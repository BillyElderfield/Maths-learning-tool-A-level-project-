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934DB" w:rsidRDefault="00E934DB">
      <w:pPr>
        <w:rPr>
          <w:sz w:val="48"/>
          <w:szCs w:val="48"/>
          <w:u w:val="single"/>
        </w:rPr>
      </w:pPr>
    </w:p>
    <w:p w:rsidR="00E934DB" w:rsidRDefault="00264147">
      <w:pPr>
        <w:jc w:val="center"/>
        <w:rPr>
          <w:sz w:val="48"/>
          <w:szCs w:val="48"/>
        </w:rPr>
      </w:pPr>
      <w:r>
        <w:rPr>
          <w:sz w:val="48"/>
          <w:szCs w:val="48"/>
        </w:rPr>
        <w:t>Project Title:</w:t>
      </w:r>
    </w:p>
    <w:p w:rsidR="00E934DB" w:rsidRDefault="00264147">
      <w:pPr>
        <w:jc w:val="center"/>
      </w:pPr>
      <w:proofErr w:type="spellStart"/>
      <w:r>
        <w:t>BillyMaths</w:t>
      </w:r>
      <w:proofErr w:type="spellEnd"/>
    </w:p>
    <w:p w:rsidR="00E934DB" w:rsidRDefault="00E934DB">
      <w:pPr>
        <w:jc w:val="center"/>
      </w:pPr>
    </w:p>
    <w:p w:rsidR="00E934DB" w:rsidRDefault="00E934DB">
      <w:pPr>
        <w:jc w:val="center"/>
      </w:pPr>
    </w:p>
    <w:p w:rsidR="00E934DB" w:rsidRDefault="00264147">
      <w:pPr>
        <w:jc w:val="center"/>
      </w:pPr>
      <w:r>
        <w:rPr>
          <w:sz w:val="48"/>
          <w:szCs w:val="48"/>
        </w:rPr>
        <w:t>Centre Number:</w:t>
      </w:r>
    </w:p>
    <w:p w:rsidR="00E934DB" w:rsidRDefault="00264147">
      <w:pPr>
        <w:jc w:val="center"/>
      </w:pPr>
      <w:r>
        <w:t>64910</w:t>
      </w:r>
    </w:p>
    <w:p w:rsidR="00E934DB" w:rsidRDefault="00E934DB">
      <w:pPr>
        <w:jc w:val="center"/>
      </w:pPr>
    </w:p>
    <w:p w:rsidR="00E934DB" w:rsidRDefault="00E934DB">
      <w:pPr>
        <w:jc w:val="center"/>
      </w:pPr>
    </w:p>
    <w:p w:rsidR="00E934DB" w:rsidRDefault="00264147">
      <w:pPr>
        <w:jc w:val="center"/>
        <w:rPr>
          <w:sz w:val="48"/>
          <w:szCs w:val="48"/>
        </w:rPr>
      </w:pPr>
      <w:r>
        <w:rPr>
          <w:sz w:val="48"/>
          <w:szCs w:val="48"/>
        </w:rPr>
        <w:t>Candidate Name:</w:t>
      </w:r>
    </w:p>
    <w:p w:rsidR="00E934DB" w:rsidRDefault="00264147">
      <w:pPr>
        <w:jc w:val="center"/>
      </w:pPr>
      <w:r>
        <w:t xml:space="preserve">Billy George Andrew </w:t>
      </w:r>
      <w:proofErr w:type="spellStart"/>
      <w:r>
        <w:t>Elderfield</w:t>
      </w:r>
      <w:proofErr w:type="spellEnd"/>
    </w:p>
    <w:p w:rsidR="00E934DB" w:rsidRDefault="00E934DB">
      <w:pPr>
        <w:jc w:val="center"/>
      </w:pPr>
    </w:p>
    <w:p w:rsidR="00E934DB" w:rsidRDefault="00E934DB">
      <w:pPr>
        <w:jc w:val="center"/>
      </w:pPr>
    </w:p>
    <w:p w:rsidR="00E934DB" w:rsidRDefault="00264147">
      <w:pPr>
        <w:jc w:val="center"/>
        <w:rPr>
          <w:sz w:val="48"/>
          <w:szCs w:val="48"/>
        </w:rPr>
      </w:pPr>
      <w:r>
        <w:rPr>
          <w:sz w:val="48"/>
          <w:szCs w:val="48"/>
        </w:rPr>
        <w:t>Candidate Number:</w:t>
      </w:r>
    </w:p>
    <w:p w:rsidR="00E934DB" w:rsidRDefault="00264147">
      <w:pPr>
        <w:jc w:val="center"/>
      </w:pPr>
      <w:r>
        <w:t>6419</w:t>
      </w:r>
    </w:p>
    <w:p w:rsidR="00E934DB" w:rsidRDefault="00E934DB">
      <w:pPr>
        <w:jc w:val="center"/>
        <w:rPr>
          <w:sz w:val="48"/>
          <w:szCs w:val="48"/>
        </w:rPr>
      </w:pPr>
    </w:p>
    <w:p w:rsidR="00E934DB" w:rsidRDefault="00E934DB">
      <w:pPr>
        <w:rPr>
          <w:sz w:val="48"/>
          <w:szCs w:val="48"/>
          <w:u w:val="single"/>
        </w:rPr>
      </w:pPr>
    </w:p>
    <w:p w:rsidR="00E934DB" w:rsidRDefault="00E934DB">
      <w:pPr>
        <w:rPr>
          <w:sz w:val="48"/>
          <w:szCs w:val="48"/>
          <w:u w:val="single"/>
        </w:rPr>
      </w:pPr>
    </w:p>
    <w:p w:rsidR="00E934DB" w:rsidRDefault="00E934DB">
      <w:pPr>
        <w:rPr>
          <w:sz w:val="48"/>
          <w:szCs w:val="48"/>
          <w:u w:val="single"/>
        </w:rPr>
      </w:pPr>
    </w:p>
    <w:p w:rsidR="00E934DB" w:rsidRDefault="00E934DB">
      <w:pPr>
        <w:rPr>
          <w:sz w:val="48"/>
          <w:szCs w:val="48"/>
          <w:u w:val="single"/>
        </w:rPr>
      </w:pPr>
    </w:p>
    <w:p w:rsidR="00E934DB" w:rsidRDefault="00E934DB">
      <w:pPr>
        <w:rPr>
          <w:sz w:val="48"/>
          <w:szCs w:val="48"/>
          <w:u w:val="single"/>
        </w:rPr>
      </w:pPr>
    </w:p>
    <w:p w:rsidR="00E934DB" w:rsidRDefault="00264147">
      <w:r>
        <w:rPr>
          <w:sz w:val="48"/>
          <w:szCs w:val="48"/>
          <w:u w:val="single"/>
        </w:rPr>
        <w:lastRenderedPageBreak/>
        <w:t>Index</w:t>
      </w:r>
    </w:p>
    <w:p w:rsidR="00E934DB" w:rsidRDefault="00264147">
      <w:pPr>
        <w:jc w:val="both"/>
        <w:rPr>
          <w:sz w:val="24"/>
          <w:szCs w:val="24"/>
        </w:rPr>
      </w:pPr>
      <w:r>
        <w:rPr>
          <w:b/>
          <w:sz w:val="24"/>
          <w:szCs w:val="24"/>
        </w:rPr>
        <w:t>1. ANALYSIS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E934DB" w:rsidRDefault="00264147">
      <w:pPr>
        <w:ind w:left="1440"/>
        <w:jc w:val="both"/>
        <w:rPr>
          <w:sz w:val="24"/>
          <w:szCs w:val="24"/>
        </w:rPr>
      </w:pPr>
      <w:r>
        <w:rPr>
          <w:sz w:val="24"/>
          <w:szCs w:val="24"/>
        </w:rPr>
        <w:t>1.1 Background/Identification of Problem and Identification of Prospective Users</w:t>
      </w:r>
    </w:p>
    <w:p w:rsidR="00E934DB" w:rsidRDefault="00264147">
      <w:pPr>
        <w:jc w:val="both"/>
        <w:rPr>
          <w:sz w:val="24"/>
          <w:szCs w:val="24"/>
        </w:rPr>
      </w:pPr>
      <w:r>
        <w:rPr>
          <w:sz w:val="24"/>
          <w:szCs w:val="24"/>
        </w:rPr>
        <w:tab/>
      </w:r>
      <w:r>
        <w:rPr>
          <w:sz w:val="24"/>
          <w:szCs w:val="24"/>
        </w:rPr>
        <w:tab/>
        <w:t>1.2 Research</w:t>
      </w:r>
    </w:p>
    <w:p w:rsidR="00E934DB" w:rsidRDefault="00264147">
      <w:pPr>
        <w:ind w:left="1440"/>
        <w:jc w:val="both"/>
        <w:rPr>
          <w:sz w:val="24"/>
          <w:szCs w:val="24"/>
        </w:rPr>
      </w:pPr>
      <w:r>
        <w:rPr>
          <w:sz w:val="24"/>
          <w:szCs w:val="24"/>
        </w:rPr>
        <w:t>1.3 Modelling</w:t>
      </w:r>
    </w:p>
    <w:p w:rsidR="00E934DB" w:rsidRDefault="00264147">
      <w:pPr>
        <w:jc w:val="both"/>
        <w:rPr>
          <w:sz w:val="24"/>
          <w:szCs w:val="24"/>
        </w:rPr>
      </w:pPr>
      <w:r>
        <w:rPr>
          <w:sz w:val="24"/>
          <w:szCs w:val="24"/>
        </w:rPr>
        <w:tab/>
      </w:r>
      <w:r>
        <w:rPr>
          <w:sz w:val="24"/>
          <w:szCs w:val="24"/>
        </w:rPr>
        <w:tab/>
        <w:t>1.4 Objectives</w:t>
      </w:r>
    </w:p>
    <w:p w:rsidR="00E934DB" w:rsidRDefault="00264147">
      <w:pPr>
        <w:jc w:val="both"/>
        <w:rPr>
          <w:sz w:val="24"/>
          <w:szCs w:val="24"/>
        </w:rPr>
      </w:pPr>
      <w:r>
        <w:rPr>
          <w:b/>
          <w:sz w:val="24"/>
          <w:szCs w:val="24"/>
        </w:rPr>
        <w:t xml:space="preserve">2. DOCUMENTED DESIGN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E934DB" w:rsidRDefault="00264147">
      <w:pPr>
        <w:ind w:left="1440"/>
        <w:jc w:val="both"/>
        <w:rPr>
          <w:sz w:val="24"/>
          <w:szCs w:val="24"/>
        </w:rPr>
      </w:pPr>
      <w:r>
        <w:rPr>
          <w:sz w:val="24"/>
          <w:szCs w:val="24"/>
        </w:rPr>
        <w:t>2.1 Overall System Design</w:t>
      </w:r>
    </w:p>
    <w:p w:rsidR="00E934DB" w:rsidRDefault="00264147">
      <w:pPr>
        <w:ind w:left="1440"/>
        <w:jc w:val="both"/>
        <w:rPr>
          <w:sz w:val="24"/>
          <w:szCs w:val="24"/>
        </w:rPr>
      </w:pPr>
      <w:r>
        <w:rPr>
          <w:sz w:val="24"/>
          <w:szCs w:val="24"/>
        </w:rPr>
        <w:t>2.2 Data Dictionary</w:t>
      </w:r>
    </w:p>
    <w:p w:rsidR="00E934DB" w:rsidRDefault="00264147">
      <w:pPr>
        <w:ind w:left="1440"/>
        <w:jc w:val="both"/>
        <w:rPr>
          <w:sz w:val="24"/>
          <w:szCs w:val="24"/>
        </w:rPr>
      </w:pPr>
      <w:r>
        <w:rPr>
          <w:sz w:val="24"/>
          <w:szCs w:val="24"/>
        </w:rPr>
        <w:t>2.3 Validation</w:t>
      </w:r>
    </w:p>
    <w:p w:rsidR="00E934DB" w:rsidRDefault="00264147">
      <w:pPr>
        <w:ind w:left="1440"/>
        <w:jc w:val="both"/>
        <w:rPr>
          <w:sz w:val="24"/>
          <w:szCs w:val="24"/>
        </w:rPr>
      </w:pPr>
      <w:r>
        <w:rPr>
          <w:sz w:val="24"/>
          <w:szCs w:val="24"/>
        </w:rPr>
        <w:t>2.4 Files</w:t>
      </w:r>
    </w:p>
    <w:p w:rsidR="00E934DB" w:rsidRDefault="00264147">
      <w:pPr>
        <w:ind w:left="1440"/>
        <w:jc w:val="both"/>
        <w:rPr>
          <w:sz w:val="24"/>
          <w:szCs w:val="24"/>
        </w:rPr>
      </w:pPr>
      <w:r>
        <w:rPr>
          <w:sz w:val="24"/>
          <w:szCs w:val="24"/>
        </w:rPr>
        <w:t>2.5 Algorithms</w:t>
      </w:r>
    </w:p>
    <w:p w:rsidR="00E934DB" w:rsidRDefault="00264147">
      <w:pPr>
        <w:ind w:left="1440"/>
        <w:jc w:val="both"/>
        <w:rPr>
          <w:sz w:val="24"/>
          <w:szCs w:val="24"/>
        </w:rPr>
      </w:pPr>
      <w:r>
        <w:rPr>
          <w:sz w:val="24"/>
          <w:szCs w:val="24"/>
        </w:rPr>
        <w:t>2.6 Data Structures</w:t>
      </w:r>
    </w:p>
    <w:p w:rsidR="00E934DB" w:rsidRDefault="00264147">
      <w:pPr>
        <w:ind w:left="1440"/>
        <w:jc w:val="both"/>
        <w:rPr>
          <w:sz w:val="24"/>
          <w:szCs w:val="24"/>
        </w:rPr>
      </w:pPr>
      <w:r>
        <w:rPr>
          <w:sz w:val="24"/>
          <w:szCs w:val="24"/>
        </w:rPr>
        <w:t>2.7 User Interface</w:t>
      </w:r>
    </w:p>
    <w:p w:rsidR="00E934DB" w:rsidRDefault="00264147">
      <w:pPr>
        <w:jc w:val="both"/>
        <w:rPr>
          <w:b/>
          <w:sz w:val="24"/>
          <w:szCs w:val="24"/>
        </w:rPr>
      </w:pPr>
      <w:r>
        <w:rPr>
          <w:b/>
          <w:sz w:val="24"/>
          <w:szCs w:val="24"/>
        </w:rPr>
        <w:t xml:space="preserve">3. TECHNICAL SOLUTION </w:t>
      </w:r>
    </w:p>
    <w:p w:rsidR="00E934DB" w:rsidRDefault="00264147">
      <w:pPr>
        <w:jc w:val="both"/>
        <w:rPr>
          <w:sz w:val="24"/>
          <w:szCs w:val="24"/>
        </w:rPr>
      </w:pPr>
      <w:r>
        <w:rPr>
          <w:b/>
          <w:sz w:val="24"/>
          <w:szCs w:val="24"/>
        </w:rPr>
        <w:tab/>
      </w:r>
      <w:r>
        <w:rPr>
          <w:b/>
          <w:sz w:val="24"/>
          <w:szCs w:val="24"/>
        </w:rPr>
        <w:tab/>
      </w:r>
      <w:r>
        <w:rPr>
          <w:sz w:val="24"/>
          <w:szCs w:val="24"/>
        </w:rPr>
        <w:t>3.1 Program code</w:t>
      </w:r>
      <w:r>
        <w:rPr>
          <w:sz w:val="24"/>
          <w:szCs w:val="24"/>
        </w:rPr>
        <w:tab/>
      </w:r>
      <w:r>
        <w:rPr>
          <w:sz w:val="24"/>
          <w:szCs w:val="24"/>
        </w:rPr>
        <w:tab/>
      </w:r>
      <w:r>
        <w:rPr>
          <w:sz w:val="24"/>
          <w:szCs w:val="24"/>
        </w:rPr>
        <w:tab/>
      </w:r>
      <w:r>
        <w:rPr>
          <w:sz w:val="24"/>
          <w:szCs w:val="24"/>
        </w:rPr>
        <w:tab/>
      </w:r>
      <w:r>
        <w:rPr>
          <w:sz w:val="24"/>
          <w:szCs w:val="24"/>
        </w:rPr>
        <w:tab/>
      </w:r>
    </w:p>
    <w:p w:rsidR="00E934DB" w:rsidRDefault="00264147">
      <w:pPr>
        <w:jc w:val="both"/>
        <w:rPr>
          <w:sz w:val="24"/>
          <w:szCs w:val="24"/>
        </w:rPr>
      </w:pPr>
      <w:r>
        <w:rPr>
          <w:b/>
          <w:sz w:val="24"/>
          <w:szCs w:val="24"/>
        </w:rPr>
        <w:t>4.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934DB" w:rsidRDefault="00264147">
      <w:pPr>
        <w:ind w:left="1440"/>
        <w:jc w:val="both"/>
        <w:rPr>
          <w:sz w:val="24"/>
          <w:szCs w:val="24"/>
        </w:rPr>
      </w:pPr>
      <w:r>
        <w:rPr>
          <w:sz w:val="24"/>
          <w:szCs w:val="24"/>
        </w:rPr>
        <w:t>4.1 Test Plan</w:t>
      </w:r>
    </w:p>
    <w:p w:rsidR="00E934DB" w:rsidRDefault="00264147">
      <w:pPr>
        <w:ind w:left="1440"/>
        <w:jc w:val="both"/>
        <w:rPr>
          <w:b/>
          <w:sz w:val="24"/>
          <w:szCs w:val="24"/>
        </w:rPr>
      </w:pPr>
      <w:r>
        <w:rPr>
          <w:sz w:val="24"/>
          <w:szCs w:val="24"/>
        </w:rPr>
        <w:t>4.2 Test Evidence</w:t>
      </w:r>
    </w:p>
    <w:p w:rsidR="00E934DB" w:rsidRDefault="00264147">
      <w:pPr>
        <w:jc w:val="both"/>
        <w:rPr>
          <w:b/>
          <w:sz w:val="24"/>
          <w:szCs w:val="24"/>
        </w:rPr>
      </w:pPr>
      <w:r>
        <w:rPr>
          <w:b/>
          <w:sz w:val="24"/>
          <w:szCs w:val="24"/>
        </w:rPr>
        <w:t>5. APPRAISAL</w:t>
      </w:r>
      <w:r>
        <w:rPr>
          <w:b/>
          <w:sz w:val="24"/>
          <w:szCs w:val="24"/>
        </w:rPr>
        <w:tab/>
      </w:r>
      <w:r>
        <w:rPr>
          <w:b/>
          <w:sz w:val="24"/>
          <w:szCs w:val="24"/>
        </w:rPr>
        <w:tab/>
      </w:r>
    </w:p>
    <w:p w:rsidR="00E934DB" w:rsidRDefault="00264147">
      <w:pPr>
        <w:ind w:left="1440"/>
        <w:rPr>
          <w:sz w:val="24"/>
          <w:szCs w:val="24"/>
        </w:rPr>
      </w:pPr>
      <w:r>
        <w:rPr>
          <w:sz w:val="24"/>
          <w:szCs w:val="24"/>
        </w:rPr>
        <w:t>5.1 Evaluation of objectives</w:t>
      </w:r>
    </w:p>
    <w:p w:rsidR="00E934DB" w:rsidRDefault="00264147">
      <w:pPr>
        <w:ind w:left="1440"/>
        <w:rPr>
          <w:sz w:val="24"/>
          <w:szCs w:val="24"/>
        </w:rPr>
      </w:pPr>
      <w:r>
        <w:rPr>
          <w:sz w:val="24"/>
          <w:szCs w:val="24"/>
        </w:rPr>
        <w:t>5.2 Evaluation of whole solution compared with the start</w:t>
      </w:r>
    </w:p>
    <w:p w:rsidR="00E934DB" w:rsidRDefault="00264147">
      <w:pPr>
        <w:ind w:left="1440"/>
        <w:rPr>
          <w:sz w:val="24"/>
          <w:szCs w:val="24"/>
        </w:rPr>
      </w:pPr>
      <w:r>
        <w:rPr>
          <w:sz w:val="24"/>
          <w:szCs w:val="24"/>
        </w:rPr>
        <w:t>5.3 User Feedback</w:t>
      </w:r>
    </w:p>
    <w:p w:rsidR="00E934DB" w:rsidRDefault="00264147">
      <w:pPr>
        <w:ind w:left="1440"/>
        <w:rPr>
          <w:sz w:val="24"/>
          <w:szCs w:val="24"/>
        </w:rPr>
      </w:pPr>
      <w:r>
        <w:rPr>
          <w:sz w:val="24"/>
          <w:szCs w:val="24"/>
        </w:rPr>
        <w:t>5.4 Analysis of user feedback</w:t>
      </w:r>
    </w:p>
    <w:p w:rsidR="00E934DB" w:rsidRDefault="00264147">
      <w:pPr>
        <w:ind w:left="720" w:firstLine="720"/>
      </w:pPr>
      <w:r>
        <w:rPr>
          <w:sz w:val="24"/>
          <w:szCs w:val="24"/>
        </w:rPr>
        <w:t>5.5 Extensions and Improvements</w:t>
      </w:r>
      <w:r>
        <w:t xml:space="preserve"> </w:t>
      </w:r>
    </w:p>
    <w:p w:rsidR="00E934DB" w:rsidRDefault="00264147">
      <w:pPr>
        <w:rPr>
          <w:b/>
        </w:rPr>
      </w:pPr>
      <w:r>
        <w:rPr>
          <w:b/>
        </w:rPr>
        <w:t>6 Appendix</w:t>
      </w:r>
    </w:p>
    <w:p w:rsidR="00E934DB" w:rsidRDefault="00264147">
      <w:r>
        <w:tab/>
      </w:r>
      <w:r>
        <w:tab/>
        <w:t>6.1 Interview transcripts</w:t>
      </w:r>
    </w:p>
    <w:p w:rsidR="00E934DB" w:rsidRDefault="00264147">
      <w:r>
        <w:tab/>
      </w:r>
      <w:r>
        <w:tab/>
        <w:t>6.2 Internet search</w:t>
      </w:r>
    </w:p>
    <w:p w:rsidR="00E934DB" w:rsidRDefault="00E934DB">
      <w:pPr>
        <w:rPr>
          <w:sz w:val="48"/>
          <w:szCs w:val="48"/>
          <w:u w:val="single"/>
        </w:rPr>
      </w:pPr>
    </w:p>
    <w:p w:rsidR="00E934DB" w:rsidRPr="0051564B" w:rsidRDefault="00264147">
      <w:pPr>
        <w:rPr>
          <w:u w:val="single"/>
        </w:rPr>
      </w:pPr>
      <w:r w:rsidRPr="0051564B">
        <w:rPr>
          <w:u w:val="single"/>
        </w:rPr>
        <w:t>1.Analysis</w:t>
      </w:r>
    </w:p>
    <w:p w:rsidR="00E934DB" w:rsidRPr="0051564B" w:rsidRDefault="00264147">
      <w:pPr>
        <w:rPr>
          <w:u w:val="single"/>
        </w:rPr>
      </w:pPr>
      <w:r w:rsidRPr="0051564B">
        <w:rPr>
          <w:u w:val="single"/>
        </w:rPr>
        <w:t>1.1 Background/Identification of Problem and Identification of Prospective Users</w:t>
      </w:r>
    </w:p>
    <w:p w:rsidR="00E934DB" w:rsidRPr="0051564B" w:rsidRDefault="00264147">
      <w:r w:rsidRPr="0051564B">
        <w:t xml:space="preserve">Sarah </w:t>
      </w:r>
      <w:proofErr w:type="spellStart"/>
      <w:r w:rsidRPr="0051564B">
        <w:t>Elderfield</w:t>
      </w:r>
      <w:proofErr w:type="spellEnd"/>
      <w:r w:rsidRPr="0051564B">
        <w:t xml:space="preserve"> is my first user who is a teaching assistant at a middle school. She is my mother and I will have </w:t>
      </w:r>
      <w:r w:rsidR="003E5444" w:rsidRPr="0051564B">
        <w:t>enough</w:t>
      </w:r>
      <w:r w:rsidRPr="0051564B">
        <w:t xml:space="preserve"> time to review my project with her, as we live together. Her area that would benefit from being computerised would be a system that aids students' learning of maths and an alternative to teachers setting work via paper. Feedback obtained from Sarah would be useful because she can give an insight into the way teachers set work and view students' progress and what tools they would find helpful to make their job easier.</w:t>
      </w:r>
    </w:p>
    <w:p w:rsidR="00E934DB" w:rsidRPr="0051564B" w:rsidRDefault="00264147">
      <w:r w:rsidRPr="0051564B">
        <w:t xml:space="preserve">Kirsty </w:t>
      </w:r>
      <w:proofErr w:type="spellStart"/>
      <w:r w:rsidRPr="0051564B">
        <w:t>Elderfield</w:t>
      </w:r>
      <w:proofErr w:type="spellEnd"/>
      <w:r w:rsidRPr="0051564B">
        <w:t xml:space="preserve"> is my second user who is a student at a middle school. She is my sister and I will have </w:t>
      </w:r>
      <w:r w:rsidR="003E5444" w:rsidRPr="0051564B">
        <w:t>enough</w:t>
      </w:r>
      <w:r w:rsidRPr="0051564B">
        <w:t xml:space="preserve"> time to review my project with her, as we live together. She struggles with maths often and feels that the written content that they must work on for homework is not entirely helpful in achieving a full understanding in a certain field of maths. She also slightly lacks the incentive to learn to the maximum of her capacity. Feedback obtained from Kirsty would be useful because she can give an insight into the way students complete the work and what tools they would find helpful to further their learning.</w:t>
      </w:r>
    </w:p>
    <w:p w:rsidR="00E934DB" w:rsidRPr="0051564B" w:rsidRDefault="00264147">
      <w:r w:rsidRPr="0051564B">
        <w:t>My users have problems related to getting students to do their work and having the resources needed to further students' understanding in certain topics of maths. This is because the current system has little in the way of monitorisation and help for students outside the classroom. My program will allow students to do practice questions</w:t>
      </w:r>
      <w:r w:rsidR="003E5444" w:rsidRPr="0051564B">
        <w:t xml:space="preserve"> and compete in multiplayer 1v1 duels where users try to complete a set of identical questions on a certain topic in the fastest time possible</w:t>
      </w:r>
      <w:r w:rsidRPr="0051564B">
        <w:t>.</w:t>
      </w:r>
      <w:r w:rsidR="003E5444" w:rsidRPr="0051564B">
        <w:t xml:space="preserve"> Information about the worksheets and duels they complete will be viewable on their individual profiles and on the global leader board. This will create a competitive atmosphere where students will hopefully feel incentivized to improve their mathematical skills through repetition of maths questions so that they can have a higher rank than their friends/class.</w:t>
      </w:r>
    </w:p>
    <w:p w:rsidR="00E934DB" w:rsidRPr="0051564B" w:rsidRDefault="00264147">
      <w:pPr>
        <w:rPr>
          <w:u w:val="single"/>
        </w:rPr>
      </w:pPr>
      <w:r w:rsidRPr="0051564B">
        <w:rPr>
          <w:u w:val="single"/>
        </w:rPr>
        <w:t>1.2 Research</w:t>
      </w:r>
    </w:p>
    <w:p w:rsidR="00E934DB" w:rsidRPr="0051564B" w:rsidRDefault="00264147">
      <w:r w:rsidRPr="0051564B">
        <w:t xml:space="preserve">For my research I interviewed my clients extensively and looked up multiple sites that already provide a similar service to that which </w:t>
      </w:r>
      <w:r w:rsidR="003E5444" w:rsidRPr="0051564B">
        <w:t>I</w:t>
      </w:r>
      <w:r w:rsidRPr="0051564B">
        <w:t xml:space="preserve"> hope my program will do. I obtained a wealth of information directly from my clients and from the sites, which I found useful in deciding the direction </w:t>
      </w:r>
      <w:r w:rsidR="003E5444" w:rsidRPr="0051564B">
        <w:t>I</w:t>
      </w:r>
      <w:r w:rsidRPr="0051564B">
        <w:t xml:space="preserve"> wish to take my program. The main points which </w:t>
      </w:r>
      <w:r w:rsidR="003E5444" w:rsidRPr="0051564B">
        <w:t>I</w:t>
      </w:r>
      <w:r w:rsidRPr="0051564B">
        <w:t xml:space="preserve"> took from my </w:t>
      </w:r>
      <w:r w:rsidR="0041737F" w:rsidRPr="0051564B">
        <w:t>research are</w:t>
      </w:r>
      <w:r w:rsidRPr="0051564B">
        <w:t xml:space="preserve"> that I need to: Have a simple but mature user interface and aesthetics, focus solely on key stage 3 topics and be as in-depth about them as possible, create revision practice tools where students can complete worksheets on certain topics, have a 1v1 </w:t>
      </w:r>
      <w:proofErr w:type="spellStart"/>
      <w:r w:rsidRPr="0051564B">
        <w:t>duel</w:t>
      </w:r>
      <w:proofErr w:type="spellEnd"/>
      <w:r w:rsidRPr="0051564B">
        <w:t xml:space="preserve"> mode that creates a competitive atmosphere and develop students’ mental maths speed, have a </w:t>
      </w:r>
      <w:r w:rsidR="003E5444" w:rsidRPr="0051564B">
        <w:t>leader board</w:t>
      </w:r>
      <w:r w:rsidRPr="0051564B">
        <w:t xml:space="preserve"> system that would engage students to challenge themselves.</w:t>
      </w:r>
    </w:p>
    <w:p w:rsidR="00E934DB" w:rsidRPr="0051564B" w:rsidRDefault="00E934DB"/>
    <w:p w:rsidR="00E934DB" w:rsidRPr="0051564B" w:rsidRDefault="00E934DB"/>
    <w:p w:rsidR="00E934DB" w:rsidRPr="0051564B" w:rsidRDefault="00E934DB"/>
    <w:p w:rsidR="00E934DB" w:rsidRPr="0051564B" w:rsidRDefault="00E934DB"/>
    <w:p w:rsidR="00E934DB" w:rsidRPr="0051564B" w:rsidRDefault="00E934DB"/>
    <w:p w:rsidR="00E934DB" w:rsidRPr="0051564B" w:rsidRDefault="00E934DB"/>
    <w:p w:rsidR="00E934DB" w:rsidRPr="0051564B" w:rsidRDefault="00264147">
      <w:pPr>
        <w:rPr>
          <w:u w:val="single"/>
        </w:rPr>
      </w:pPr>
      <w:r w:rsidRPr="0051564B">
        <w:rPr>
          <w:u w:val="single"/>
        </w:rPr>
        <w:t>1.3 Modelling</w:t>
      </w:r>
    </w:p>
    <w:p w:rsidR="00E934DB" w:rsidRPr="0051564B" w:rsidRDefault="00264147">
      <w:pPr>
        <w:rPr>
          <w:u w:val="single"/>
        </w:rPr>
      </w:pPr>
      <w:r w:rsidRPr="0051564B">
        <w:rPr>
          <w:u w:val="single"/>
        </w:rPr>
        <w:t>DFDs</w:t>
      </w:r>
    </w:p>
    <w:p w:rsidR="00E934DB" w:rsidRPr="0051564B" w:rsidRDefault="00264147">
      <w:pPr>
        <w:rPr>
          <w:u w:val="single"/>
        </w:rPr>
      </w:pPr>
      <w:r w:rsidRPr="0051564B">
        <w:rPr>
          <w:u w:val="single"/>
        </w:rPr>
        <w:t>Student completing an activity</w:t>
      </w:r>
    </w:p>
    <w:p w:rsidR="00E934DB" w:rsidRPr="0051564B" w:rsidRDefault="00264147">
      <w:pPr>
        <w:rPr>
          <w:u w:val="single"/>
        </w:rPr>
      </w:pPr>
      <w:r w:rsidRPr="0051564B">
        <w:rPr>
          <w:noProof/>
        </w:rPr>
        <w:drawing>
          <wp:inline distT="114300" distB="114300" distL="114300" distR="114300">
            <wp:extent cx="5731200" cy="2578100"/>
            <wp:effectExtent l="0" t="0" r="0" b="0"/>
            <wp:docPr id="3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
                    <a:srcRect/>
                    <a:stretch>
                      <a:fillRect/>
                    </a:stretch>
                  </pic:blipFill>
                  <pic:spPr>
                    <a:xfrm>
                      <a:off x="0" y="0"/>
                      <a:ext cx="5731200" cy="2578100"/>
                    </a:xfrm>
                    <a:prstGeom prst="rect">
                      <a:avLst/>
                    </a:prstGeom>
                    <a:ln/>
                  </pic:spPr>
                </pic:pic>
              </a:graphicData>
            </a:graphic>
          </wp:inline>
        </w:drawing>
      </w:r>
    </w:p>
    <w:p w:rsidR="00E934DB" w:rsidRPr="0051564B" w:rsidRDefault="00264147">
      <w:r w:rsidRPr="0051564B">
        <w:t>This DFD represents the data flow when a user logs in, chooses an activity and completes it. The login process requires input from the user for their username and password, it also needs their encrypted password and username from the user details data store. The login process then compares the usernames and passwords and if they fail to match, informs the user of the incorrect field and if they do match, then the user will have access to the program. The user will then navigate through the different activity options available and choose one. The descriptions and names of the activities will be fetched from the Activities data store and displayed to the user. The user must input their choice of activity to then proceed in completing that activity. The activity itself will need attributes from the Activities data store to generate a set of questions for the practice question sheet or game, also the user must input answers to the questions. The Save results process simply updates the User records data store with information on the time spent and marks achieved. If the activity was a game, then the Leader boards data store would also be updated.</w:t>
      </w:r>
    </w:p>
    <w:p w:rsidR="00821FA6" w:rsidRPr="0051564B" w:rsidRDefault="00821FA6">
      <w:pPr>
        <w:rPr>
          <w:b/>
          <w:u w:val="single"/>
        </w:rPr>
      </w:pPr>
      <w:r w:rsidRPr="0051564B">
        <w:rPr>
          <w:b/>
          <w:u w:val="single"/>
        </w:rPr>
        <w:t>Class Diagrams</w:t>
      </w:r>
    </w:p>
    <w:p w:rsidR="00821FA6" w:rsidRPr="0051564B" w:rsidRDefault="00821FA6">
      <w:pPr>
        <w:rPr>
          <w:u w:val="single"/>
        </w:rPr>
      </w:pPr>
      <w:r w:rsidRPr="0051564B">
        <w:rPr>
          <w:u w:val="single"/>
        </w:rPr>
        <w:t>Overall</w:t>
      </w:r>
      <w:r w:rsidR="00D870C4" w:rsidRPr="0051564B">
        <w:rPr>
          <w:u w:val="single"/>
        </w:rPr>
        <w:t xml:space="preserve"> use</w:t>
      </w:r>
      <w:r w:rsidRPr="0051564B">
        <w:rPr>
          <w:u w:val="single"/>
        </w:rPr>
        <w:t xml:space="preserve"> of worksheets</w:t>
      </w:r>
      <w:r w:rsidR="00D870C4" w:rsidRPr="0051564B">
        <w:rPr>
          <w:u w:val="single"/>
        </w:rPr>
        <w:t xml:space="preserve"> and duels</w:t>
      </w:r>
    </w:p>
    <w:p w:rsidR="00821FA6" w:rsidRPr="0051564B" w:rsidRDefault="003A669D">
      <w:r w:rsidRPr="0051564B">
        <w:rPr>
          <w:noProof/>
        </w:rPr>
        <w:lastRenderedPageBreak/>
        <w:drawing>
          <wp:inline distT="0" distB="0" distL="0" distR="0" wp14:anchorId="64ABD7FD" wp14:editId="2EDCBDF1">
            <wp:extent cx="6611200" cy="48213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838" cy="4830599"/>
                    </a:xfrm>
                    <a:prstGeom prst="rect">
                      <a:avLst/>
                    </a:prstGeom>
                  </pic:spPr>
                </pic:pic>
              </a:graphicData>
            </a:graphic>
          </wp:inline>
        </w:drawing>
      </w:r>
    </w:p>
    <w:p w:rsidR="003A669D" w:rsidRPr="0051564B" w:rsidRDefault="003A669D">
      <w:r w:rsidRPr="0051564B">
        <w:t xml:space="preserve">An overview of how the duels and worksheets are constructed. </w:t>
      </w:r>
    </w:p>
    <w:p w:rsidR="00D870C4" w:rsidRPr="0051564B" w:rsidRDefault="00D870C4">
      <w:pPr>
        <w:rPr>
          <w:u w:val="single"/>
        </w:rPr>
      </w:pPr>
      <w:r w:rsidRPr="0051564B">
        <w:rPr>
          <w:u w:val="single"/>
        </w:rPr>
        <w:t>Use of worksheets</w:t>
      </w:r>
    </w:p>
    <w:p w:rsidR="00D870C4" w:rsidRPr="0051564B" w:rsidRDefault="003A669D">
      <w:r w:rsidRPr="0051564B">
        <w:rPr>
          <w:noProof/>
        </w:rPr>
        <w:lastRenderedPageBreak/>
        <w:drawing>
          <wp:inline distT="0" distB="0" distL="0" distR="0" wp14:anchorId="70677EE1" wp14:editId="112ECB41">
            <wp:extent cx="2305050" cy="3848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050" cy="3848100"/>
                    </a:xfrm>
                    <a:prstGeom prst="rect">
                      <a:avLst/>
                    </a:prstGeom>
                  </pic:spPr>
                </pic:pic>
              </a:graphicData>
            </a:graphic>
          </wp:inline>
        </w:drawing>
      </w:r>
    </w:p>
    <w:p w:rsidR="003A669D" w:rsidRPr="0051564B" w:rsidRDefault="003A669D" w:rsidP="003A669D">
      <w:r w:rsidRPr="0051564B">
        <w:t xml:space="preserve">The worksheet base class includes all the general UI and methods including: a method for marking a worksheet and displaying results, also a method for changing to the next/ previous pages. The </w:t>
      </w:r>
      <w:proofErr w:type="spellStart"/>
      <w:r w:rsidR="00322D38" w:rsidRPr="0051564B">
        <w:t>FractionsWorksheet</w:t>
      </w:r>
      <w:proofErr w:type="spellEnd"/>
      <w:r w:rsidR="00322D38" w:rsidRPr="0051564B">
        <w:t xml:space="preserve"> then has to grid all its questions in a different way to other worksheets, so that is why it needs its own class. The other reason is because it requires different question frames, these question frames are put into an array to be gridded in order and after the worksheet is complete the runs through each element in the array to mark each question. </w:t>
      </w:r>
    </w:p>
    <w:p w:rsidR="003A669D" w:rsidRPr="0051564B" w:rsidRDefault="003A669D"/>
    <w:p w:rsidR="00D870C4" w:rsidRPr="0051564B" w:rsidRDefault="00D870C4">
      <w:pPr>
        <w:rPr>
          <w:u w:val="single"/>
        </w:rPr>
      </w:pPr>
      <w:r w:rsidRPr="0051564B">
        <w:rPr>
          <w:u w:val="single"/>
        </w:rPr>
        <w:t>Use of duels</w:t>
      </w:r>
    </w:p>
    <w:p w:rsidR="00821FA6" w:rsidRPr="0051564B" w:rsidRDefault="003A669D">
      <w:r w:rsidRPr="0051564B">
        <w:rPr>
          <w:noProof/>
        </w:rPr>
        <w:lastRenderedPageBreak/>
        <w:drawing>
          <wp:inline distT="0" distB="0" distL="0" distR="0" wp14:anchorId="125FF921" wp14:editId="5FC7226D">
            <wp:extent cx="4029075" cy="33813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3381375"/>
                    </a:xfrm>
                    <a:prstGeom prst="rect">
                      <a:avLst/>
                    </a:prstGeom>
                  </pic:spPr>
                </pic:pic>
              </a:graphicData>
            </a:graphic>
          </wp:inline>
        </w:drawing>
      </w:r>
    </w:p>
    <w:p w:rsidR="00322D38" w:rsidRPr="0051564B" w:rsidRDefault="00322D38">
      <w:r w:rsidRPr="0051564B">
        <w:t xml:space="preserve">A duel is structured with all the UI of a worksheet without the menu bar at the top to change page and mark the questions. Instead there is only one page because the maximum number of questions in a fractions duel is 20 and that fits on one page. The marking is also carried out every 0.5 seconds automatically so there is no need for </w:t>
      </w:r>
      <w:r w:rsidR="00D74560" w:rsidRPr="0051564B">
        <w:t xml:space="preserve">the user to mark the work. The question frame is also different because instead of having to generate the values for the question, the server supplies the values so these need to be handled in the inherited class. </w:t>
      </w:r>
      <w:r w:rsidR="000A2F0F" w:rsidRPr="0051564B">
        <w:t>Also,</w:t>
      </w:r>
      <w:r w:rsidR="00D74560" w:rsidRPr="0051564B">
        <w:t xml:space="preserve"> when the questions are marked, they would not be corrected until the duel is over.</w:t>
      </w:r>
    </w:p>
    <w:p w:rsidR="00821FA6" w:rsidRPr="0051564B" w:rsidRDefault="00821FA6">
      <w:pPr>
        <w:rPr>
          <w:u w:val="single"/>
        </w:rPr>
      </w:pPr>
      <w:r w:rsidRPr="0051564B">
        <w:rPr>
          <w:u w:val="single"/>
        </w:rPr>
        <w:t>User of sheet option windows</w:t>
      </w:r>
    </w:p>
    <w:p w:rsidR="00821FA6" w:rsidRPr="0051564B" w:rsidRDefault="00821FA6">
      <w:pPr>
        <w:rPr>
          <w:u w:val="single"/>
        </w:rPr>
      </w:pPr>
      <w:r w:rsidRPr="0051564B">
        <w:rPr>
          <w:noProof/>
        </w:rPr>
        <w:drawing>
          <wp:inline distT="0" distB="0" distL="0" distR="0" wp14:anchorId="2DF87F4C" wp14:editId="7309CECF">
            <wp:extent cx="3838575" cy="2152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2152650"/>
                    </a:xfrm>
                    <a:prstGeom prst="rect">
                      <a:avLst/>
                    </a:prstGeom>
                  </pic:spPr>
                </pic:pic>
              </a:graphicData>
            </a:graphic>
          </wp:inline>
        </w:drawing>
      </w:r>
    </w:p>
    <w:p w:rsidR="00D74560" w:rsidRPr="0051564B" w:rsidRDefault="00D74560">
      <w:r w:rsidRPr="0051564B">
        <w:t xml:space="preserve">The base </w:t>
      </w:r>
      <w:proofErr w:type="spellStart"/>
      <w:r w:rsidRPr="0051564B">
        <w:t>SheetOptions</w:t>
      </w:r>
      <w:proofErr w:type="spellEnd"/>
      <w:r w:rsidRPr="0051564B">
        <w:t xml:space="preserve"> class includes the necessary attributes for each child class (question number and selected function</w:t>
      </w:r>
      <w:r w:rsidR="00BB681F" w:rsidRPr="0051564B">
        <w:t>s)</w:t>
      </w:r>
      <w:r w:rsidRPr="0051564B">
        <w:t xml:space="preserve"> </w:t>
      </w:r>
      <w:r w:rsidR="00BB681F" w:rsidRPr="0051564B">
        <w:t>and the generate method used by all child classe</w:t>
      </w:r>
      <w:r w:rsidR="000A2F0F" w:rsidRPr="0051564B">
        <w:t>s to create the necessary worksheet or duel. The fractions and quadratics sheet options both have different types of questions for example: fractions questions can be (addition, subtraction multiplication or division), the quadratics questions can either be expanding or factorising.</w:t>
      </w:r>
    </w:p>
    <w:p w:rsidR="00DD22C8" w:rsidRPr="0051564B" w:rsidRDefault="009F1047">
      <w:pPr>
        <w:rPr>
          <w:b/>
          <w:u w:val="single"/>
        </w:rPr>
      </w:pPr>
      <w:r w:rsidRPr="0051564B">
        <w:rPr>
          <w:b/>
          <w:u w:val="single"/>
        </w:rPr>
        <w:t>State transition diagram</w:t>
      </w:r>
      <w:r w:rsidR="00B87244" w:rsidRPr="0051564B">
        <w:rPr>
          <w:b/>
          <w:u w:val="single"/>
        </w:rPr>
        <w:t>s</w:t>
      </w:r>
    </w:p>
    <w:p w:rsidR="00B87244" w:rsidRDefault="00B87244">
      <w:r w:rsidRPr="0051564B">
        <w:lastRenderedPageBreak/>
        <w:t>(ellipses represent a change of state for the root window, rectangles represent a new window being created.)</w:t>
      </w:r>
    </w:p>
    <w:p w:rsidR="00DD22C8" w:rsidRDefault="00DD22C8">
      <w:pPr>
        <w:rPr>
          <w:u w:val="single"/>
        </w:rPr>
      </w:pPr>
      <w:r>
        <w:rPr>
          <w:noProof/>
        </w:rPr>
        <w:drawing>
          <wp:anchor distT="0" distB="0" distL="114300" distR="114300" simplePos="0" relativeHeight="251662336" behindDoc="0" locked="0" layoutInCell="1" allowOverlap="1" wp14:anchorId="79AEC1DC">
            <wp:simplePos x="0" y="0"/>
            <wp:positionH relativeFrom="margin">
              <wp:align>center</wp:align>
            </wp:positionH>
            <wp:positionV relativeFrom="paragraph">
              <wp:posOffset>281940</wp:posOffset>
            </wp:positionV>
            <wp:extent cx="7373696" cy="383835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73696" cy="3838353"/>
                    </a:xfrm>
                    <a:prstGeom prst="rect">
                      <a:avLst/>
                    </a:prstGeom>
                  </pic:spPr>
                </pic:pic>
              </a:graphicData>
            </a:graphic>
            <wp14:sizeRelH relativeFrom="page">
              <wp14:pctWidth>0</wp14:pctWidth>
            </wp14:sizeRelH>
            <wp14:sizeRelV relativeFrom="page">
              <wp14:pctHeight>0</wp14:pctHeight>
            </wp14:sizeRelV>
          </wp:anchor>
        </w:drawing>
      </w:r>
      <w:r w:rsidRPr="00DD22C8">
        <w:rPr>
          <w:u w:val="single"/>
        </w:rPr>
        <w:t>Overview of whole program</w:t>
      </w:r>
    </w:p>
    <w:p w:rsidR="00DD22C8" w:rsidRPr="00DD22C8" w:rsidRDefault="00DD22C8">
      <w:pPr>
        <w:rPr>
          <w:u w:val="single"/>
        </w:rPr>
      </w:pPr>
    </w:p>
    <w:p w:rsidR="00B87244" w:rsidRPr="0051564B" w:rsidRDefault="00B87244">
      <w:pPr>
        <w:rPr>
          <w:u w:val="single"/>
        </w:rPr>
      </w:pPr>
      <w:r w:rsidRPr="0051564B">
        <w:rPr>
          <w:noProof/>
        </w:rPr>
        <w:drawing>
          <wp:anchor distT="0" distB="0" distL="114300" distR="114300" simplePos="0" relativeHeight="251660288" behindDoc="0" locked="0" layoutInCell="1" allowOverlap="1" wp14:anchorId="48040A4A">
            <wp:simplePos x="0" y="0"/>
            <wp:positionH relativeFrom="margin">
              <wp:align>center</wp:align>
            </wp:positionH>
            <wp:positionV relativeFrom="paragraph">
              <wp:posOffset>249732</wp:posOffset>
            </wp:positionV>
            <wp:extent cx="6653304" cy="3583172"/>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304" cy="3583172"/>
                    </a:xfrm>
                    <a:prstGeom prst="rect">
                      <a:avLst/>
                    </a:prstGeom>
                  </pic:spPr>
                </pic:pic>
              </a:graphicData>
            </a:graphic>
            <wp14:sizeRelH relativeFrom="page">
              <wp14:pctWidth>0</wp14:pctWidth>
            </wp14:sizeRelH>
            <wp14:sizeRelV relativeFrom="page">
              <wp14:pctHeight>0</wp14:pctHeight>
            </wp14:sizeRelV>
          </wp:anchor>
        </w:drawing>
      </w:r>
      <w:r w:rsidRPr="0051564B">
        <w:rPr>
          <w:u w:val="single"/>
        </w:rPr>
        <w:t>Login process</w:t>
      </w:r>
    </w:p>
    <w:p w:rsidR="009F1047" w:rsidRDefault="00B87244">
      <w:r w:rsidRPr="0051564B">
        <w:lastRenderedPageBreak/>
        <w:t xml:space="preserve">If the user sets </w:t>
      </w:r>
      <w:proofErr w:type="spellStart"/>
      <w:r w:rsidRPr="0051564B">
        <w:t>splash_screen_enable</w:t>
      </w:r>
      <w:proofErr w:type="spellEnd"/>
      <w:r w:rsidRPr="0051564B">
        <w:t xml:space="preserve"> = 1 before launching the program the splash screen will load, otherwise the program will load straight to the login frame where the user is required to enter a correct username and password. If the splash screen is loaded, then the login frame will not be displayed until all the main widgets of the program are loaded. When on the login frame, if the user presses the register button a window where a user can create a new account is created. If the user presses the return key on the login frame and has a correct username and password entered, the program will load the main menu on the root window.</w:t>
      </w:r>
    </w:p>
    <w:p w:rsidR="002F3570" w:rsidRPr="0041737F" w:rsidRDefault="0041737F">
      <w:pPr>
        <w:rPr>
          <w:u w:val="single"/>
        </w:rPr>
      </w:pPr>
      <w:r>
        <w:rPr>
          <w:u w:val="single"/>
        </w:rPr>
        <w:t>Menu navigation</w:t>
      </w:r>
    </w:p>
    <w:p w:rsidR="0051564B" w:rsidRDefault="0051564B">
      <w:r w:rsidRPr="0051564B">
        <w:rPr>
          <w:noProof/>
        </w:rPr>
        <w:drawing>
          <wp:anchor distT="0" distB="0" distL="114300" distR="114300" simplePos="0" relativeHeight="251661312" behindDoc="0" locked="0" layoutInCell="1" allowOverlap="1" wp14:anchorId="193D935B">
            <wp:simplePos x="0" y="0"/>
            <wp:positionH relativeFrom="column">
              <wp:posOffset>-212651</wp:posOffset>
            </wp:positionH>
            <wp:positionV relativeFrom="paragraph">
              <wp:posOffset>325</wp:posOffset>
            </wp:positionV>
            <wp:extent cx="6395464" cy="3625702"/>
            <wp:effectExtent l="0" t="0" r="571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5464" cy="3625702"/>
                    </a:xfrm>
                    <a:prstGeom prst="rect">
                      <a:avLst/>
                    </a:prstGeom>
                  </pic:spPr>
                </pic:pic>
              </a:graphicData>
            </a:graphic>
          </wp:anchor>
        </w:drawing>
      </w:r>
      <w:r w:rsidRPr="0051564B">
        <w:t xml:space="preserve">The main menu frame navigates </w:t>
      </w:r>
      <w:r>
        <w:t>to each sub menu frame where users can then also navigate back to the main menu.</w:t>
      </w:r>
    </w:p>
    <w:p w:rsidR="0041737F" w:rsidRPr="0041737F" w:rsidRDefault="0041737F">
      <w:pPr>
        <w:rPr>
          <w:u w:val="single"/>
        </w:rPr>
      </w:pPr>
      <w:r>
        <w:rPr>
          <w:u w:val="single"/>
        </w:rPr>
        <w:t>My profile and profile search</w:t>
      </w:r>
    </w:p>
    <w:p w:rsidR="0051564B" w:rsidRDefault="00AA4420">
      <w:r>
        <w:rPr>
          <w:noProof/>
        </w:rPr>
        <w:lastRenderedPageBreak/>
        <w:drawing>
          <wp:inline distT="0" distB="0" distL="0" distR="0" wp14:anchorId="10B3F8E8" wp14:editId="0B2594BF">
            <wp:extent cx="4371975" cy="2714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2714625"/>
                    </a:xfrm>
                    <a:prstGeom prst="rect">
                      <a:avLst/>
                    </a:prstGeom>
                  </pic:spPr>
                </pic:pic>
              </a:graphicData>
            </a:graphic>
          </wp:inline>
        </w:drawing>
      </w:r>
    </w:p>
    <w:p w:rsidR="002F3570" w:rsidRDefault="002F3570">
      <w:r>
        <w:t>When a user is on the Profile submenu they can press the My Profile button to load a Profile window where they can view their stats and history, they can also change their profile picture. When profile search is pressed a Profile Search window is created where a user can enter the username of another existing user, a Profile window with the entered user’s stats and history is then displayed.</w:t>
      </w:r>
    </w:p>
    <w:p w:rsidR="0041737F" w:rsidRPr="0041737F" w:rsidRDefault="0041737F">
      <w:pPr>
        <w:rPr>
          <w:u w:val="single"/>
        </w:rPr>
      </w:pPr>
      <w:r>
        <w:rPr>
          <w:u w:val="single"/>
        </w:rPr>
        <w:t>Worksheet generation and marking</w:t>
      </w:r>
    </w:p>
    <w:p w:rsidR="002F3570" w:rsidRDefault="002F3570">
      <w:r>
        <w:rPr>
          <w:noProof/>
        </w:rPr>
        <w:drawing>
          <wp:inline distT="0" distB="0" distL="0" distR="0" wp14:anchorId="0CE2AA61" wp14:editId="4D85DD86">
            <wp:extent cx="4380614" cy="36991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523" cy="3709242"/>
                    </a:xfrm>
                    <a:prstGeom prst="rect">
                      <a:avLst/>
                    </a:prstGeom>
                  </pic:spPr>
                </pic:pic>
              </a:graphicData>
            </a:graphic>
          </wp:inline>
        </w:drawing>
      </w:r>
    </w:p>
    <w:p w:rsidR="0041737F" w:rsidRDefault="0041737F">
      <w:r>
        <w:t>When a user is on the worksheets submenu they can choose a topic to do a worksheet on, then they choose how many questions they wish to complete and the types of question they are going to complete on the sheet options window.</w:t>
      </w:r>
      <w:r w:rsidR="00CF1757">
        <w:t xml:space="preserve"> Then after they press generate a worksheet with the specified questions is generated. After a user has completed a worksheet and presses mark, a window with the results of the worksheet along with the time taken is displayed.</w:t>
      </w:r>
    </w:p>
    <w:p w:rsidR="008708D1" w:rsidRDefault="008708D1">
      <w:pPr>
        <w:rPr>
          <w:u w:val="single"/>
        </w:rPr>
      </w:pPr>
      <w:r>
        <w:rPr>
          <w:u w:val="single"/>
        </w:rPr>
        <w:lastRenderedPageBreak/>
        <w:t>Duel searching and completion</w:t>
      </w:r>
    </w:p>
    <w:p w:rsidR="008708D1" w:rsidRDefault="008708D1">
      <w:r>
        <w:rPr>
          <w:noProof/>
        </w:rPr>
        <w:drawing>
          <wp:inline distT="0" distB="0" distL="0" distR="0" wp14:anchorId="7A44C2DF" wp14:editId="16B72793">
            <wp:extent cx="4071722" cy="3923414"/>
            <wp:effectExtent l="0" t="0" r="508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778" cy="3932140"/>
                    </a:xfrm>
                    <a:prstGeom prst="rect">
                      <a:avLst/>
                    </a:prstGeom>
                  </pic:spPr>
                </pic:pic>
              </a:graphicData>
            </a:graphic>
          </wp:inline>
        </w:drawing>
      </w:r>
    </w:p>
    <w:p w:rsidR="008708D1" w:rsidRPr="008708D1" w:rsidRDefault="008708D1">
      <w:r>
        <w:t xml:space="preserve">When a user is on the duels submenu and they </w:t>
      </w:r>
      <w:r w:rsidR="00315D85">
        <w:t>can chose a topic to search for, then they chose the number of and types of question they wish to do in the sheet options window. The duel search window is then displayed whilst the matchmaking server finds another user to duel with. When a match is found the duel window will appear where the user completes a set of questions and can see their opponent’s progress. When either user completes all the questions in a duel, the duel will end and a results window that displays whether the user won or lost, their opponent’s username, elo and profile picture and the time taken.</w:t>
      </w:r>
    </w:p>
    <w:p w:rsidR="0020356E" w:rsidRPr="0051564B" w:rsidRDefault="0020356E">
      <w:pPr>
        <w:rPr>
          <w:b/>
          <w:u w:val="single"/>
        </w:rPr>
      </w:pPr>
      <w:r w:rsidRPr="0051564B">
        <w:rPr>
          <w:b/>
          <w:u w:val="single"/>
        </w:rPr>
        <w:t>Calculations</w:t>
      </w:r>
    </w:p>
    <w:p w:rsidR="0020356E" w:rsidRPr="0051564B" w:rsidRDefault="0020356E">
      <w:r w:rsidRPr="0051564B">
        <w:t>I need to research how to:</w:t>
      </w:r>
    </w:p>
    <w:p w:rsidR="0020356E" w:rsidRPr="0051564B" w:rsidRDefault="0020356E">
      <w:r w:rsidRPr="0051564B">
        <w:t>Use a competitive elo system.</w:t>
      </w:r>
    </w:p>
    <w:p w:rsidR="0020356E" w:rsidRPr="0051564B" w:rsidRDefault="0020356E">
      <w:r w:rsidRPr="0051564B">
        <w:t>Systematically generate values for fractions questions suitable for KeyStage3 students.</w:t>
      </w:r>
    </w:p>
    <w:p w:rsidR="0020356E" w:rsidRPr="0051564B" w:rsidRDefault="0020356E">
      <w:r w:rsidRPr="0051564B">
        <w:t>Systematically calculate simplified fractions using (+ - * /) operators.</w:t>
      </w:r>
    </w:p>
    <w:p w:rsidR="0020356E" w:rsidRPr="0051564B" w:rsidRDefault="0020356E">
      <w:r w:rsidRPr="0051564B">
        <w:t xml:space="preserve">Systematically generate </w:t>
      </w:r>
      <w:r w:rsidR="00CE48CF" w:rsidRPr="0051564B">
        <w:t>q</w:t>
      </w:r>
      <w:r w:rsidRPr="0051564B">
        <w:t xml:space="preserve">uadratic expressions in </w:t>
      </w:r>
      <w:r w:rsidR="00CE48CF" w:rsidRPr="0051564B">
        <w:t>a simplified,</w:t>
      </w:r>
      <w:r w:rsidRPr="0051564B">
        <w:t xml:space="preserve"> expanded state</w:t>
      </w:r>
      <w:r w:rsidR="00CE48CF" w:rsidRPr="0051564B">
        <w:t xml:space="preserve"> where they can be factorised by keyStage3 students.</w:t>
      </w:r>
    </w:p>
    <w:p w:rsidR="00CE48CF" w:rsidRPr="0051564B" w:rsidRDefault="00CE48CF">
      <w:r w:rsidRPr="0051564B">
        <w:t>Systematically generate quadratic expressions in a simplified, factorised state where they can be expanded by keyStage3 students.</w:t>
      </w:r>
    </w:p>
    <w:p w:rsidR="0020356E" w:rsidRPr="0051564B" w:rsidRDefault="0020356E">
      <w:r w:rsidRPr="0051564B">
        <w:t xml:space="preserve">Systematically calculate simplified </w:t>
      </w:r>
      <w:r w:rsidR="00CE48CF" w:rsidRPr="0051564B">
        <w:t>expanded</w:t>
      </w:r>
      <w:r w:rsidRPr="0051564B">
        <w:t xml:space="preserve"> and </w:t>
      </w:r>
      <w:r w:rsidR="00CE48CF" w:rsidRPr="0051564B">
        <w:t>factorised</w:t>
      </w:r>
      <w:r w:rsidRPr="0051564B">
        <w:t xml:space="preserve"> quadratic expressions.</w:t>
      </w:r>
    </w:p>
    <w:p w:rsidR="00CE48CF" w:rsidRPr="0051564B" w:rsidRDefault="00CE48CF">
      <w:r w:rsidRPr="0051564B">
        <w:t>All these calculations are explained under the (2.2 SQL design) section.</w:t>
      </w:r>
    </w:p>
    <w:p w:rsidR="00DD22C8" w:rsidRDefault="00264147" w:rsidP="00DD22C8">
      <w:pPr>
        <w:pStyle w:val="ListParagraph"/>
        <w:numPr>
          <w:ilvl w:val="1"/>
          <w:numId w:val="2"/>
        </w:numPr>
        <w:rPr>
          <w:u w:val="single"/>
        </w:rPr>
      </w:pPr>
      <w:r w:rsidRPr="0051564B">
        <w:rPr>
          <w:u w:val="single"/>
        </w:rPr>
        <w:lastRenderedPageBreak/>
        <w:t>Objectives</w:t>
      </w:r>
    </w:p>
    <w:p w:rsidR="00DD22C8" w:rsidRPr="00DD22C8" w:rsidRDefault="00DD22C8" w:rsidP="00DD22C8">
      <w:pPr>
        <w:pStyle w:val="ListParagraph"/>
        <w:ind w:left="360"/>
        <w:rPr>
          <w:u w:val="single"/>
        </w:rPr>
      </w:pPr>
    </w:p>
    <w:p w:rsidR="00DD22C8" w:rsidRDefault="00DD22C8" w:rsidP="00DD22C8">
      <w:pPr>
        <w:pStyle w:val="ListParagraph"/>
        <w:numPr>
          <w:ilvl w:val="0"/>
          <w:numId w:val="3"/>
        </w:numPr>
      </w:pPr>
      <w:r w:rsidRPr="0051564B">
        <w:t xml:space="preserve">Each user will have a unique </w:t>
      </w:r>
      <w:proofErr w:type="spellStart"/>
      <w:r w:rsidRPr="0051564B">
        <w:t>user_id</w:t>
      </w:r>
      <w:proofErr w:type="spellEnd"/>
      <w:r w:rsidRPr="0051564B">
        <w:t>, username, password, name, email, school, postcode and competitive elo rating stored.</w:t>
      </w:r>
    </w:p>
    <w:p w:rsidR="00DD22C8" w:rsidRDefault="00DD22C8" w:rsidP="00DD22C8">
      <w:pPr>
        <w:pStyle w:val="ListParagraph"/>
        <w:numPr>
          <w:ilvl w:val="0"/>
          <w:numId w:val="3"/>
        </w:numPr>
      </w:pPr>
      <w:r w:rsidRPr="0051564B">
        <w:t xml:space="preserve">The password will be encrypted so that even if the database is compromised, the passwords are </w:t>
      </w:r>
      <w:r w:rsidR="00BC1593">
        <w:t xml:space="preserve">still </w:t>
      </w:r>
      <w:r w:rsidRPr="0051564B">
        <w:t>relatively safe</w:t>
      </w:r>
      <w:r w:rsidR="00BC1593">
        <w:t>.</w:t>
      </w:r>
    </w:p>
    <w:p w:rsidR="00D7522E" w:rsidRPr="0051564B" w:rsidRDefault="00D7522E" w:rsidP="00DD22C8">
      <w:pPr>
        <w:pStyle w:val="ListParagraph"/>
        <w:numPr>
          <w:ilvl w:val="0"/>
          <w:numId w:val="3"/>
        </w:numPr>
      </w:pPr>
      <w:r>
        <w:t>Make it possible to host the database separately form the client and the client connects to the database through a database server</w:t>
      </w:r>
    </w:p>
    <w:p w:rsidR="003E5444" w:rsidRDefault="003E5444" w:rsidP="00017B76">
      <w:pPr>
        <w:pStyle w:val="ListParagraph"/>
        <w:numPr>
          <w:ilvl w:val="0"/>
          <w:numId w:val="3"/>
        </w:numPr>
      </w:pPr>
      <w:r w:rsidRPr="0051564B">
        <w:t>Worksheet results from every worksheet users complete should be saved</w:t>
      </w:r>
      <w:r w:rsidR="00BC1593">
        <w:t xml:space="preserve"> to the database</w:t>
      </w:r>
      <w:r w:rsidRPr="0051564B">
        <w:t xml:space="preserve"> </w:t>
      </w:r>
      <w:r w:rsidR="00952F89" w:rsidRPr="0051564B">
        <w:t>in a separate table</w:t>
      </w:r>
      <w:r w:rsidR="00952F89">
        <w:t xml:space="preserve"> with information on: the time taken, topic the questions are on, types of question used, number of questions correct, number of questions total and the date which the worksheet was completed on</w:t>
      </w:r>
      <w:r w:rsidR="00BC1593">
        <w:t>.</w:t>
      </w:r>
    </w:p>
    <w:p w:rsidR="00BC1593" w:rsidRDefault="00BC1593" w:rsidP="00017B76">
      <w:pPr>
        <w:pStyle w:val="ListParagraph"/>
        <w:numPr>
          <w:ilvl w:val="0"/>
          <w:numId w:val="3"/>
        </w:numPr>
      </w:pPr>
      <w:r>
        <w:t xml:space="preserve">Duel results from every duel users complete should be saved to the database in a sperate </w:t>
      </w:r>
      <w:r w:rsidR="00D7522E">
        <w:t>table with</w:t>
      </w:r>
      <w:r>
        <w:t xml:space="preserve"> information on: the time taken, topic the questions are on, types of questions used, number of questions, winner’s </w:t>
      </w:r>
      <w:proofErr w:type="spellStart"/>
      <w:r>
        <w:t>user_id</w:t>
      </w:r>
      <w:proofErr w:type="spellEnd"/>
      <w:r>
        <w:t xml:space="preserve">, loser’s </w:t>
      </w:r>
      <w:proofErr w:type="spellStart"/>
      <w:r>
        <w:t>user_id</w:t>
      </w:r>
      <w:proofErr w:type="spellEnd"/>
      <w:r>
        <w:t xml:space="preserve"> and the date which the worksheet was completed on.</w:t>
      </w:r>
    </w:p>
    <w:p w:rsidR="00D7522E" w:rsidRDefault="00D7522E" w:rsidP="00017B76">
      <w:pPr>
        <w:pStyle w:val="ListParagraph"/>
        <w:numPr>
          <w:ilvl w:val="0"/>
          <w:numId w:val="3"/>
        </w:numPr>
      </w:pPr>
      <w:r>
        <w:t>Have worksheets where users practice mathematical questions.</w:t>
      </w:r>
    </w:p>
    <w:p w:rsidR="00D7522E" w:rsidRDefault="00D7522E" w:rsidP="00017B76">
      <w:pPr>
        <w:pStyle w:val="ListParagraph"/>
        <w:numPr>
          <w:ilvl w:val="0"/>
          <w:numId w:val="3"/>
        </w:numPr>
      </w:pPr>
      <w:r>
        <w:t>Have a marking feature for the worksheets that tells the user which questions they have correct.</w:t>
      </w:r>
    </w:p>
    <w:p w:rsidR="00D7522E" w:rsidRDefault="00D7522E" w:rsidP="00017B76">
      <w:pPr>
        <w:pStyle w:val="ListParagraph"/>
        <w:numPr>
          <w:ilvl w:val="0"/>
          <w:numId w:val="3"/>
        </w:numPr>
      </w:pPr>
      <w:r>
        <w:t>Have the marking feature show the correct answer next to incorrect answers.</w:t>
      </w:r>
    </w:p>
    <w:p w:rsidR="00D7522E" w:rsidRDefault="00D7522E" w:rsidP="00017B76">
      <w:pPr>
        <w:pStyle w:val="ListParagraph"/>
        <w:numPr>
          <w:ilvl w:val="0"/>
          <w:numId w:val="3"/>
        </w:numPr>
      </w:pPr>
      <w:r>
        <w:t>Have the marking feature display a tick next to correct answers and crosses next to incorrect answers.</w:t>
      </w:r>
    </w:p>
    <w:p w:rsidR="00D7522E" w:rsidRDefault="00D7522E" w:rsidP="00017B76">
      <w:pPr>
        <w:pStyle w:val="ListParagraph"/>
        <w:numPr>
          <w:ilvl w:val="0"/>
          <w:numId w:val="3"/>
        </w:numPr>
      </w:pPr>
      <w:r>
        <w:t>Have a results window appear after marking a question that displays the user’s score out of how many questions there were</w:t>
      </w:r>
    </w:p>
    <w:p w:rsidR="00D7522E" w:rsidRDefault="00D7522E" w:rsidP="00017B76">
      <w:pPr>
        <w:pStyle w:val="ListParagraph"/>
        <w:numPr>
          <w:ilvl w:val="0"/>
          <w:numId w:val="3"/>
        </w:numPr>
      </w:pPr>
      <w:r>
        <w:t>Have the results window display a grade from A-D based on the % of correct answers they have.</w:t>
      </w:r>
    </w:p>
    <w:p w:rsidR="00D7522E" w:rsidRDefault="00D7522E" w:rsidP="00017B76">
      <w:pPr>
        <w:pStyle w:val="ListParagraph"/>
        <w:numPr>
          <w:ilvl w:val="0"/>
          <w:numId w:val="3"/>
        </w:numPr>
      </w:pPr>
      <w:r>
        <w:t>Have the results window display the time taken to complete a worksheet.</w:t>
      </w:r>
    </w:p>
    <w:p w:rsidR="00017B76" w:rsidRDefault="00DD22C8" w:rsidP="00017B76">
      <w:pPr>
        <w:pStyle w:val="ListParagraph"/>
        <w:numPr>
          <w:ilvl w:val="0"/>
          <w:numId w:val="3"/>
        </w:numPr>
      </w:pPr>
      <w:r>
        <w:t>Generate worksheets on fractions</w:t>
      </w:r>
      <w:r w:rsidR="00BC1593">
        <w:t>.</w:t>
      </w:r>
    </w:p>
    <w:p w:rsidR="00DD22C8" w:rsidRDefault="00BC1593" w:rsidP="00017B76">
      <w:pPr>
        <w:pStyle w:val="ListParagraph"/>
        <w:numPr>
          <w:ilvl w:val="0"/>
          <w:numId w:val="3"/>
        </w:numPr>
      </w:pPr>
      <w:r>
        <w:t>Generate questions for adding fractions.</w:t>
      </w:r>
    </w:p>
    <w:p w:rsidR="00BC1593" w:rsidRDefault="00BC1593" w:rsidP="00BC1593">
      <w:pPr>
        <w:pStyle w:val="ListParagraph"/>
        <w:numPr>
          <w:ilvl w:val="0"/>
          <w:numId w:val="3"/>
        </w:numPr>
      </w:pPr>
      <w:r>
        <w:t>Generate questions for subtracting fractions.</w:t>
      </w:r>
    </w:p>
    <w:p w:rsidR="00BC1593" w:rsidRDefault="00BC1593" w:rsidP="00BC1593">
      <w:pPr>
        <w:pStyle w:val="ListParagraph"/>
        <w:numPr>
          <w:ilvl w:val="0"/>
          <w:numId w:val="3"/>
        </w:numPr>
      </w:pPr>
      <w:r>
        <w:t>Generate questions for multiplying fractions.</w:t>
      </w:r>
    </w:p>
    <w:p w:rsidR="00BC1593" w:rsidRDefault="00BC1593" w:rsidP="00BC1593">
      <w:pPr>
        <w:pStyle w:val="ListParagraph"/>
        <w:numPr>
          <w:ilvl w:val="0"/>
          <w:numId w:val="3"/>
        </w:numPr>
      </w:pPr>
      <w:r>
        <w:t>Generate questions for dividing fractions.</w:t>
      </w:r>
    </w:p>
    <w:p w:rsidR="00D7522E" w:rsidRDefault="00D7522E" w:rsidP="00D7522E">
      <w:pPr>
        <w:pStyle w:val="ListParagraph"/>
        <w:numPr>
          <w:ilvl w:val="0"/>
          <w:numId w:val="3"/>
        </w:numPr>
      </w:pPr>
      <w:r>
        <w:t xml:space="preserve">Have a 1v1 </w:t>
      </w:r>
      <w:proofErr w:type="spellStart"/>
      <w:r>
        <w:t>duel</w:t>
      </w:r>
      <w:proofErr w:type="spellEnd"/>
      <w:r>
        <w:t xml:space="preserve"> mode</w:t>
      </w:r>
    </w:p>
    <w:p w:rsidR="00066D04" w:rsidRDefault="00066D04" w:rsidP="00D7522E">
      <w:pPr>
        <w:pStyle w:val="ListParagraph"/>
        <w:numPr>
          <w:ilvl w:val="0"/>
          <w:numId w:val="3"/>
        </w:numPr>
      </w:pPr>
      <w:r>
        <w:t>Have a competitive elo system for winning and losing duels</w:t>
      </w:r>
    </w:p>
    <w:p w:rsidR="00066D04" w:rsidRDefault="00066D04" w:rsidP="00D7522E">
      <w:pPr>
        <w:pStyle w:val="ListParagraph"/>
        <w:numPr>
          <w:ilvl w:val="0"/>
          <w:numId w:val="3"/>
        </w:numPr>
      </w:pPr>
      <w:r>
        <w:t>Have the elo of each user involved updated after a duel.</w:t>
      </w:r>
    </w:p>
    <w:p w:rsidR="00066D04" w:rsidRDefault="00066D04" w:rsidP="00D7522E">
      <w:pPr>
        <w:pStyle w:val="ListParagraph"/>
        <w:numPr>
          <w:ilvl w:val="0"/>
          <w:numId w:val="3"/>
        </w:numPr>
      </w:pPr>
      <w:r>
        <w:t xml:space="preserve"> Have a results window at the end of a duel that displays your opponent’s username</w:t>
      </w:r>
    </w:p>
    <w:p w:rsidR="00066D04" w:rsidRDefault="00066D04" w:rsidP="00D7522E">
      <w:pPr>
        <w:pStyle w:val="ListParagraph"/>
        <w:numPr>
          <w:ilvl w:val="0"/>
          <w:numId w:val="3"/>
        </w:numPr>
      </w:pPr>
      <w:r>
        <w:t>Have the duel results window display whether you have won or lost.</w:t>
      </w:r>
    </w:p>
    <w:p w:rsidR="00066D04" w:rsidRDefault="00066D04" w:rsidP="00D7522E">
      <w:pPr>
        <w:pStyle w:val="ListParagraph"/>
        <w:numPr>
          <w:ilvl w:val="0"/>
          <w:numId w:val="3"/>
        </w:numPr>
      </w:pPr>
      <w:r>
        <w:t>Have the duel results window display your opponent’s profile picture</w:t>
      </w:r>
    </w:p>
    <w:p w:rsidR="00066D04" w:rsidRDefault="00066D04" w:rsidP="00D7522E">
      <w:pPr>
        <w:pStyle w:val="ListParagraph"/>
        <w:numPr>
          <w:ilvl w:val="0"/>
          <w:numId w:val="3"/>
        </w:numPr>
      </w:pPr>
      <w:r>
        <w:t>Have the duel results window display your opponent’s elo.</w:t>
      </w:r>
    </w:p>
    <w:p w:rsidR="00066D04" w:rsidRDefault="00066D04" w:rsidP="00066D04">
      <w:pPr>
        <w:pStyle w:val="ListParagraph"/>
        <w:numPr>
          <w:ilvl w:val="0"/>
          <w:numId w:val="3"/>
        </w:numPr>
      </w:pPr>
      <w:r>
        <w:t>Have the duel results window display your old elo, the change in elo based on the outcome of the game and the elo of your opponent and your new elo.</w:t>
      </w:r>
    </w:p>
    <w:p w:rsidR="00D7522E" w:rsidRDefault="00D7522E" w:rsidP="00D7522E">
      <w:pPr>
        <w:pStyle w:val="ListParagraph"/>
        <w:numPr>
          <w:ilvl w:val="0"/>
          <w:numId w:val="3"/>
        </w:numPr>
      </w:pPr>
      <w:r>
        <w:t xml:space="preserve">Make the </w:t>
      </w:r>
      <w:proofErr w:type="spellStart"/>
      <w:r>
        <w:t>duel</w:t>
      </w:r>
      <w:proofErr w:type="spellEnd"/>
      <w:r>
        <w:t xml:space="preserve"> mode work over the internet using a client-server model</w:t>
      </w:r>
    </w:p>
    <w:p w:rsidR="00D7522E" w:rsidRDefault="00D7522E" w:rsidP="00D7522E">
      <w:pPr>
        <w:pStyle w:val="ListParagraph"/>
        <w:numPr>
          <w:ilvl w:val="0"/>
          <w:numId w:val="3"/>
        </w:numPr>
      </w:pPr>
      <w:r>
        <w:t xml:space="preserve">Make the </w:t>
      </w:r>
      <w:proofErr w:type="spellStart"/>
      <w:r>
        <w:t>duel</w:t>
      </w:r>
      <w:proofErr w:type="spellEnd"/>
      <w:r>
        <w:t xml:space="preserve"> mode automatically mark each question as the user completes questions</w:t>
      </w:r>
    </w:p>
    <w:p w:rsidR="00D7522E" w:rsidRDefault="00D7522E" w:rsidP="00D7522E">
      <w:pPr>
        <w:pStyle w:val="ListParagraph"/>
        <w:numPr>
          <w:ilvl w:val="0"/>
          <w:numId w:val="3"/>
        </w:numPr>
      </w:pPr>
      <w:r>
        <w:t>Make the marking feature not display a cross or the correct answer next to the question for duels</w:t>
      </w:r>
    </w:p>
    <w:p w:rsidR="00D7522E" w:rsidRDefault="00D7522E" w:rsidP="00D7522E">
      <w:pPr>
        <w:pStyle w:val="ListParagraph"/>
      </w:pPr>
    </w:p>
    <w:p w:rsidR="00BC1593" w:rsidRDefault="00BC1593" w:rsidP="00017B76">
      <w:pPr>
        <w:pStyle w:val="ListParagraph"/>
        <w:numPr>
          <w:ilvl w:val="0"/>
          <w:numId w:val="3"/>
        </w:numPr>
      </w:pPr>
      <w:r>
        <w:t>Have duels on the fractions topic</w:t>
      </w:r>
    </w:p>
    <w:p w:rsidR="00017B76" w:rsidRDefault="00DD22C8" w:rsidP="00017B76">
      <w:pPr>
        <w:pStyle w:val="ListParagraph"/>
        <w:numPr>
          <w:ilvl w:val="0"/>
          <w:numId w:val="3"/>
        </w:numPr>
      </w:pPr>
      <w:r>
        <w:lastRenderedPageBreak/>
        <w:t>Generate worksheets on quadratics</w:t>
      </w:r>
      <w:r w:rsidR="00BC1593">
        <w:t>.</w:t>
      </w:r>
    </w:p>
    <w:p w:rsidR="00BC1593" w:rsidRDefault="00BC1593" w:rsidP="00017B76">
      <w:pPr>
        <w:pStyle w:val="ListParagraph"/>
        <w:numPr>
          <w:ilvl w:val="0"/>
          <w:numId w:val="3"/>
        </w:numPr>
      </w:pPr>
      <w:r>
        <w:t>Generate questions for factorising quadratic expressions</w:t>
      </w:r>
    </w:p>
    <w:p w:rsidR="00BC1593" w:rsidRDefault="00BC1593" w:rsidP="00017B76">
      <w:pPr>
        <w:pStyle w:val="ListParagraph"/>
        <w:numPr>
          <w:ilvl w:val="0"/>
          <w:numId w:val="3"/>
        </w:numPr>
      </w:pPr>
      <w:r>
        <w:t>Generate questions for expanding quadratic expressions</w:t>
      </w:r>
    </w:p>
    <w:p w:rsidR="00BC1593" w:rsidRDefault="00BC1593" w:rsidP="00017B76">
      <w:pPr>
        <w:pStyle w:val="ListParagraph"/>
        <w:numPr>
          <w:ilvl w:val="0"/>
          <w:numId w:val="3"/>
        </w:numPr>
      </w:pPr>
      <w:r>
        <w:t>Have duels on the quadratics topic</w:t>
      </w:r>
    </w:p>
    <w:p w:rsidR="00017B76" w:rsidRDefault="00BC1593" w:rsidP="00017B76">
      <w:pPr>
        <w:pStyle w:val="ListParagraph"/>
        <w:numPr>
          <w:ilvl w:val="0"/>
          <w:numId w:val="3"/>
        </w:numPr>
      </w:pPr>
      <w:r>
        <w:t>Users</w:t>
      </w:r>
      <w:r w:rsidR="00017B76">
        <w:t xml:space="preserve"> can </w:t>
      </w:r>
      <w:r>
        <w:t>register new accounts with their own username, password, email, postcode, school code and real name.</w:t>
      </w:r>
    </w:p>
    <w:p w:rsidR="00BC1593" w:rsidRDefault="00BC1593" w:rsidP="00017B76">
      <w:pPr>
        <w:pStyle w:val="ListParagraph"/>
        <w:numPr>
          <w:ilvl w:val="0"/>
          <w:numId w:val="3"/>
        </w:numPr>
      </w:pPr>
      <w:r>
        <w:t>Users can log in with their own account using their username and password.</w:t>
      </w:r>
    </w:p>
    <w:p w:rsidR="00017B76" w:rsidRDefault="00BC1593" w:rsidP="00017B76">
      <w:pPr>
        <w:pStyle w:val="ListParagraph"/>
        <w:numPr>
          <w:ilvl w:val="0"/>
          <w:numId w:val="3"/>
        </w:numPr>
      </w:pPr>
      <w:r>
        <w:t>Have a flat colour scheme</w:t>
      </w:r>
    </w:p>
    <w:p w:rsidR="00BC1593" w:rsidRDefault="00BC1593" w:rsidP="00017B76">
      <w:pPr>
        <w:pStyle w:val="ListParagraph"/>
        <w:numPr>
          <w:ilvl w:val="0"/>
          <w:numId w:val="3"/>
        </w:numPr>
      </w:pPr>
      <w:r>
        <w:t>Make it so that the user can chose the colour theme they wish to be on the main menu and profile windows</w:t>
      </w:r>
      <w:r w:rsidR="00D7522E">
        <w:t xml:space="preserve"> by changing the settings in a config file before launching the program</w:t>
      </w:r>
      <w:r>
        <w:t>.</w:t>
      </w:r>
    </w:p>
    <w:p w:rsidR="00BC1593" w:rsidRDefault="00BC1593" w:rsidP="00017B76">
      <w:pPr>
        <w:pStyle w:val="ListParagraph"/>
        <w:numPr>
          <w:ilvl w:val="0"/>
          <w:numId w:val="3"/>
        </w:numPr>
      </w:pPr>
      <w:r>
        <w:t>Make a splash screen appear whilst the program loads all necessary widgets</w:t>
      </w:r>
    </w:p>
    <w:p w:rsidR="00BC1593" w:rsidRDefault="00BC1593" w:rsidP="00017B76">
      <w:pPr>
        <w:pStyle w:val="ListParagraph"/>
        <w:numPr>
          <w:ilvl w:val="0"/>
          <w:numId w:val="3"/>
        </w:numPr>
      </w:pPr>
      <w:r>
        <w:t xml:space="preserve">Make it so that </w:t>
      </w:r>
      <w:r w:rsidR="00D7522E">
        <w:t>the splash screen can be enabled/disables by changing the settings in a config file before launching the program</w:t>
      </w:r>
    </w:p>
    <w:p w:rsidR="00017B76" w:rsidRDefault="00066D04" w:rsidP="00017B76">
      <w:pPr>
        <w:pStyle w:val="ListParagraph"/>
        <w:numPr>
          <w:ilvl w:val="0"/>
          <w:numId w:val="3"/>
        </w:numPr>
      </w:pPr>
      <w:r>
        <w:t>Create a profile page where users can view their elo.</w:t>
      </w:r>
    </w:p>
    <w:p w:rsidR="00066D04" w:rsidRDefault="00066D04" w:rsidP="00017B76">
      <w:pPr>
        <w:pStyle w:val="ListParagraph"/>
        <w:numPr>
          <w:ilvl w:val="0"/>
          <w:numId w:val="3"/>
        </w:numPr>
      </w:pPr>
      <w:r>
        <w:t>Have the profile page display the user’s duel results.</w:t>
      </w:r>
    </w:p>
    <w:p w:rsidR="00066D04" w:rsidRDefault="00066D04" w:rsidP="00017B76">
      <w:pPr>
        <w:pStyle w:val="ListParagraph"/>
        <w:numPr>
          <w:ilvl w:val="0"/>
          <w:numId w:val="3"/>
        </w:numPr>
      </w:pPr>
      <w:r>
        <w:t>Have the profile page display the user’s worksheet results.</w:t>
      </w:r>
    </w:p>
    <w:p w:rsidR="005973C3" w:rsidRDefault="005973C3" w:rsidP="00017B76">
      <w:pPr>
        <w:pStyle w:val="ListParagraph"/>
        <w:numPr>
          <w:ilvl w:val="0"/>
          <w:numId w:val="3"/>
        </w:numPr>
      </w:pPr>
      <w:r>
        <w:t>Make a click on the tabs of each column in a history table sort the table in alphabetical order of the clicked-on column</w:t>
      </w:r>
    </w:p>
    <w:p w:rsidR="005973C3" w:rsidRDefault="005973C3" w:rsidP="005973C3">
      <w:pPr>
        <w:pStyle w:val="ListParagraph"/>
        <w:numPr>
          <w:ilvl w:val="0"/>
          <w:numId w:val="3"/>
        </w:numPr>
      </w:pPr>
      <w:r>
        <w:t>Make a double click on the tabs of each column in a history table sort the table in reverse alphabetical order of the clicked-on column</w:t>
      </w:r>
    </w:p>
    <w:p w:rsidR="00066D04" w:rsidRDefault="00066D04" w:rsidP="00017B76">
      <w:pPr>
        <w:pStyle w:val="ListParagraph"/>
        <w:numPr>
          <w:ilvl w:val="0"/>
          <w:numId w:val="3"/>
        </w:numPr>
      </w:pPr>
      <w:r>
        <w:t>Each user should have a profile picture</w:t>
      </w:r>
    </w:p>
    <w:p w:rsidR="00066D04" w:rsidRDefault="00066D04" w:rsidP="00017B76">
      <w:pPr>
        <w:pStyle w:val="ListParagraph"/>
        <w:numPr>
          <w:ilvl w:val="0"/>
          <w:numId w:val="3"/>
        </w:numPr>
      </w:pPr>
      <w:r>
        <w:t>Each user should be able to change this profile picture on their own profile</w:t>
      </w:r>
      <w:r w:rsidR="005973C3">
        <w:t xml:space="preserve"> by clicking on their profile picture.</w:t>
      </w:r>
    </w:p>
    <w:p w:rsidR="005973C3" w:rsidRDefault="005973C3" w:rsidP="00017B76">
      <w:pPr>
        <w:pStyle w:val="ListParagraph"/>
        <w:numPr>
          <w:ilvl w:val="0"/>
          <w:numId w:val="3"/>
        </w:numPr>
      </w:pPr>
      <w:r>
        <w:t xml:space="preserve">An image of </w:t>
      </w:r>
      <w:proofErr w:type="gramStart"/>
      <w:r>
        <w:t>a</w:t>
      </w:r>
      <w:proofErr w:type="gramEnd"/>
      <w:r>
        <w:t xml:space="preserve"> edit symbol should appear of a user’s profile picture when a user’s cursor is over the picture.</w:t>
      </w:r>
    </w:p>
    <w:p w:rsidR="00066D04" w:rsidRDefault="00066D04" w:rsidP="00017B76">
      <w:pPr>
        <w:pStyle w:val="ListParagraph"/>
        <w:numPr>
          <w:ilvl w:val="0"/>
          <w:numId w:val="3"/>
        </w:numPr>
      </w:pPr>
      <w:r>
        <w:t xml:space="preserve">Host the profile pictures on a website </w:t>
      </w:r>
      <w:r w:rsidR="005973C3">
        <w:t xml:space="preserve">where each image has the end of the </w:t>
      </w:r>
      <w:proofErr w:type="spellStart"/>
      <w:r w:rsidR="005973C3">
        <w:t>url</w:t>
      </w:r>
      <w:proofErr w:type="spellEnd"/>
      <w:r w:rsidR="005973C3">
        <w:t xml:space="preserve"> as their </w:t>
      </w:r>
      <w:proofErr w:type="spellStart"/>
      <w:r w:rsidR="005973C3">
        <w:t>user_id</w:t>
      </w:r>
      <w:proofErr w:type="spellEnd"/>
      <w:r w:rsidR="005973C3">
        <w:t>.</w:t>
      </w:r>
    </w:p>
    <w:p w:rsidR="005973C3" w:rsidRDefault="005973C3" w:rsidP="00017B76">
      <w:pPr>
        <w:pStyle w:val="ListParagraph"/>
        <w:numPr>
          <w:ilvl w:val="0"/>
          <w:numId w:val="3"/>
        </w:numPr>
      </w:pPr>
      <w:r>
        <w:t>Have the pictures uploaded by users resized to 128x128 before uploading without changing the source file chosen.</w:t>
      </w:r>
    </w:p>
    <w:p w:rsidR="00066D04" w:rsidRDefault="00066D04" w:rsidP="00017B76">
      <w:pPr>
        <w:pStyle w:val="ListParagraph"/>
        <w:numPr>
          <w:ilvl w:val="0"/>
          <w:numId w:val="3"/>
        </w:numPr>
      </w:pPr>
      <w:r>
        <w:t>Have a default profile picture uploaded for new users</w:t>
      </w:r>
      <w:r w:rsidR="005973C3">
        <w:t>.</w:t>
      </w:r>
    </w:p>
    <w:p w:rsidR="005973C3" w:rsidRDefault="00017B76" w:rsidP="00017B76">
      <w:pPr>
        <w:pStyle w:val="ListParagraph"/>
        <w:numPr>
          <w:ilvl w:val="0"/>
          <w:numId w:val="3"/>
        </w:numPr>
      </w:pPr>
      <w:r>
        <w:t>Have a leader board where users can see their rank globally and among their classmates.</w:t>
      </w:r>
    </w:p>
    <w:p w:rsidR="005973C3" w:rsidRDefault="005973C3" w:rsidP="005973C3">
      <w:pPr>
        <w:pStyle w:val="ListParagraph"/>
        <w:numPr>
          <w:ilvl w:val="0"/>
          <w:numId w:val="3"/>
        </w:numPr>
      </w:pPr>
      <w:r>
        <w:t>Have the main parts of the program unaccusable without logging in with a valid username and password</w:t>
      </w:r>
      <w:r w:rsidR="003E5362">
        <w:t>.</w:t>
      </w:r>
    </w:p>
    <w:p w:rsidR="003E5362" w:rsidRDefault="003E5362" w:rsidP="005973C3">
      <w:pPr>
        <w:pStyle w:val="ListParagraph"/>
        <w:numPr>
          <w:ilvl w:val="0"/>
          <w:numId w:val="3"/>
        </w:numPr>
      </w:pPr>
      <w:r>
        <w:t>Have a teacher setting work system utilising the worksheet functionality.</w:t>
      </w:r>
    </w:p>
    <w:p w:rsidR="003E5362" w:rsidRDefault="003E5362" w:rsidP="005973C3">
      <w:pPr>
        <w:pStyle w:val="ListParagraph"/>
        <w:numPr>
          <w:ilvl w:val="0"/>
          <w:numId w:val="3"/>
        </w:numPr>
      </w:pPr>
      <w:r>
        <w:t>Have the teacher allocate classes to students.</w:t>
      </w:r>
    </w:p>
    <w:p w:rsidR="003E5362" w:rsidRDefault="003E5362" w:rsidP="005973C3">
      <w:pPr>
        <w:pStyle w:val="ListParagraph"/>
        <w:numPr>
          <w:ilvl w:val="0"/>
          <w:numId w:val="3"/>
        </w:numPr>
      </w:pPr>
      <w:r>
        <w:t>Include a range of topics for students to practice on.</w:t>
      </w:r>
    </w:p>
    <w:p w:rsidR="003E5362" w:rsidRDefault="003E5362" w:rsidP="005973C3">
      <w:pPr>
        <w:pStyle w:val="ListParagraph"/>
        <w:numPr>
          <w:ilvl w:val="0"/>
          <w:numId w:val="3"/>
        </w:numPr>
      </w:pPr>
      <w:r>
        <w:t>Include revision tools such as worked examples.</w:t>
      </w:r>
    </w:p>
    <w:p w:rsidR="003E5362" w:rsidRDefault="003E5362" w:rsidP="005973C3">
      <w:pPr>
        <w:pStyle w:val="ListParagraph"/>
        <w:numPr>
          <w:ilvl w:val="0"/>
          <w:numId w:val="3"/>
        </w:numPr>
      </w:pPr>
      <w:r>
        <w:t>Include revision tolls such as links to revision material.</w:t>
      </w:r>
    </w:p>
    <w:p w:rsidR="00E934DB" w:rsidRDefault="00264147" w:rsidP="005973C3">
      <w:pPr>
        <w:pStyle w:val="ListParagraph"/>
        <w:numPr>
          <w:ilvl w:val="0"/>
          <w:numId w:val="3"/>
        </w:numPr>
      </w:pPr>
      <w:r>
        <w:br w:type="page"/>
      </w:r>
    </w:p>
    <w:p w:rsidR="00E934DB" w:rsidRDefault="00E934DB"/>
    <w:p w:rsidR="00E934DB" w:rsidRDefault="00264147">
      <w:pPr>
        <w:rPr>
          <w:sz w:val="48"/>
          <w:szCs w:val="48"/>
          <w:u w:val="single"/>
        </w:rPr>
      </w:pPr>
      <w:r>
        <w:rPr>
          <w:sz w:val="48"/>
          <w:szCs w:val="48"/>
          <w:u w:val="single"/>
        </w:rPr>
        <w:t>2.Design</w:t>
      </w:r>
    </w:p>
    <w:p w:rsidR="00E934DB" w:rsidRDefault="00264147">
      <w:pPr>
        <w:rPr>
          <w:u w:val="single"/>
        </w:rPr>
      </w:pPr>
      <w:r>
        <w:rPr>
          <w:u w:val="single"/>
        </w:rPr>
        <w:t>2.1 Overall System Design</w:t>
      </w:r>
    </w:p>
    <w:p w:rsidR="00E934DB" w:rsidRDefault="00264147">
      <w:proofErr w:type="spellStart"/>
      <w:r>
        <w:t>BillyMaths</w:t>
      </w:r>
      <w:proofErr w:type="spellEnd"/>
      <w:r>
        <w:t xml:space="preserve"> was coded in (python 3.6.2) using the (</w:t>
      </w:r>
      <w:proofErr w:type="spellStart"/>
      <w:r>
        <w:t>pycharm</w:t>
      </w:r>
      <w:proofErr w:type="spellEnd"/>
      <w:r>
        <w:t xml:space="preserve"> community edition 5.0) IDLE. SQLite3 was also used with (</w:t>
      </w:r>
      <w:proofErr w:type="spellStart"/>
      <w:r>
        <w:t>sqlitestudio</w:t>
      </w:r>
      <w:proofErr w:type="spellEnd"/>
      <w:r>
        <w:t xml:space="preserve"> 2.1.5). I used modules that come with python as well as certain external modules that enabled me to fulfil my objectives.</w:t>
      </w:r>
    </w:p>
    <w:p w:rsidR="00E934DB" w:rsidRDefault="00264147">
      <w:pPr>
        <w:rPr>
          <w:b/>
        </w:rPr>
      </w:pPr>
      <w:r>
        <w:rPr>
          <w:b/>
        </w:rPr>
        <w:t>internal modules:</w:t>
      </w:r>
    </w:p>
    <w:p w:rsidR="00E934DB" w:rsidRDefault="00264147">
      <w:proofErr w:type="spellStart"/>
      <w:r>
        <w:t>tkinter</w:t>
      </w:r>
      <w:proofErr w:type="spellEnd"/>
      <w:r>
        <w:t>-</w:t>
      </w:r>
    </w:p>
    <w:p w:rsidR="00E934DB" w:rsidRDefault="00264147">
      <w:pPr>
        <w:ind w:firstLine="720"/>
        <w:rPr>
          <w:color w:val="222222"/>
          <w:highlight w:val="white"/>
        </w:rPr>
      </w:pPr>
      <w:r>
        <w:t xml:space="preserve"> </w:t>
      </w:r>
      <w:r>
        <w:rPr>
          <w:color w:val="222222"/>
          <w:highlight w:val="white"/>
        </w:rPr>
        <w:t xml:space="preserve">A Python binding to the </w:t>
      </w:r>
      <w:proofErr w:type="spellStart"/>
      <w:r>
        <w:rPr>
          <w:color w:val="222222"/>
          <w:highlight w:val="white"/>
        </w:rPr>
        <w:t>Tk</w:t>
      </w:r>
      <w:proofErr w:type="spellEnd"/>
      <w:r>
        <w:rPr>
          <w:color w:val="222222"/>
          <w:highlight w:val="white"/>
        </w:rPr>
        <w:t xml:space="preserve"> GUI toolkit. I use for the whole of the program’s GUI.</w:t>
      </w:r>
    </w:p>
    <w:p w:rsidR="00E934DB" w:rsidRDefault="00264147">
      <w:pPr>
        <w:rPr>
          <w:color w:val="222222"/>
          <w:highlight w:val="white"/>
        </w:rPr>
      </w:pPr>
      <w:r>
        <w:rPr>
          <w:color w:val="222222"/>
          <w:highlight w:val="white"/>
        </w:rPr>
        <w:t>random-</w:t>
      </w:r>
    </w:p>
    <w:p w:rsidR="00E934DB" w:rsidRDefault="00264147">
      <w:pPr>
        <w:ind w:left="720"/>
        <w:rPr>
          <w:color w:val="222222"/>
          <w:highlight w:val="white"/>
        </w:rPr>
      </w:pPr>
      <w:r>
        <w:rPr>
          <w:color w:val="222222"/>
          <w:highlight w:val="white"/>
        </w:rPr>
        <w:t>Used to generate relatively reliable pseudo random numbers. I use to generate the numbers for questions.</w:t>
      </w:r>
    </w:p>
    <w:p w:rsidR="00E934DB" w:rsidRDefault="00264147">
      <w:pPr>
        <w:rPr>
          <w:color w:val="222222"/>
          <w:highlight w:val="white"/>
        </w:rPr>
      </w:pPr>
      <w:r>
        <w:rPr>
          <w:color w:val="222222"/>
          <w:highlight w:val="white"/>
        </w:rPr>
        <w:t>fraction-</w:t>
      </w:r>
    </w:p>
    <w:p w:rsidR="00E934DB" w:rsidRDefault="00264147">
      <w:pPr>
        <w:ind w:left="720"/>
        <w:rPr>
          <w:color w:val="222222"/>
          <w:highlight w:val="white"/>
        </w:rPr>
      </w:pPr>
      <w:r>
        <w:rPr>
          <w:color w:val="222222"/>
          <w:highlight w:val="white"/>
        </w:rPr>
        <w:t>For manipulating numbers in terms of their numerators and denominators. I use for generating and marking fractions questions.</w:t>
      </w:r>
    </w:p>
    <w:p w:rsidR="00E934DB" w:rsidRDefault="00264147">
      <w:pPr>
        <w:rPr>
          <w:color w:val="222222"/>
          <w:highlight w:val="white"/>
        </w:rPr>
      </w:pPr>
      <w:r>
        <w:rPr>
          <w:color w:val="222222"/>
          <w:highlight w:val="white"/>
        </w:rPr>
        <w:t>socket-</w:t>
      </w:r>
    </w:p>
    <w:p w:rsidR="00E934DB" w:rsidRDefault="00264147">
      <w:pPr>
        <w:ind w:left="720"/>
        <w:rPr>
          <w:color w:val="222222"/>
          <w:highlight w:val="white"/>
        </w:rPr>
      </w:pPr>
      <w:r>
        <w:rPr>
          <w:color w:val="222222"/>
          <w:highlight w:val="white"/>
        </w:rPr>
        <w:t>Provides access to the BSD socket interface, available on all modern Unix systems, Windows, Mac OS X, BeOS, OS/2. Used for sending and receiving data between the client and database/game servers.</w:t>
      </w:r>
    </w:p>
    <w:p w:rsidR="00E934DB" w:rsidRDefault="00264147">
      <w:pPr>
        <w:rPr>
          <w:color w:val="222222"/>
          <w:highlight w:val="white"/>
        </w:rPr>
      </w:pPr>
      <w:proofErr w:type="spellStart"/>
      <w:r>
        <w:rPr>
          <w:color w:val="222222"/>
          <w:highlight w:val="white"/>
        </w:rPr>
        <w:t>ast</w:t>
      </w:r>
      <w:proofErr w:type="spellEnd"/>
      <w:r>
        <w:rPr>
          <w:color w:val="222222"/>
          <w:highlight w:val="white"/>
        </w:rPr>
        <w:t>-</w:t>
      </w:r>
    </w:p>
    <w:p w:rsidR="00E934DB" w:rsidRDefault="00264147">
      <w:pPr>
        <w:ind w:left="720"/>
        <w:rPr>
          <w:color w:val="222222"/>
          <w:highlight w:val="white"/>
        </w:rPr>
      </w:pPr>
      <w:r>
        <w:rPr>
          <w:color w:val="222222"/>
          <w:highlight w:val="white"/>
        </w:rPr>
        <w:t xml:space="preserve">Helps Python applications to process trees of the Python abstract syntax grammar. I only use </w:t>
      </w:r>
      <w:proofErr w:type="spellStart"/>
      <w:proofErr w:type="gramStart"/>
      <w:r>
        <w:rPr>
          <w:color w:val="222222"/>
          <w:highlight w:val="white"/>
        </w:rPr>
        <w:t>ast.literal</w:t>
      </w:r>
      <w:proofErr w:type="gramEnd"/>
      <w:r>
        <w:rPr>
          <w:color w:val="222222"/>
          <w:highlight w:val="white"/>
        </w:rPr>
        <w:t>_eval</w:t>
      </w:r>
      <w:proofErr w:type="spellEnd"/>
      <w:r>
        <w:rPr>
          <w:color w:val="222222"/>
          <w:highlight w:val="white"/>
        </w:rPr>
        <w:t xml:space="preserve">() which takes lists and tuples as a string data type and returns them as a list or a tuple data type. This is used for whenever a list/tuple is sent via a socket as a bytes data type, which then is changed to a string data type and finally a list/tuple data type using </w:t>
      </w:r>
      <w:proofErr w:type="spellStart"/>
      <w:proofErr w:type="gramStart"/>
      <w:r>
        <w:rPr>
          <w:color w:val="222222"/>
          <w:highlight w:val="white"/>
        </w:rPr>
        <w:t>ast.literal</w:t>
      </w:r>
      <w:proofErr w:type="gramEnd"/>
      <w:r>
        <w:rPr>
          <w:color w:val="222222"/>
          <w:highlight w:val="white"/>
        </w:rPr>
        <w:t>_eval</w:t>
      </w:r>
      <w:proofErr w:type="spellEnd"/>
      <w:r>
        <w:rPr>
          <w:color w:val="222222"/>
          <w:highlight w:val="white"/>
        </w:rPr>
        <w:t>.</w:t>
      </w:r>
    </w:p>
    <w:p w:rsidR="00E934DB" w:rsidRDefault="00264147">
      <w:pPr>
        <w:rPr>
          <w:color w:val="222222"/>
          <w:highlight w:val="white"/>
        </w:rPr>
      </w:pPr>
      <w:r>
        <w:rPr>
          <w:color w:val="222222"/>
          <w:highlight w:val="white"/>
        </w:rPr>
        <w:t>time-</w:t>
      </w:r>
    </w:p>
    <w:p w:rsidR="00E934DB" w:rsidRDefault="00264147">
      <w:pPr>
        <w:ind w:left="720"/>
        <w:rPr>
          <w:color w:val="222222"/>
          <w:highlight w:val="white"/>
        </w:rPr>
      </w:pPr>
      <w:r>
        <w:rPr>
          <w:color w:val="222222"/>
          <w:highlight w:val="white"/>
        </w:rPr>
        <w:t xml:space="preserve">Provides various time-related functions. Used primarily to Return the time in seconds since the epoch as a floating point number, which </w:t>
      </w:r>
      <w:proofErr w:type="spellStart"/>
      <w:r>
        <w:rPr>
          <w:color w:val="222222"/>
          <w:highlight w:val="white"/>
        </w:rPr>
        <w:t>i</w:t>
      </w:r>
      <w:proofErr w:type="spellEnd"/>
      <w:r>
        <w:rPr>
          <w:color w:val="222222"/>
          <w:highlight w:val="white"/>
        </w:rPr>
        <w:t xml:space="preserve"> use for time taken calculations.</w:t>
      </w:r>
    </w:p>
    <w:p w:rsidR="00E934DB" w:rsidRDefault="00264147">
      <w:pPr>
        <w:rPr>
          <w:color w:val="222222"/>
          <w:highlight w:val="white"/>
        </w:rPr>
      </w:pPr>
      <w:r>
        <w:rPr>
          <w:color w:val="222222"/>
          <w:highlight w:val="white"/>
        </w:rPr>
        <w:t>datetime-</w:t>
      </w:r>
    </w:p>
    <w:p w:rsidR="00E934DB" w:rsidRDefault="00264147">
      <w:pPr>
        <w:ind w:left="720"/>
        <w:rPr>
          <w:color w:val="222222"/>
          <w:highlight w:val="white"/>
        </w:rPr>
      </w:pPr>
      <w:r>
        <w:rPr>
          <w:color w:val="222222"/>
          <w:highlight w:val="white"/>
        </w:rPr>
        <w:t xml:space="preserve">Supplies classes for manipulating dates and times in both simple and complex ways. </w:t>
      </w:r>
      <w:proofErr w:type="gramStart"/>
      <w:r>
        <w:rPr>
          <w:color w:val="222222"/>
          <w:highlight w:val="white"/>
        </w:rPr>
        <w:t>Used  primarily</w:t>
      </w:r>
      <w:proofErr w:type="gramEnd"/>
      <w:r>
        <w:rPr>
          <w:color w:val="222222"/>
          <w:highlight w:val="white"/>
        </w:rPr>
        <w:t xml:space="preserve"> for returning the current date that is stored as part of worksheet/duel results.</w:t>
      </w:r>
    </w:p>
    <w:p w:rsidR="00E934DB" w:rsidRDefault="00264147">
      <w:pPr>
        <w:rPr>
          <w:color w:val="222222"/>
          <w:highlight w:val="white"/>
        </w:rPr>
      </w:pPr>
      <w:r>
        <w:rPr>
          <w:color w:val="222222"/>
          <w:highlight w:val="white"/>
        </w:rPr>
        <w:t>re-</w:t>
      </w:r>
    </w:p>
    <w:p w:rsidR="00E934DB" w:rsidRDefault="00264147">
      <w:pPr>
        <w:ind w:left="720"/>
        <w:rPr>
          <w:color w:val="222222"/>
          <w:highlight w:val="white"/>
        </w:rPr>
      </w:pPr>
      <w:r>
        <w:rPr>
          <w:color w:val="222222"/>
          <w:highlight w:val="white"/>
        </w:rPr>
        <w:t>Provides regular expression matching operations. Used for the validation of entry fields.</w:t>
      </w:r>
    </w:p>
    <w:p w:rsidR="00E934DB" w:rsidRDefault="00E934DB">
      <w:pPr>
        <w:ind w:left="720"/>
        <w:rPr>
          <w:color w:val="222222"/>
          <w:highlight w:val="white"/>
        </w:rPr>
      </w:pPr>
    </w:p>
    <w:p w:rsidR="00E934DB" w:rsidRDefault="00264147">
      <w:pPr>
        <w:rPr>
          <w:color w:val="222222"/>
          <w:highlight w:val="white"/>
        </w:rPr>
      </w:pPr>
      <w:r>
        <w:rPr>
          <w:color w:val="222222"/>
          <w:highlight w:val="white"/>
        </w:rPr>
        <w:lastRenderedPageBreak/>
        <w:t>threading-</w:t>
      </w:r>
    </w:p>
    <w:p w:rsidR="00E934DB" w:rsidRDefault="00264147">
      <w:pPr>
        <w:ind w:left="720"/>
        <w:rPr>
          <w:color w:val="222222"/>
          <w:highlight w:val="white"/>
        </w:rPr>
      </w:pPr>
      <w:r>
        <w:rPr>
          <w:color w:val="222222"/>
          <w:highlight w:val="white"/>
        </w:rPr>
        <w:t xml:space="preserve">Constructs higher-level threading interfaces on top of the lower level thread module. Applied to various circumstances that require two or more functions to be running simultaneously on the same python script, such as: When the game server has duels in progress in the </w:t>
      </w:r>
      <w:proofErr w:type="gramStart"/>
      <w:r>
        <w:rPr>
          <w:color w:val="222222"/>
          <w:highlight w:val="white"/>
        </w:rPr>
        <w:t>game(</w:t>
      </w:r>
      <w:proofErr w:type="gramEnd"/>
      <w:r>
        <w:rPr>
          <w:color w:val="222222"/>
          <w:highlight w:val="white"/>
        </w:rPr>
        <w:t>) function, as well as receiving new connections, matching them up and starting new games in the matchmaking() function.</w:t>
      </w:r>
    </w:p>
    <w:p w:rsidR="00E934DB" w:rsidRDefault="00264147">
      <w:pPr>
        <w:rPr>
          <w:color w:val="222222"/>
          <w:highlight w:val="white"/>
        </w:rPr>
      </w:pPr>
      <w:proofErr w:type="spellStart"/>
      <w:r>
        <w:rPr>
          <w:color w:val="222222"/>
          <w:highlight w:val="white"/>
        </w:rPr>
        <w:t>ftplib</w:t>
      </w:r>
      <w:proofErr w:type="spellEnd"/>
      <w:r>
        <w:rPr>
          <w:color w:val="222222"/>
          <w:highlight w:val="white"/>
        </w:rPr>
        <w:t>-</w:t>
      </w:r>
    </w:p>
    <w:p w:rsidR="00E934DB" w:rsidRDefault="00264147">
      <w:pPr>
        <w:ind w:firstLine="720"/>
        <w:rPr>
          <w:color w:val="222222"/>
          <w:highlight w:val="white"/>
        </w:rPr>
      </w:pPr>
      <w:r>
        <w:rPr>
          <w:color w:val="222222"/>
          <w:highlight w:val="white"/>
        </w:rPr>
        <w:t>Creates a FTP connection. Used to upload users’ profile pictures.</w:t>
      </w:r>
    </w:p>
    <w:p w:rsidR="00E934DB" w:rsidRDefault="00264147">
      <w:pPr>
        <w:rPr>
          <w:color w:val="222222"/>
          <w:highlight w:val="white"/>
        </w:rPr>
      </w:pPr>
      <w:proofErr w:type="spellStart"/>
      <w:r>
        <w:rPr>
          <w:color w:val="222222"/>
          <w:highlight w:val="white"/>
        </w:rPr>
        <w:t>os</w:t>
      </w:r>
      <w:proofErr w:type="spellEnd"/>
      <w:r>
        <w:rPr>
          <w:color w:val="222222"/>
          <w:highlight w:val="white"/>
        </w:rPr>
        <w:t>-</w:t>
      </w:r>
    </w:p>
    <w:p w:rsidR="00E934DB" w:rsidRDefault="00264147">
      <w:pPr>
        <w:ind w:left="720"/>
        <w:rPr>
          <w:color w:val="222222"/>
          <w:highlight w:val="white"/>
        </w:rPr>
      </w:pPr>
      <w:r>
        <w:rPr>
          <w:color w:val="222222"/>
          <w:highlight w:val="white"/>
        </w:rPr>
        <w:t xml:space="preserve">Provides a portable way of using operating system dependent functionality. Used for checking the </w:t>
      </w:r>
      <w:proofErr w:type="spellStart"/>
      <w:r>
        <w:rPr>
          <w:color w:val="222222"/>
          <w:highlight w:val="white"/>
        </w:rPr>
        <w:t>existance</w:t>
      </w:r>
      <w:proofErr w:type="spellEnd"/>
      <w:r>
        <w:rPr>
          <w:color w:val="222222"/>
          <w:highlight w:val="white"/>
        </w:rPr>
        <w:t xml:space="preserve"> of file paths and deleting files.</w:t>
      </w:r>
    </w:p>
    <w:p w:rsidR="00E934DB" w:rsidRDefault="00264147">
      <w:pPr>
        <w:rPr>
          <w:color w:val="222222"/>
          <w:highlight w:val="white"/>
        </w:rPr>
      </w:pPr>
      <w:proofErr w:type="spellStart"/>
      <w:r>
        <w:rPr>
          <w:color w:val="222222"/>
          <w:highlight w:val="white"/>
        </w:rPr>
        <w:t>json</w:t>
      </w:r>
      <w:proofErr w:type="spellEnd"/>
      <w:r>
        <w:rPr>
          <w:color w:val="222222"/>
          <w:highlight w:val="white"/>
        </w:rPr>
        <w:t>-</w:t>
      </w:r>
    </w:p>
    <w:p w:rsidR="00E934DB" w:rsidRDefault="00264147">
      <w:pPr>
        <w:ind w:left="720"/>
        <w:rPr>
          <w:color w:val="222222"/>
          <w:highlight w:val="white"/>
        </w:rPr>
      </w:pPr>
      <w:r>
        <w:rPr>
          <w:color w:val="222222"/>
          <w:highlight w:val="white"/>
        </w:rPr>
        <w:t>Lightweight data interchange format inspired by JavaScript object literal syntax. Used for manipulating data returned by APIs.</w:t>
      </w:r>
    </w:p>
    <w:p w:rsidR="00E934DB" w:rsidRDefault="00264147">
      <w:pPr>
        <w:rPr>
          <w:color w:val="222222"/>
          <w:highlight w:val="white"/>
        </w:rPr>
      </w:pPr>
      <w:r>
        <w:rPr>
          <w:color w:val="222222"/>
          <w:highlight w:val="white"/>
        </w:rPr>
        <w:t>sqlite3-</w:t>
      </w:r>
    </w:p>
    <w:p w:rsidR="00E934DB" w:rsidRDefault="00264147">
      <w:pPr>
        <w:ind w:firstLine="720"/>
        <w:rPr>
          <w:color w:val="222222"/>
          <w:highlight w:val="white"/>
        </w:rPr>
      </w:pPr>
      <w:r>
        <w:rPr>
          <w:color w:val="222222"/>
          <w:highlight w:val="white"/>
        </w:rPr>
        <w:t>Used to connect to, query and change data in a database file.</w:t>
      </w:r>
    </w:p>
    <w:p w:rsidR="00E934DB" w:rsidRDefault="00264147">
      <w:pPr>
        <w:rPr>
          <w:b/>
          <w:color w:val="222222"/>
          <w:highlight w:val="white"/>
        </w:rPr>
      </w:pPr>
      <w:r>
        <w:rPr>
          <w:b/>
          <w:color w:val="222222"/>
          <w:highlight w:val="white"/>
        </w:rPr>
        <w:t>external modules:</w:t>
      </w:r>
    </w:p>
    <w:p w:rsidR="00E934DB" w:rsidRDefault="00264147">
      <w:pPr>
        <w:rPr>
          <w:color w:val="222222"/>
          <w:highlight w:val="white"/>
        </w:rPr>
      </w:pPr>
      <w:proofErr w:type="spellStart"/>
      <w:r>
        <w:rPr>
          <w:color w:val="222222"/>
          <w:highlight w:val="white"/>
        </w:rPr>
        <w:t>passlib</w:t>
      </w:r>
      <w:proofErr w:type="spellEnd"/>
      <w:r>
        <w:rPr>
          <w:color w:val="222222"/>
          <w:highlight w:val="white"/>
        </w:rPr>
        <w:t>-</w:t>
      </w:r>
    </w:p>
    <w:p w:rsidR="00E934DB" w:rsidRDefault="00264147">
      <w:pPr>
        <w:ind w:left="720"/>
        <w:rPr>
          <w:color w:val="222222"/>
          <w:highlight w:val="white"/>
        </w:rPr>
      </w:pPr>
      <w:r>
        <w:rPr>
          <w:color w:val="222222"/>
          <w:highlight w:val="white"/>
        </w:rPr>
        <w:t>A password hashing library, which provides cross-platform implementations of over 30 password hashing algorithms. Used to encrypt users’ passwords stored in the database.</w:t>
      </w:r>
    </w:p>
    <w:p w:rsidR="00E934DB" w:rsidRDefault="00264147">
      <w:pPr>
        <w:rPr>
          <w:color w:val="222222"/>
          <w:highlight w:val="white"/>
        </w:rPr>
      </w:pPr>
      <w:r>
        <w:rPr>
          <w:color w:val="222222"/>
          <w:highlight w:val="white"/>
        </w:rPr>
        <w:t>Pillow(PIL)-</w:t>
      </w:r>
    </w:p>
    <w:p w:rsidR="00E934DB" w:rsidRDefault="00264147">
      <w:pPr>
        <w:ind w:left="720"/>
        <w:rPr>
          <w:color w:val="222222"/>
          <w:highlight w:val="white"/>
        </w:rPr>
      </w:pPr>
      <w:r>
        <w:rPr>
          <w:color w:val="404040"/>
          <w:shd w:val="clear" w:color="auto" w:fill="FCFCFC"/>
        </w:rPr>
        <w:t>Python Imaging Library. Used for manipulating users’ profile pictures before being uploaded.</w:t>
      </w:r>
    </w:p>
    <w:p w:rsidR="00E934DB" w:rsidRDefault="00264147">
      <w:pPr>
        <w:rPr>
          <w:color w:val="222222"/>
          <w:highlight w:val="white"/>
        </w:rPr>
      </w:pPr>
      <w:proofErr w:type="spellStart"/>
      <w:proofErr w:type="gramStart"/>
      <w:r>
        <w:rPr>
          <w:color w:val="222222"/>
          <w:highlight w:val="white"/>
        </w:rPr>
        <w:t>urllib.request</w:t>
      </w:r>
      <w:proofErr w:type="spellEnd"/>
      <w:proofErr w:type="gramEnd"/>
      <w:r>
        <w:rPr>
          <w:color w:val="222222"/>
          <w:highlight w:val="white"/>
        </w:rPr>
        <w:t>-</w:t>
      </w:r>
    </w:p>
    <w:p w:rsidR="00E934DB" w:rsidRDefault="00264147">
      <w:pPr>
        <w:ind w:left="720"/>
        <w:rPr>
          <w:color w:val="222222"/>
          <w:highlight w:val="white"/>
        </w:rPr>
      </w:pPr>
      <w:r>
        <w:rPr>
          <w:color w:val="222222"/>
          <w:highlight w:val="white"/>
        </w:rPr>
        <w:t xml:space="preserve">Defines functions and classes which help in opening URLs. Used to load </w:t>
      </w:r>
      <w:proofErr w:type="spellStart"/>
      <w:r>
        <w:rPr>
          <w:color w:val="222222"/>
          <w:highlight w:val="white"/>
        </w:rPr>
        <w:t>load</w:t>
      </w:r>
      <w:proofErr w:type="spellEnd"/>
      <w:r>
        <w:rPr>
          <w:color w:val="222222"/>
          <w:highlight w:val="white"/>
        </w:rPr>
        <w:t xml:space="preserve"> users’ profile pictures and receive data from APIs.</w:t>
      </w:r>
    </w:p>
    <w:p w:rsidR="00E934DB" w:rsidRDefault="00264147">
      <w:pPr>
        <w:rPr>
          <w:color w:val="222222"/>
          <w:highlight w:val="white"/>
        </w:rPr>
      </w:pPr>
      <w:r>
        <w:rPr>
          <w:color w:val="222222"/>
          <w:highlight w:val="white"/>
        </w:rPr>
        <w:t>base64-</w:t>
      </w:r>
    </w:p>
    <w:p w:rsidR="00E934DB" w:rsidRDefault="00264147">
      <w:pPr>
        <w:ind w:left="720"/>
        <w:rPr>
          <w:color w:val="222222"/>
          <w:highlight w:val="white"/>
        </w:rPr>
      </w:pPr>
      <w:r>
        <w:rPr>
          <w:color w:val="222222"/>
          <w:highlight w:val="white"/>
        </w:rPr>
        <w:t xml:space="preserve">Provides functions for encoding binary data to printable ASCII characters and decoding such encodings back to binary data. Used for manipulating data returned by </w:t>
      </w:r>
      <w:proofErr w:type="spellStart"/>
      <w:r>
        <w:rPr>
          <w:color w:val="222222"/>
          <w:highlight w:val="white"/>
        </w:rPr>
        <w:t>url</w:t>
      </w:r>
      <w:proofErr w:type="spellEnd"/>
      <w:r>
        <w:rPr>
          <w:color w:val="222222"/>
          <w:highlight w:val="white"/>
        </w:rPr>
        <w:t xml:space="preserve"> requests.</w:t>
      </w:r>
    </w:p>
    <w:p w:rsidR="00E934DB" w:rsidRDefault="00E934DB">
      <w:pPr>
        <w:rPr>
          <w:rFonts w:ascii="Arial" w:eastAsia="Arial" w:hAnsi="Arial" w:cs="Arial"/>
          <w:color w:val="222222"/>
          <w:sz w:val="24"/>
          <w:szCs w:val="24"/>
          <w:highlight w:val="white"/>
        </w:rPr>
      </w:pPr>
    </w:p>
    <w:p w:rsidR="00E934DB" w:rsidRDefault="00E934DB">
      <w:pPr>
        <w:rPr>
          <w:rFonts w:ascii="Arial" w:eastAsia="Arial" w:hAnsi="Arial" w:cs="Arial"/>
          <w:color w:val="222222"/>
          <w:sz w:val="24"/>
          <w:szCs w:val="24"/>
          <w:highlight w:val="white"/>
        </w:rPr>
      </w:pPr>
    </w:p>
    <w:p w:rsidR="00E934DB" w:rsidRDefault="00E934DB">
      <w:pPr>
        <w:rPr>
          <w:rFonts w:ascii="Arial" w:eastAsia="Arial" w:hAnsi="Arial" w:cs="Arial"/>
          <w:color w:val="222222"/>
          <w:sz w:val="24"/>
          <w:szCs w:val="24"/>
          <w:highlight w:val="white"/>
        </w:rPr>
      </w:pPr>
    </w:p>
    <w:p w:rsidR="00E934DB" w:rsidRDefault="00E934DB"/>
    <w:p w:rsidR="00E934DB" w:rsidRDefault="00E934DB"/>
    <w:tbl>
      <w:tblPr>
        <w:tblStyle w:val="a"/>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lastRenderedPageBreak/>
              <w:t>Class/Function (script)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Brief Description</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class: </w:t>
            </w:r>
            <w:proofErr w:type="spellStart"/>
            <w:r>
              <w:t>MathsGui</w:t>
            </w:r>
            <w:proofErr w:type="spellEnd"/>
            <w:r>
              <w:t xml:space="preserve"> (client)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The frame that is applied to the root window. (essentially the main menu of the program)</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parent class: </w:t>
            </w:r>
            <w:proofErr w:type="spellStart"/>
            <w:r>
              <w:t>SheetOptions</w:t>
            </w:r>
            <w:proofErr w:type="spellEnd"/>
            <w:r>
              <w:t xml:space="preserve"> (cli</w:t>
            </w:r>
            <w:r w:rsidR="00197902">
              <w:t>e</w:t>
            </w:r>
            <w:r>
              <w:t>nt)</w:t>
            </w:r>
          </w:p>
          <w:p w:rsidR="00E934DB" w:rsidRDefault="00264147">
            <w:pPr>
              <w:spacing w:after="0" w:line="240" w:lineRule="auto"/>
            </w:pPr>
            <w:r>
              <w:t xml:space="preserve">child class: </w:t>
            </w:r>
            <w:proofErr w:type="spellStart"/>
            <w:r>
              <w:t>FractionsSheetOptions</w:t>
            </w:r>
            <w:proofErr w:type="spellEnd"/>
          </w:p>
          <w:p w:rsidR="00E934DB" w:rsidRDefault="00264147">
            <w:pPr>
              <w:spacing w:after="0" w:line="240" w:lineRule="auto"/>
            </w:pPr>
            <w:r>
              <w:t xml:space="preserve">child class: </w:t>
            </w:r>
            <w:proofErr w:type="spellStart"/>
            <w:r>
              <w:t>QuadraticSheetOptions</w:t>
            </w:r>
            <w:proofErr w:type="spellEnd"/>
          </w:p>
        </w:tc>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The window where the user inputs the parameters needed to generate a worksheet or search for a duel. </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parent class: Worksheet (</w:t>
            </w:r>
            <w:proofErr w:type="spellStart"/>
            <w:r>
              <w:t>cleint</w:t>
            </w:r>
            <w:proofErr w:type="spellEnd"/>
            <w:r>
              <w:t>)</w:t>
            </w:r>
          </w:p>
          <w:p w:rsidR="00E934DB" w:rsidRDefault="00264147">
            <w:pPr>
              <w:spacing w:after="0" w:line="240" w:lineRule="auto"/>
            </w:pPr>
            <w:r>
              <w:t xml:space="preserve">child class: </w:t>
            </w:r>
            <w:proofErr w:type="spellStart"/>
            <w:r>
              <w:t>FractionsWorksheet</w:t>
            </w:r>
            <w:proofErr w:type="spellEnd"/>
          </w:p>
          <w:p w:rsidR="00E934DB" w:rsidRDefault="00264147">
            <w:pPr>
              <w:spacing w:after="0" w:line="240" w:lineRule="auto"/>
            </w:pPr>
            <w:r>
              <w:t xml:space="preserve">child class: </w:t>
            </w:r>
            <w:proofErr w:type="spellStart"/>
            <w:r>
              <w:t>QuadraticWorksheet</w:t>
            </w:r>
            <w:proofErr w:type="spellEnd"/>
          </w:p>
        </w:tc>
        <w:tc>
          <w:tcPr>
            <w:tcW w:w="4513" w:type="dxa"/>
            <w:shd w:val="clear" w:color="auto" w:fill="auto"/>
            <w:tcMar>
              <w:top w:w="100" w:type="dxa"/>
              <w:left w:w="100" w:type="dxa"/>
              <w:bottom w:w="100" w:type="dxa"/>
              <w:right w:w="100" w:type="dxa"/>
            </w:tcMar>
          </w:tcPr>
          <w:p w:rsidR="00E934DB" w:rsidRDefault="00264147">
            <w:pPr>
              <w:spacing w:after="0" w:line="240" w:lineRule="auto"/>
            </w:pPr>
            <w:r>
              <w:t>The window where users carry out practice questions.</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class: </w:t>
            </w:r>
            <w:proofErr w:type="spellStart"/>
            <w:r>
              <w:t>DuelSearch</w:t>
            </w:r>
            <w:proofErr w:type="spellEnd"/>
            <w:r>
              <w:t xml:space="preserve"> (client)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Handles the connection to the game server whilst matchmaking and displays matchmaking UI.</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function: matchmaking (game server)</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Listens for new connections to the game server, keeps the current searching connections up to date and starts a new game thread when a pair of players searching have matching search parameters.</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proofErr w:type="spellStart"/>
            <w:r>
              <w:t>fucntion</w:t>
            </w:r>
            <w:proofErr w:type="spellEnd"/>
            <w:r>
              <w:t>: game (game server)</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Handles two client connections on a separate thread, sending the generated questions, updating </w:t>
            </w:r>
            <w:r w:rsidR="00527E08">
              <w:t>each other’s</w:t>
            </w:r>
            <w:r>
              <w:t>’ scores.</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parent classes: (client)</w:t>
            </w:r>
          </w:p>
          <w:p w:rsidR="00E934DB" w:rsidRDefault="00264147">
            <w:pPr>
              <w:spacing w:after="0" w:line="240" w:lineRule="auto"/>
            </w:pPr>
            <w:proofErr w:type="spellStart"/>
            <w:r>
              <w:t>FractionsWorksheet</w:t>
            </w:r>
            <w:proofErr w:type="spellEnd"/>
            <w:r>
              <w:t>/</w:t>
            </w:r>
            <w:proofErr w:type="spellStart"/>
            <w:r>
              <w:t>QuadraticsWorksheet</w:t>
            </w:r>
            <w:proofErr w:type="spellEnd"/>
          </w:p>
          <w:p w:rsidR="00E934DB" w:rsidRDefault="00264147">
            <w:pPr>
              <w:spacing w:after="0" w:line="240" w:lineRule="auto"/>
            </w:pPr>
            <w:r>
              <w:t>child classes:</w:t>
            </w:r>
          </w:p>
          <w:p w:rsidR="00E934DB" w:rsidRDefault="00264147">
            <w:pPr>
              <w:spacing w:after="0" w:line="240" w:lineRule="auto"/>
            </w:pPr>
            <w:proofErr w:type="spellStart"/>
            <w:r>
              <w:t>FractionsDuel</w:t>
            </w:r>
            <w:proofErr w:type="spellEnd"/>
            <w:r>
              <w:t>/</w:t>
            </w:r>
            <w:proofErr w:type="spellStart"/>
            <w:r>
              <w:t>QuadraticsDuel</w:t>
            </w:r>
            <w:proofErr w:type="spellEnd"/>
          </w:p>
          <w:p w:rsidR="00E934DB" w:rsidRDefault="00E934DB">
            <w:pPr>
              <w:spacing w:after="0" w:line="240" w:lineRule="auto"/>
            </w:pPr>
          </w:p>
        </w:tc>
        <w:tc>
          <w:tcPr>
            <w:tcW w:w="4513" w:type="dxa"/>
            <w:shd w:val="clear" w:color="auto" w:fill="auto"/>
            <w:tcMar>
              <w:top w:w="100" w:type="dxa"/>
              <w:left w:w="100" w:type="dxa"/>
              <w:bottom w:w="100" w:type="dxa"/>
              <w:right w:w="100" w:type="dxa"/>
            </w:tcMar>
          </w:tcPr>
          <w:p w:rsidR="00E934DB" w:rsidRDefault="00264147">
            <w:pPr>
              <w:spacing w:after="0" w:line="240" w:lineRule="auto"/>
            </w:pPr>
            <w:r>
              <w:t>The window where users carry out duels, it also handles the connection to the game server whilst a duel is in progress and handles the resulting elo change and database changes at the end of a duel.</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function: db (client)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Handles the client’s connection to the database server.</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function: </w:t>
            </w:r>
            <w:proofErr w:type="spellStart"/>
            <w:r>
              <w:t>connection_handler</w:t>
            </w:r>
            <w:proofErr w:type="spellEnd"/>
            <w:r>
              <w:t xml:space="preserve"> (database server)</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Handles the connection to the client and runs functions based on the client connection’s queries.</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class: Profile (client)</w:t>
            </w:r>
          </w:p>
          <w:p w:rsidR="00E934DB" w:rsidRDefault="00E934DB">
            <w:pPr>
              <w:spacing w:after="0" w:line="240" w:lineRule="auto"/>
            </w:pPr>
          </w:p>
        </w:tc>
        <w:tc>
          <w:tcPr>
            <w:tcW w:w="4513" w:type="dxa"/>
            <w:shd w:val="clear" w:color="auto" w:fill="auto"/>
            <w:tcMar>
              <w:top w:w="100" w:type="dxa"/>
              <w:left w:w="100" w:type="dxa"/>
              <w:bottom w:w="100" w:type="dxa"/>
              <w:right w:w="100" w:type="dxa"/>
            </w:tcMar>
          </w:tcPr>
          <w:p w:rsidR="00E934DB" w:rsidRDefault="00264147">
            <w:pPr>
              <w:spacing w:after="0" w:line="240" w:lineRule="auto"/>
            </w:pPr>
            <w:r>
              <w:t>A window that displays a user’s information, profile picture and worksheet/duel history.</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class: </w:t>
            </w:r>
            <w:proofErr w:type="spellStart"/>
            <w:r>
              <w:t>ProfileSearch</w:t>
            </w:r>
            <w:proofErr w:type="spellEnd"/>
            <w:r>
              <w:t xml:space="preserve"> (client)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A window where the user searches for another user and if that user exists, the window is destroyed and a window with their profile on it is created.</w:t>
            </w:r>
          </w:p>
        </w:tc>
      </w:tr>
      <w:tr w:rsidR="00E934DB">
        <w:tc>
          <w:tcPr>
            <w:tcW w:w="4513" w:type="dxa"/>
            <w:shd w:val="clear" w:color="auto" w:fill="auto"/>
            <w:tcMar>
              <w:top w:w="100" w:type="dxa"/>
              <w:left w:w="100" w:type="dxa"/>
              <w:bottom w:w="100" w:type="dxa"/>
              <w:right w:w="100" w:type="dxa"/>
            </w:tcMar>
          </w:tcPr>
          <w:p w:rsidR="00E934DB" w:rsidRDefault="00264147">
            <w:pPr>
              <w:spacing w:after="0" w:line="240" w:lineRule="auto"/>
            </w:pPr>
            <w:r>
              <w:t>class Register (client)</w:t>
            </w:r>
          </w:p>
        </w:tc>
        <w:tc>
          <w:tcPr>
            <w:tcW w:w="4513" w:type="dxa"/>
            <w:shd w:val="clear" w:color="auto" w:fill="auto"/>
            <w:tcMar>
              <w:top w:w="100" w:type="dxa"/>
              <w:left w:w="100" w:type="dxa"/>
              <w:bottom w:w="100" w:type="dxa"/>
              <w:right w:w="100" w:type="dxa"/>
            </w:tcMar>
          </w:tcPr>
          <w:p w:rsidR="00E934DB" w:rsidRDefault="00264147">
            <w:pPr>
              <w:spacing w:after="0" w:line="240" w:lineRule="auto"/>
            </w:pPr>
            <w:r>
              <w:t xml:space="preserve">A window where a new user can enter all their required information to make an account. If all the fields that can be locally validated are valid, then the data entered is sent off to the </w:t>
            </w:r>
            <w:r>
              <w:lastRenderedPageBreak/>
              <w:t>database server to be further validated against existing users’ data. If all the user’s information entered is valid then the user’s information is uploaded to the database, the user is prompted and is directed back to the login window. If the information is not valid, the invalid fields are pointed out to the user.</w:t>
            </w:r>
          </w:p>
        </w:tc>
      </w:tr>
    </w:tbl>
    <w:p w:rsidR="00E934DB" w:rsidRDefault="00E934DB"/>
    <w:p w:rsidR="00E934DB" w:rsidRDefault="00E934DB"/>
    <w:p w:rsidR="00E934DB" w:rsidRDefault="00E934DB"/>
    <w:p w:rsidR="00E934DB" w:rsidRDefault="00E934DB"/>
    <w:p w:rsidR="00E934DB" w:rsidRDefault="00264147">
      <w:pPr>
        <w:rPr>
          <w:u w:val="single"/>
        </w:rPr>
      </w:pPr>
      <w:r>
        <w:rPr>
          <w:u w:val="single"/>
        </w:rPr>
        <w:t>2.2 Data Dictionary</w:t>
      </w:r>
    </w:p>
    <w:p w:rsidR="00E934DB" w:rsidRDefault="00264147">
      <w:r>
        <w:t>Entity relationship diagram between the tables in my database:</w:t>
      </w:r>
    </w:p>
    <w:p w:rsidR="00E934DB" w:rsidRDefault="00F109C3">
      <w:r>
        <w:rPr>
          <w:noProof/>
        </w:rPr>
        <w:drawing>
          <wp:inline distT="0" distB="0" distL="0" distR="0" wp14:anchorId="735D1DC8" wp14:editId="33B5ADF8">
            <wp:extent cx="532447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4219575"/>
                    </a:xfrm>
                    <a:prstGeom prst="rect">
                      <a:avLst/>
                    </a:prstGeom>
                  </pic:spPr>
                </pic:pic>
              </a:graphicData>
            </a:graphic>
          </wp:inline>
        </w:drawing>
      </w:r>
    </w:p>
    <w:p w:rsidR="00E934DB" w:rsidRDefault="00264147">
      <w:r>
        <w:t>Each user can have one school, many worksheet results and many duel results.</w:t>
      </w:r>
    </w:p>
    <w:p w:rsidR="00E934DB" w:rsidRDefault="00264147">
      <w:r>
        <w:t>Each school can have many users.</w:t>
      </w:r>
    </w:p>
    <w:p w:rsidR="00E934DB" w:rsidRDefault="00264147">
      <w:r>
        <w:t>Each worksheet result can have one user.</w:t>
      </w:r>
    </w:p>
    <w:p w:rsidR="00E934DB" w:rsidRDefault="00264147">
      <w:r>
        <w:t>Each duel result can have many users (winner and loser).</w:t>
      </w:r>
    </w:p>
    <w:p w:rsidR="00E934DB" w:rsidRDefault="00E934DB"/>
    <w:p w:rsidR="00E934DB" w:rsidRDefault="00E934DB"/>
    <w:p w:rsidR="00E934DB" w:rsidRDefault="00264147">
      <w:pPr>
        <w:rPr>
          <w:b/>
        </w:rPr>
      </w:pPr>
      <w:r>
        <w:rPr>
          <w:b/>
        </w:rPr>
        <w:t>Tables</w:t>
      </w:r>
    </w:p>
    <w:p w:rsidR="00E934DB" w:rsidRDefault="00264147">
      <w:pPr>
        <w:rPr>
          <w:b/>
        </w:rPr>
      </w:pPr>
      <w:r>
        <w:rPr>
          <w:b/>
        </w:rPr>
        <w:t>User</w:t>
      </w:r>
    </w:p>
    <w:p w:rsidR="00E934DB" w:rsidRDefault="00264147">
      <w:r>
        <w:t xml:space="preserve">This table contains all the information that the user entered when they registered, as well as their current elo rating and admin level that is set to 1 for normal users. Data from this table is displayed in the user information section of a user’s profile, their elo is used for rankings on the </w:t>
      </w:r>
      <w:proofErr w:type="spellStart"/>
      <w:r>
        <w:t>leaderboard</w:t>
      </w:r>
      <w:proofErr w:type="spellEnd"/>
      <w:r>
        <w:t>.</w:t>
      </w:r>
    </w:p>
    <w:p w:rsidR="00E934DB" w:rsidRDefault="00264147">
      <w:r>
        <w:t>The expected number of records is however many users sign up and the expected number of users that will sign up is however many schools decide to use this program multiplied by the average amount of students in each school. So if we take the average amount of students in each school to be 400 and between 1-20 schools use the program, then the expected number of users would range between 400-8000.</w:t>
      </w:r>
    </w:p>
    <w:p w:rsidR="00E934DB" w:rsidRDefault="00264147">
      <w:r>
        <w:t xml:space="preserve">The maximum number of records would be purely based on the size of the hard drive that contains the database; I have researched sources that say SQL should not cause any significant losses in performance speed due to large tables, </w:t>
      </w:r>
      <w:r w:rsidR="006B4FFD">
        <w:t>if</w:t>
      </w:r>
      <w:r>
        <w:t xml:space="preserve"> there is a good use of primary keys and overall data structure. My program also never has to manipulate every single piece of data from this table as that would also cause lower performance speeds.</w:t>
      </w:r>
    </w:p>
    <w:p w:rsidR="00E934DB" w:rsidRDefault="00E934DB">
      <w:pPr>
        <w:spacing w:after="0"/>
        <w:ind w:left="357"/>
        <w:rPr>
          <w:b/>
          <w:color w:val="0000FF"/>
          <w:sz w:val="24"/>
          <w:szCs w:val="24"/>
        </w:rPr>
      </w:pPr>
    </w:p>
    <w:tbl>
      <w:tblPr>
        <w:tblStyle w:val="a0"/>
        <w:tblW w:w="10528" w:type="dxa"/>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1040"/>
        <w:gridCol w:w="1075"/>
        <w:gridCol w:w="1120"/>
        <w:gridCol w:w="1680"/>
        <w:gridCol w:w="1820"/>
        <w:gridCol w:w="2668"/>
      </w:tblGrid>
      <w:tr w:rsidR="00E934DB" w:rsidTr="005F500C">
        <w:tc>
          <w:tcPr>
            <w:tcW w:w="1125" w:type="dxa"/>
          </w:tcPr>
          <w:p w:rsidR="00E934DB" w:rsidRPr="005F500C" w:rsidRDefault="00264147">
            <w:r w:rsidRPr="005F500C">
              <w:t>Field Name</w:t>
            </w:r>
          </w:p>
        </w:tc>
        <w:tc>
          <w:tcPr>
            <w:tcW w:w="1040" w:type="dxa"/>
          </w:tcPr>
          <w:p w:rsidR="00E934DB" w:rsidRPr="005F500C" w:rsidRDefault="00264147">
            <w:r w:rsidRPr="005F500C">
              <w:t>Data Type</w:t>
            </w:r>
          </w:p>
        </w:tc>
        <w:tc>
          <w:tcPr>
            <w:tcW w:w="1075" w:type="dxa"/>
          </w:tcPr>
          <w:p w:rsidR="00E934DB" w:rsidRPr="005F500C" w:rsidRDefault="00264147">
            <w:r w:rsidRPr="005F500C">
              <w:t xml:space="preserve">Size (bytes) </w:t>
            </w:r>
          </w:p>
        </w:tc>
        <w:tc>
          <w:tcPr>
            <w:tcW w:w="1120" w:type="dxa"/>
          </w:tcPr>
          <w:p w:rsidR="00E934DB" w:rsidRPr="005F500C" w:rsidRDefault="00264147">
            <w:r w:rsidRPr="005F500C">
              <w:t>Key?</w:t>
            </w:r>
          </w:p>
        </w:tc>
        <w:tc>
          <w:tcPr>
            <w:tcW w:w="1680" w:type="dxa"/>
          </w:tcPr>
          <w:p w:rsidR="00E934DB" w:rsidRPr="005F500C" w:rsidRDefault="00264147">
            <w:r w:rsidRPr="005F500C">
              <w:t>Validation Rules</w:t>
            </w:r>
          </w:p>
        </w:tc>
        <w:tc>
          <w:tcPr>
            <w:tcW w:w="1820" w:type="dxa"/>
          </w:tcPr>
          <w:p w:rsidR="00E934DB" w:rsidRPr="005F500C" w:rsidRDefault="00264147">
            <w:r w:rsidRPr="005F500C">
              <w:t>Look Up values</w:t>
            </w:r>
          </w:p>
        </w:tc>
        <w:tc>
          <w:tcPr>
            <w:tcW w:w="2668" w:type="dxa"/>
          </w:tcPr>
          <w:p w:rsidR="00E934DB" w:rsidRPr="005F500C" w:rsidRDefault="00264147">
            <w:r w:rsidRPr="005F500C">
              <w:t>Purpose/Comments/Other</w:t>
            </w:r>
          </w:p>
        </w:tc>
      </w:tr>
      <w:tr w:rsidR="00E934DB" w:rsidTr="005F500C">
        <w:tc>
          <w:tcPr>
            <w:tcW w:w="1125" w:type="dxa"/>
          </w:tcPr>
          <w:p w:rsidR="00E934DB" w:rsidRPr="005F500C" w:rsidRDefault="00264147">
            <w:proofErr w:type="spellStart"/>
            <w:r w:rsidRPr="005F500C">
              <w:t>user_id</w:t>
            </w:r>
            <w:proofErr w:type="spellEnd"/>
          </w:p>
        </w:tc>
        <w:tc>
          <w:tcPr>
            <w:tcW w:w="1040" w:type="dxa"/>
          </w:tcPr>
          <w:p w:rsidR="00E934DB" w:rsidRPr="005F500C" w:rsidRDefault="00264147">
            <w:r w:rsidRPr="005F500C">
              <w:t>integer</w:t>
            </w:r>
          </w:p>
        </w:tc>
        <w:tc>
          <w:tcPr>
            <w:tcW w:w="1075" w:type="dxa"/>
          </w:tcPr>
          <w:p w:rsidR="00E934DB" w:rsidRPr="005F500C" w:rsidRDefault="00264147">
            <w:r w:rsidRPr="005F500C">
              <w:t>8</w:t>
            </w:r>
          </w:p>
        </w:tc>
        <w:tc>
          <w:tcPr>
            <w:tcW w:w="1120" w:type="dxa"/>
          </w:tcPr>
          <w:p w:rsidR="00E934DB" w:rsidRPr="005F500C" w:rsidRDefault="00264147">
            <w:r w:rsidRPr="005F500C">
              <w:t>Primary key</w:t>
            </w:r>
          </w:p>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unique identifier. (auto increments)</w:t>
            </w:r>
          </w:p>
        </w:tc>
      </w:tr>
      <w:tr w:rsidR="00E934DB" w:rsidTr="005F500C">
        <w:tc>
          <w:tcPr>
            <w:tcW w:w="1125" w:type="dxa"/>
          </w:tcPr>
          <w:p w:rsidR="00E934DB" w:rsidRPr="005F500C" w:rsidRDefault="00264147">
            <w:r w:rsidRPr="005F500C">
              <w:t>username</w:t>
            </w:r>
          </w:p>
        </w:tc>
        <w:tc>
          <w:tcPr>
            <w:tcW w:w="1040" w:type="dxa"/>
          </w:tcPr>
          <w:p w:rsidR="00E934DB" w:rsidRPr="005F500C" w:rsidRDefault="00264147">
            <w:r w:rsidRPr="005F500C">
              <w:t>varchar</w:t>
            </w:r>
          </w:p>
        </w:tc>
        <w:tc>
          <w:tcPr>
            <w:tcW w:w="1075" w:type="dxa"/>
          </w:tcPr>
          <w:p w:rsidR="00E934DB" w:rsidRPr="005F500C" w:rsidRDefault="00264147">
            <w:r w:rsidRPr="005F500C">
              <w:t>16</w:t>
            </w:r>
          </w:p>
        </w:tc>
        <w:tc>
          <w:tcPr>
            <w:tcW w:w="1120" w:type="dxa"/>
          </w:tcPr>
          <w:p w:rsidR="00E934DB" w:rsidRPr="005F500C" w:rsidRDefault="00E934DB"/>
        </w:tc>
        <w:tc>
          <w:tcPr>
            <w:tcW w:w="1680" w:type="dxa"/>
          </w:tcPr>
          <w:p w:rsidR="00E934DB" w:rsidRPr="005F500C" w:rsidRDefault="00264147">
            <w:r w:rsidRPr="005F500C">
              <w:t>Required, Unique, between 3-16 characters</w:t>
            </w:r>
          </w:p>
        </w:tc>
        <w:tc>
          <w:tcPr>
            <w:tcW w:w="1820" w:type="dxa"/>
          </w:tcPr>
          <w:p w:rsidR="00E934DB" w:rsidRPr="005F500C" w:rsidRDefault="00E934DB"/>
        </w:tc>
        <w:tc>
          <w:tcPr>
            <w:tcW w:w="2668" w:type="dxa"/>
          </w:tcPr>
          <w:p w:rsidR="00E934DB" w:rsidRPr="005F500C" w:rsidRDefault="00264147">
            <w:r w:rsidRPr="005F500C">
              <w:t>User’s username.</w:t>
            </w:r>
          </w:p>
        </w:tc>
      </w:tr>
      <w:tr w:rsidR="00E934DB" w:rsidTr="005F500C">
        <w:tc>
          <w:tcPr>
            <w:tcW w:w="1125" w:type="dxa"/>
          </w:tcPr>
          <w:p w:rsidR="00E934DB" w:rsidRPr="005F500C" w:rsidRDefault="00264147">
            <w:r w:rsidRPr="005F500C">
              <w:t>password</w:t>
            </w:r>
          </w:p>
        </w:tc>
        <w:tc>
          <w:tcPr>
            <w:tcW w:w="1040" w:type="dxa"/>
          </w:tcPr>
          <w:p w:rsidR="00E934DB" w:rsidRPr="005F500C" w:rsidRDefault="00264147">
            <w:r w:rsidRPr="005F500C">
              <w:t>varchar</w:t>
            </w:r>
          </w:p>
        </w:tc>
        <w:tc>
          <w:tcPr>
            <w:tcW w:w="1075" w:type="dxa"/>
          </w:tcPr>
          <w:p w:rsidR="00E934DB" w:rsidRPr="005F500C" w:rsidRDefault="00264147">
            <w:r w:rsidRPr="005F500C">
              <w:t>80</w:t>
            </w:r>
          </w:p>
        </w:tc>
        <w:tc>
          <w:tcPr>
            <w:tcW w:w="1120" w:type="dxa"/>
          </w:tcPr>
          <w:p w:rsidR="00E934DB" w:rsidRPr="005F500C" w:rsidRDefault="00E934DB"/>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 xml:space="preserve">Encrypted password using </w:t>
            </w:r>
            <w:proofErr w:type="spellStart"/>
            <w:r w:rsidRPr="005F500C">
              <w:t>passlib</w:t>
            </w:r>
            <w:proofErr w:type="spellEnd"/>
            <w:r w:rsidRPr="005F500C">
              <w:t>.</w:t>
            </w:r>
          </w:p>
        </w:tc>
      </w:tr>
      <w:tr w:rsidR="00E934DB" w:rsidTr="005F500C">
        <w:tc>
          <w:tcPr>
            <w:tcW w:w="1125" w:type="dxa"/>
          </w:tcPr>
          <w:p w:rsidR="00E934DB" w:rsidRPr="005F500C" w:rsidRDefault="00264147">
            <w:proofErr w:type="spellStart"/>
            <w:r w:rsidRPr="005F500C">
              <w:t>admin_lvl</w:t>
            </w:r>
            <w:proofErr w:type="spellEnd"/>
          </w:p>
        </w:tc>
        <w:tc>
          <w:tcPr>
            <w:tcW w:w="1040" w:type="dxa"/>
          </w:tcPr>
          <w:p w:rsidR="00E934DB" w:rsidRPr="005F500C" w:rsidRDefault="00264147">
            <w:r w:rsidRPr="005F500C">
              <w:t>integer</w:t>
            </w:r>
          </w:p>
        </w:tc>
        <w:tc>
          <w:tcPr>
            <w:tcW w:w="1075" w:type="dxa"/>
          </w:tcPr>
          <w:p w:rsidR="00E934DB" w:rsidRPr="005F500C" w:rsidRDefault="00264147">
            <w:r w:rsidRPr="005F500C">
              <w:t>8</w:t>
            </w:r>
          </w:p>
        </w:tc>
        <w:tc>
          <w:tcPr>
            <w:tcW w:w="1120" w:type="dxa"/>
          </w:tcPr>
          <w:p w:rsidR="00E934DB" w:rsidRPr="005F500C" w:rsidRDefault="00E934DB"/>
        </w:tc>
        <w:tc>
          <w:tcPr>
            <w:tcW w:w="1680" w:type="dxa"/>
          </w:tcPr>
          <w:p w:rsidR="00E934DB" w:rsidRPr="005F500C" w:rsidRDefault="00264147">
            <w:r w:rsidRPr="005F500C">
              <w:t>Required</w:t>
            </w:r>
          </w:p>
        </w:tc>
        <w:tc>
          <w:tcPr>
            <w:tcW w:w="1820" w:type="dxa"/>
          </w:tcPr>
          <w:p w:rsidR="00E934DB" w:rsidRPr="005F500C" w:rsidRDefault="00264147">
            <w:r w:rsidRPr="005F500C">
              <w:t>1/2</w:t>
            </w:r>
          </w:p>
        </w:tc>
        <w:tc>
          <w:tcPr>
            <w:tcW w:w="2668" w:type="dxa"/>
          </w:tcPr>
          <w:p w:rsidR="00E934DB" w:rsidRPr="005F500C" w:rsidRDefault="00264147">
            <w:r w:rsidRPr="005F500C">
              <w:t>Determines between a standard user and an admin, defaults to 1.</w:t>
            </w:r>
          </w:p>
        </w:tc>
      </w:tr>
      <w:tr w:rsidR="00E934DB" w:rsidTr="005F500C">
        <w:tc>
          <w:tcPr>
            <w:tcW w:w="1125" w:type="dxa"/>
          </w:tcPr>
          <w:p w:rsidR="00E934DB" w:rsidRPr="005F500C" w:rsidRDefault="00264147">
            <w:r w:rsidRPr="005F500C">
              <w:t>name</w:t>
            </w:r>
          </w:p>
        </w:tc>
        <w:tc>
          <w:tcPr>
            <w:tcW w:w="1040" w:type="dxa"/>
          </w:tcPr>
          <w:p w:rsidR="00E934DB" w:rsidRPr="005F500C" w:rsidRDefault="00264147">
            <w:r w:rsidRPr="005F500C">
              <w:t>varchar</w:t>
            </w:r>
          </w:p>
        </w:tc>
        <w:tc>
          <w:tcPr>
            <w:tcW w:w="1075" w:type="dxa"/>
          </w:tcPr>
          <w:p w:rsidR="00E934DB" w:rsidRPr="005F500C" w:rsidRDefault="00264147">
            <w:r w:rsidRPr="005F500C">
              <w:t>33</w:t>
            </w:r>
          </w:p>
        </w:tc>
        <w:tc>
          <w:tcPr>
            <w:tcW w:w="1120" w:type="dxa"/>
          </w:tcPr>
          <w:p w:rsidR="00E934DB" w:rsidRPr="005F500C" w:rsidRDefault="00E934DB"/>
        </w:tc>
        <w:tc>
          <w:tcPr>
            <w:tcW w:w="1680" w:type="dxa"/>
          </w:tcPr>
          <w:p w:rsidR="00E934DB" w:rsidRPr="005F500C" w:rsidRDefault="00264147">
            <w:r w:rsidRPr="005F500C">
              <w:t>Required, between 6-33 characters</w:t>
            </w:r>
          </w:p>
        </w:tc>
        <w:tc>
          <w:tcPr>
            <w:tcW w:w="1820" w:type="dxa"/>
          </w:tcPr>
          <w:p w:rsidR="00E934DB" w:rsidRPr="005F500C" w:rsidRDefault="00E934DB"/>
        </w:tc>
        <w:tc>
          <w:tcPr>
            <w:tcW w:w="2668" w:type="dxa"/>
          </w:tcPr>
          <w:p w:rsidR="00E934DB" w:rsidRPr="005F500C" w:rsidRDefault="00264147">
            <w:r w:rsidRPr="005F500C">
              <w:t>user’s first and second name.</w:t>
            </w:r>
          </w:p>
        </w:tc>
      </w:tr>
      <w:tr w:rsidR="00E934DB" w:rsidTr="005F500C">
        <w:tc>
          <w:tcPr>
            <w:tcW w:w="1125" w:type="dxa"/>
          </w:tcPr>
          <w:p w:rsidR="00E934DB" w:rsidRPr="005F500C" w:rsidRDefault="00264147">
            <w:r w:rsidRPr="005F500C">
              <w:t>email</w:t>
            </w:r>
          </w:p>
        </w:tc>
        <w:tc>
          <w:tcPr>
            <w:tcW w:w="1040" w:type="dxa"/>
          </w:tcPr>
          <w:p w:rsidR="00E934DB" w:rsidRPr="005F500C" w:rsidRDefault="00264147">
            <w:r w:rsidRPr="005F500C">
              <w:t>varchar</w:t>
            </w:r>
          </w:p>
        </w:tc>
        <w:tc>
          <w:tcPr>
            <w:tcW w:w="1075" w:type="dxa"/>
          </w:tcPr>
          <w:p w:rsidR="00E934DB" w:rsidRPr="005F500C" w:rsidRDefault="00264147">
            <w:r w:rsidRPr="005F500C">
              <w:t>40</w:t>
            </w:r>
          </w:p>
        </w:tc>
        <w:tc>
          <w:tcPr>
            <w:tcW w:w="1120" w:type="dxa"/>
          </w:tcPr>
          <w:p w:rsidR="00E934DB" w:rsidRPr="005F500C" w:rsidRDefault="00E934DB"/>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User’s email.</w:t>
            </w:r>
          </w:p>
        </w:tc>
      </w:tr>
      <w:tr w:rsidR="00E934DB" w:rsidTr="005F500C">
        <w:tc>
          <w:tcPr>
            <w:tcW w:w="1125" w:type="dxa"/>
          </w:tcPr>
          <w:p w:rsidR="00E934DB" w:rsidRPr="005F500C" w:rsidRDefault="00264147">
            <w:r w:rsidRPr="005F500C">
              <w:t>school</w:t>
            </w:r>
          </w:p>
        </w:tc>
        <w:tc>
          <w:tcPr>
            <w:tcW w:w="1040" w:type="dxa"/>
          </w:tcPr>
          <w:p w:rsidR="00E934DB" w:rsidRPr="005F500C" w:rsidRDefault="00264147">
            <w:r w:rsidRPr="005F500C">
              <w:t>varchar</w:t>
            </w:r>
          </w:p>
        </w:tc>
        <w:tc>
          <w:tcPr>
            <w:tcW w:w="1075" w:type="dxa"/>
          </w:tcPr>
          <w:p w:rsidR="00E934DB" w:rsidRPr="005F500C" w:rsidRDefault="00264147">
            <w:r w:rsidRPr="005F500C">
              <w:t>3</w:t>
            </w:r>
          </w:p>
        </w:tc>
        <w:tc>
          <w:tcPr>
            <w:tcW w:w="1120" w:type="dxa"/>
          </w:tcPr>
          <w:p w:rsidR="00E934DB" w:rsidRPr="005F500C" w:rsidRDefault="00264147">
            <w:r w:rsidRPr="005F500C">
              <w:t>Foreign key</w:t>
            </w:r>
          </w:p>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User’s school code. (relates to school name and postcode in school table)</w:t>
            </w:r>
          </w:p>
        </w:tc>
      </w:tr>
      <w:tr w:rsidR="00E934DB" w:rsidTr="005F500C">
        <w:tc>
          <w:tcPr>
            <w:tcW w:w="1125" w:type="dxa"/>
          </w:tcPr>
          <w:p w:rsidR="00E934DB" w:rsidRPr="005F500C" w:rsidRDefault="00264147">
            <w:r w:rsidRPr="005F500C">
              <w:lastRenderedPageBreak/>
              <w:t>postcode</w:t>
            </w:r>
          </w:p>
        </w:tc>
        <w:tc>
          <w:tcPr>
            <w:tcW w:w="1040" w:type="dxa"/>
          </w:tcPr>
          <w:p w:rsidR="00E934DB" w:rsidRPr="005F500C" w:rsidRDefault="00264147">
            <w:r w:rsidRPr="005F500C">
              <w:t>varchar</w:t>
            </w:r>
          </w:p>
        </w:tc>
        <w:tc>
          <w:tcPr>
            <w:tcW w:w="1075" w:type="dxa"/>
          </w:tcPr>
          <w:p w:rsidR="00E934DB" w:rsidRPr="005F500C" w:rsidRDefault="00264147">
            <w:r w:rsidRPr="005F500C">
              <w:t>10</w:t>
            </w:r>
          </w:p>
        </w:tc>
        <w:tc>
          <w:tcPr>
            <w:tcW w:w="1120" w:type="dxa"/>
          </w:tcPr>
          <w:p w:rsidR="00E934DB" w:rsidRPr="005F500C" w:rsidRDefault="00E934DB"/>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User’s postcode.</w:t>
            </w:r>
          </w:p>
        </w:tc>
      </w:tr>
      <w:tr w:rsidR="00E934DB" w:rsidTr="005F500C">
        <w:tc>
          <w:tcPr>
            <w:tcW w:w="1125" w:type="dxa"/>
          </w:tcPr>
          <w:p w:rsidR="00E934DB" w:rsidRPr="005F500C" w:rsidRDefault="00264147">
            <w:r w:rsidRPr="005F500C">
              <w:t>elo</w:t>
            </w:r>
          </w:p>
        </w:tc>
        <w:tc>
          <w:tcPr>
            <w:tcW w:w="1040" w:type="dxa"/>
          </w:tcPr>
          <w:p w:rsidR="00E934DB" w:rsidRPr="005F500C" w:rsidRDefault="00264147">
            <w:r w:rsidRPr="005F500C">
              <w:t>varchar</w:t>
            </w:r>
          </w:p>
        </w:tc>
        <w:tc>
          <w:tcPr>
            <w:tcW w:w="1075" w:type="dxa"/>
          </w:tcPr>
          <w:p w:rsidR="00E934DB" w:rsidRPr="005F500C" w:rsidRDefault="00264147">
            <w:r w:rsidRPr="005F500C">
              <w:t>8</w:t>
            </w:r>
          </w:p>
        </w:tc>
        <w:tc>
          <w:tcPr>
            <w:tcW w:w="1120" w:type="dxa"/>
          </w:tcPr>
          <w:p w:rsidR="00E934DB" w:rsidRPr="005F500C" w:rsidRDefault="00E934DB"/>
        </w:tc>
        <w:tc>
          <w:tcPr>
            <w:tcW w:w="1680" w:type="dxa"/>
          </w:tcPr>
          <w:p w:rsidR="00E934DB" w:rsidRPr="005F500C" w:rsidRDefault="00264147">
            <w:r w:rsidRPr="005F500C">
              <w:t>Required</w:t>
            </w:r>
          </w:p>
        </w:tc>
        <w:tc>
          <w:tcPr>
            <w:tcW w:w="1820" w:type="dxa"/>
          </w:tcPr>
          <w:p w:rsidR="00E934DB" w:rsidRPr="005F500C" w:rsidRDefault="00E934DB"/>
        </w:tc>
        <w:tc>
          <w:tcPr>
            <w:tcW w:w="2668" w:type="dxa"/>
          </w:tcPr>
          <w:p w:rsidR="00E934DB" w:rsidRPr="005F500C" w:rsidRDefault="00264147">
            <w:r w:rsidRPr="005F500C">
              <w:t>User’s competitive skill rating, defaults to 1000.</w:t>
            </w:r>
          </w:p>
        </w:tc>
      </w:tr>
    </w:tbl>
    <w:p w:rsidR="009A2506" w:rsidRDefault="009A2506">
      <w:r>
        <w:t>Size of one record for the user table above is</w:t>
      </w:r>
      <w:r w:rsidR="006B4FFD">
        <w:t>:</w:t>
      </w:r>
      <w:r>
        <w:t xml:space="preserve"> 8+16+80+8+8+33+40+3+10+8 = 214 bytes</w:t>
      </w:r>
    </w:p>
    <w:p w:rsidR="006B4FFD" w:rsidRDefault="006B4FFD">
      <w:r>
        <w:t>Therefore,</w:t>
      </w:r>
      <w:r w:rsidR="009A2506">
        <w:t xml:space="preserve"> the expected table size would be </w:t>
      </w:r>
      <w:r>
        <w:t>between: (214 x400) - (214x8000) =</w:t>
      </w:r>
    </w:p>
    <w:p w:rsidR="009A2506" w:rsidRDefault="006B4FFD">
      <w:r>
        <w:t xml:space="preserve"> Between 85.6 Kbytes – 1.7 </w:t>
      </w:r>
      <w:proofErr w:type="spellStart"/>
      <w:r>
        <w:t>Gbytes</w:t>
      </w:r>
      <w:proofErr w:type="spellEnd"/>
    </w:p>
    <w:p w:rsidR="00E934DB" w:rsidRDefault="00264147">
      <w:pPr>
        <w:rPr>
          <w:b/>
        </w:rPr>
      </w:pPr>
      <w:r>
        <w:rPr>
          <w:b/>
        </w:rPr>
        <w:t>School</w:t>
      </w:r>
    </w:p>
    <w:p w:rsidR="00E934DB" w:rsidRDefault="00264147">
      <w:r>
        <w:t>This table holds all the information on the different schools that use this program. The school that a user goes to is displayed in the user information section of their profile.</w:t>
      </w:r>
    </w:p>
    <w:p w:rsidR="00E934DB" w:rsidRDefault="00264147">
      <w:r>
        <w:t xml:space="preserve">The expected number of records is however many schools decide to use this program. Which would be between 1-20. </w:t>
      </w:r>
    </w:p>
    <w:p w:rsidR="00E934DB" w:rsidRDefault="00264147">
      <w:r>
        <w:t>The maximum number of records would be purely based on the size of the hard drive that contains the database; I have researched sources that say SQL should not cause any significant losses in performance speed due to large tables, if there is a good use of primary keys and overall data structure. My program also never has to manipulate every single piece of data from this table as that would cause lower performance speeds.</w:t>
      </w:r>
    </w:p>
    <w:tbl>
      <w:tblPr>
        <w:tblStyle w:val="a0"/>
        <w:tblW w:w="10528" w:type="dxa"/>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1040"/>
        <w:gridCol w:w="1075"/>
        <w:gridCol w:w="1120"/>
        <w:gridCol w:w="1680"/>
        <w:gridCol w:w="1820"/>
        <w:gridCol w:w="2668"/>
      </w:tblGrid>
      <w:tr w:rsidR="00264147" w:rsidTr="005F500C">
        <w:tc>
          <w:tcPr>
            <w:tcW w:w="1125" w:type="dxa"/>
          </w:tcPr>
          <w:p w:rsidR="00264147" w:rsidRPr="005F500C" w:rsidRDefault="00264147" w:rsidP="00264147">
            <w:r w:rsidRPr="005F500C">
              <w:t>Field Name</w:t>
            </w:r>
          </w:p>
        </w:tc>
        <w:tc>
          <w:tcPr>
            <w:tcW w:w="1040" w:type="dxa"/>
          </w:tcPr>
          <w:p w:rsidR="00264147" w:rsidRPr="005F500C" w:rsidRDefault="00264147" w:rsidP="00264147">
            <w:r w:rsidRPr="005F500C">
              <w:t>Data Type</w:t>
            </w:r>
          </w:p>
        </w:tc>
        <w:tc>
          <w:tcPr>
            <w:tcW w:w="1075" w:type="dxa"/>
          </w:tcPr>
          <w:p w:rsidR="00264147" w:rsidRPr="005F500C" w:rsidRDefault="00264147" w:rsidP="00264147">
            <w:r w:rsidRPr="005F500C">
              <w:t xml:space="preserve">Size (bytes) </w:t>
            </w:r>
          </w:p>
        </w:tc>
        <w:tc>
          <w:tcPr>
            <w:tcW w:w="1120" w:type="dxa"/>
          </w:tcPr>
          <w:p w:rsidR="00264147" w:rsidRPr="005F500C" w:rsidRDefault="00264147" w:rsidP="00264147">
            <w:r w:rsidRPr="005F500C">
              <w:t>Key?</w:t>
            </w:r>
          </w:p>
        </w:tc>
        <w:tc>
          <w:tcPr>
            <w:tcW w:w="1680" w:type="dxa"/>
          </w:tcPr>
          <w:p w:rsidR="00264147" w:rsidRPr="005F500C" w:rsidRDefault="00264147" w:rsidP="00264147">
            <w:r w:rsidRPr="005F500C">
              <w:t>Validation Rules</w:t>
            </w:r>
          </w:p>
        </w:tc>
        <w:tc>
          <w:tcPr>
            <w:tcW w:w="1820" w:type="dxa"/>
          </w:tcPr>
          <w:p w:rsidR="00264147" w:rsidRPr="005F500C" w:rsidRDefault="00264147" w:rsidP="00264147">
            <w:r w:rsidRPr="005F500C">
              <w:t>Look Up values</w:t>
            </w:r>
          </w:p>
        </w:tc>
        <w:tc>
          <w:tcPr>
            <w:tcW w:w="2668" w:type="dxa"/>
          </w:tcPr>
          <w:p w:rsidR="00264147" w:rsidRPr="005F500C" w:rsidRDefault="00264147" w:rsidP="00264147">
            <w:r w:rsidRPr="005F500C">
              <w:t>Purpose/Comments/Other</w:t>
            </w:r>
          </w:p>
        </w:tc>
      </w:tr>
      <w:tr w:rsidR="00264147" w:rsidTr="005F500C">
        <w:tc>
          <w:tcPr>
            <w:tcW w:w="1125" w:type="dxa"/>
          </w:tcPr>
          <w:p w:rsidR="00264147" w:rsidRPr="005F500C" w:rsidRDefault="00264147" w:rsidP="00264147">
            <w:r w:rsidRPr="005F500C">
              <w:t>Code</w:t>
            </w:r>
          </w:p>
        </w:tc>
        <w:tc>
          <w:tcPr>
            <w:tcW w:w="1040" w:type="dxa"/>
          </w:tcPr>
          <w:p w:rsidR="00264147" w:rsidRPr="005F500C" w:rsidRDefault="00264147" w:rsidP="00264147">
            <w:r w:rsidRPr="005F500C">
              <w:t>varchar</w:t>
            </w:r>
          </w:p>
        </w:tc>
        <w:tc>
          <w:tcPr>
            <w:tcW w:w="1075" w:type="dxa"/>
          </w:tcPr>
          <w:p w:rsidR="00264147" w:rsidRPr="005F500C" w:rsidRDefault="00264147" w:rsidP="00264147">
            <w:r w:rsidRPr="005F500C">
              <w:t>3</w:t>
            </w:r>
          </w:p>
        </w:tc>
        <w:tc>
          <w:tcPr>
            <w:tcW w:w="1120" w:type="dxa"/>
          </w:tcPr>
          <w:p w:rsidR="00264147" w:rsidRPr="005F500C" w:rsidRDefault="00264147" w:rsidP="00264147">
            <w:r w:rsidRPr="005F500C">
              <w:t>Primary key</w:t>
            </w:r>
          </w:p>
        </w:tc>
        <w:tc>
          <w:tcPr>
            <w:tcW w:w="1680" w:type="dxa"/>
          </w:tcPr>
          <w:p w:rsidR="00264147" w:rsidRPr="005F500C" w:rsidRDefault="00264147" w:rsidP="00264147">
            <w:r w:rsidRPr="005F500C">
              <w:t>Required, Unique</w:t>
            </w:r>
          </w:p>
        </w:tc>
        <w:tc>
          <w:tcPr>
            <w:tcW w:w="1820" w:type="dxa"/>
          </w:tcPr>
          <w:p w:rsidR="00264147" w:rsidRPr="005F500C" w:rsidRDefault="00264147" w:rsidP="00264147"/>
        </w:tc>
        <w:tc>
          <w:tcPr>
            <w:tcW w:w="2668" w:type="dxa"/>
          </w:tcPr>
          <w:p w:rsidR="00264147" w:rsidRPr="005F500C" w:rsidRDefault="00264147" w:rsidP="00264147">
            <w:r w:rsidRPr="005F500C">
              <w:t>Unique identifier, used so that only users from a certain school can register because only they should know their school code.</w:t>
            </w:r>
          </w:p>
        </w:tc>
      </w:tr>
      <w:tr w:rsidR="00264147" w:rsidTr="005F500C">
        <w:tc>
          <w:tcPr>
            <w:tcW w:w="1125" w:type="dxa"/>
          </w:tcPr>
          <w:p w:rsidR="00264147" w:rsidRPr="005F500C" w:rsidRDefault="00264147" w:rsidP="00264147">
            <w:r w:rsidRPr="005F500C">
              <w:t>name</w:t>
            </w:r>
          </w:p>
        </w:tc>
        <w:tc>
          <w:tcPr>
            <w:tcW w:w="1040" w:type="dxa"/>
          </w:tcPr>
          <w:p w:rsidR="00264147" w:rsidRPr="005F500C" w:rsidRDefault="00264147" w:rsidP="00264147">
            <w:r w:rsidRPr="005F500C">
              <w:t>varchar</w:t>
            </w:r>
          </w:p>
        </w:tc>
        <w:tc>
          <w:tcPr>
            <w:tcW w:w="1075" w:type="dxa"/>
          </w:tcPr>
          <w:p w:rsidR="00264147" w:rsidRPr="005F500C" w:rsidRDefault="00264147" w:rsidP="00264147">
            <w:r w:rsidRPr="005F500C">
              <w:t>40</w:t>
            </w:r>
          </w:p>
        </w:tc>
        <w:tc>
          <w:tcPr>
            <w:tcW w:w="1120" w:type="dxa"/>
          </w:tcPr>
          <w:p w:rsidR="00264147" w:rsidRPr="005F500C" w:rsidRDefault="00264147" w:rsidP="00264147"/>
        </w:tc>
        <w:tc>
          <w:tcPr>
            <w:tcW w:w="1680" w:type="dxa"/>
          </w:tcPr>
          <w:p w:rsidR="00264147" w:rsidRPr="005F500C" w:rsidRDefault="00264147" w:rsidP="00264147">
            <w:r w:rsidRPr="005F500C">
              <w:t>Required, Unique</w:t>
            </w:r>
          </w:p>
        </w:tc>
        <w:tc>
          <w:tcPr>
            <w:tcW w:w="1820" w:type="dxa"/>
          </w:tcPr>
          <w:p w:rsidR="00264147" w:rsidRPr="005F500C" w:rsidRDefault="00264147" w:rsidP="00264147"/>
        </w:tc>
        <w:tc>
          <w:tcPr>
            <w:tcW w:w="2668" w:type="dxa"/>
          </w:tcPr>
          <w:p w:rsidR="00264147" w:rsidRPr="005F500C" w:rsidRDefault="00264147" w:rsidP="00264147">
            <w:r w:rsidRPr="005F500C">
              <w:t>Name of the school.</w:t>
            </w:r>
          </w:p>
        </w:tc>
      </w:tr>
      <w:tr w:rsidR="00264147" w:rsidTr="005F500C">
        <w:tc>
          <w:tcPr>
            <w:tcW w:w="1125" w:type="dxa"/>
          </w:tcPr>
          <w:p w:rsidR="00264147" w:rsidRPr="005F500C" w:rsidRDefault="00264147" w:rsidP="00264147">
            <w:r w:rsidRPr="005F500C">
              <w:t>postcode</w:t>
            </w:r>
          </w:p>
        </w:tc>
        <w:tc>
          <w:tcPr>
            <w:tcW w:w="1040" w:type="dxa"/>
          </w:tcPr>
          <w:p w:rsidR="00264147" w:rsidRPr="005F500C" w:rsidRDefault="00264147" w:rsidP="00264147">
            <w:r w:rsidRPr="005F500C">
              <w:t>varchar</w:t>
            </w:r>
          </w:p>
        </w:tc>
        <w:tc>
          <w:tcPr>
            <w:tcW w:w="1075" w:type="dxa"/>
          </w:tcPr>
          <w:p w:rsidR="00264147" w:rsidRPr="005F500C" w:rsidRDefault="00264147" w:rsidP="00264147">
            <w:r w:rsidRPr="005F500C">
              <w:t>10</w:t>
            </w:r>
          </w:p>
        </w:tc>
        <w:tc>
          <w:tcPr>
            <w:tcW w:w="1120" w:type="dxa"/>
          </w:tcPr>
          <w:p w:rsidR="00264147" w:rsidRPr="005F500C" w:rsidRDefault="00264147" w:rsidP="00264147"/>
        </w:tc>
        <w:tc>
          <w:tcPr>
            <w:tcW w:w="1680" w:type="dxa"/>
          </w:tcPr>
          <w:p w:rsidR="00264147" w:rsidRPr="005F500C" w:rsidRDefault="00264147" w:rsidP="00264147">
            <w:r w:rsidRPr="005F500C">
              <w:t>Required</w:t>
            </w:r>
          </w:p>
        </w:tc>
        <w:tc>
          <w:tcPr>
            <w:tcW w:w="1820" w:type="dxa"/>
          </w:tcPr>
          <w:p w:rsidR="00264147" w:rsidRPr="005F500C" w:rsidRDefault="00264147" w:rsidP="00264147"/>
        </w:tc>
        <w:tc>
          <w:tcPr>
            <w:tcW w:w="2668" w:type="dxa"/>
          </w:tcPr>
          <w:p w:rsidR="00264147" w:rsidRPr="005F500C" w:rsidRDefault="00264147" w:rsidP="00264147">
            <w:r w:rsidRPr="005F500C">
              <w:t>Postcode of the school.</w:t>
            </w:r>
          </w:p>
        </w:tc>
      </w:tr>
    </w:tbl>
    <w:p w:rsidR="00264147" w:rsidRDefault="00264147"/>
    <w:p w:rsidR="006B4FFD" w:rsidRDefault="006B4FFD" w:rsidP="006B4FFD">
      <w:r>
        <w:t>Size of one record for the user table above is 3+40+10 = 53 bytes</w:t>
      </w:r>
    </w:p>
    <w:p w:rsidR="006B4FFD" w:rsidRDefault="006B4FFD" w:rsidP="006B4FFD">
      <w:r>
        <w:t>Therefore, the expected table size would be between: (53 x 1) - (53 x 20) =</w:t>
      </w:r>
    </w:p>
    <w:p w:rsidR="00E934DB" w:rsidRPr="006B4FFD" w:rsidRDefault="006B4FFD">
      <w:r>
        <w:t xml:space="preserve"> Between 53bytes – 1.06 Kbytes</w:t>
      </w:r>
    </w:p>
    <w:p w:rsidR="00E934DB" w:rsidRDefault="00264147">
      <w:pPr>
        <w:rPr>
          <w:b/>
        </w:rPr>
      </w:pPr>
      <w:proofErr w:type="spellStart"/>
      <w:r>
        <w:rPr>
          <w:b/>
        </w:rPr>
        <w:t>Work_Results</w:t>
      </w:r>
      <w:proofErr w:type="spellEnd"/>
    </w:p>
    <w:p w:rsidR="00E934DB" w:rsidRDefault="00264147">
      <w:r>
        <w:t>Whenever a user marks a worksheet the information regarding their completion is stored in this table. Users can access their results at the worksheet history section of their profile.</w:t>
      </w:r>
    </w:p>
    <w:p w:rsidR="00E934DB" w:rsidRDefault="00264147">
      <w:r>
        <w:t xml:space="preserve">The expected number of records is proportional to however many worksheets are completed, so this number will increase over time. The amount that this number will increase by over time is proportional to how many users use the program. So if we have the expected amount of users to be </w:t>
      </w:r>
      <w:r>
        <w:lastRenderedPageBreak/>
        <w:t>400-8000 and each user completes an average of 5 worksheets a week, then the number of records in this table would increase by 2000-40000 each week. After a year the number of records in this table would be 104000-2080000.</w:t>
      </w:r>
    </w:p>
    <w:p w:rsidR="00E934DB" w:rsidRDefault="00264147">
      <w:r>
        <w:t>The maximum number of records would be purely based on the size of the hard drive that contains the database; I have researched sources that say SQL should not cause any significant losses in performance speed due to large tables, as long as there is a good use of primary keys and overall data structure. My program also never has to manipulate every single piece of data from this table as that would cause lower performance speeds.</w:t>
      </w:r>
    </w:p>
    <w:tbl>
      <w:tblPr>
        <w:tblStyle w:val="a0"/>
        <w:tblW w:w="10528" w:type="dxa"/>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1040"/>
        <w:gridCol w:w="1075"/>
        <w:gridCol w:w="1120"/>
        <w:gridCol w:w="1680"/>
        <w:gridCol w:w="1820"/>
        <w:gridCol w:w="2668"/>
      </w:tblGrid>
      <w:tr w:rsidR="00264147" w:rsidTr="005F500C">
        <w:tc>
          <w:tcPr>
            <w:tcW w:w="1125" w:type="dxa"/>
          </w:tcPr>
          <w:p w:rsidR="00264147" w:rsidRPr="005F500C" w:rsidRDefault="00264147" w:rsidP="00264147">
            <w:r w:rsidRPr="005F500C">
              <w:t>Field Name</w:t>
            </w:r>
          </w:p>
        </w:tc>
        <w:tc>
          <w:tcPr>
            <w:tcW w:w="1040" w:type="dxa"/>
          </w:tcPr>
          <w:p w:rsidR="00264147" w:rsidRPr="005F500C" w:rsidRDefault="00264147" w:rsidP="00264147">
            <w:r w:rsidRPr="005F500C">
              <w:t>Data Type</w:t>
            </w:r>
          </w:p>
        </w:tc>
        <w:tc>
          <w:tcPr>
            <w:tcW w:w="1075" w:type="dxa"/>
          </w:tcPr>
          <w:p w:rsidR="00264147" w:rsidRPr="005F500C" w:rsidRDefault="00264147" w:rsidP="00264147">
            <w:r w:rsidRPr="005F500C">
              <w:t xml:space="preserve">Size (bytes) </w:t>
            </w:r>
          </w:p>
        </w:tc>
        <w:tc>
          <w:tcPr>
            <w:tcW w:w="1120" w:type="dxa"/>
          </w:tcPr>
          <w:p w:rsidR="00264147" w:rsidRPr="005F500C" w:rsidRDefault="00264147" w:rsidP="00264147">
            <w:r w:rsidRPr="005F500C">
              <w:t>Key?</w:t>
            </w:r>
          </w:p>
        </w:tc>
        <w:tc>
          <w:tcPr>
            <w:tcW w:w="1680" w:type="dxa"/>
          </w:tcPr>
          <w:p w:rsidR="00264147" w:rsidRPr="005F500C" w:rsidRDefault="00264147" w:rsidP="00264147">
            <w:r w:rsidRPr="005F500C">
              <w:t>Validation Rules</w:t>
            </w:r>
          </w:p>
        </w:tc>
        <w:tc>
          <w:tcPr>
            <w:tcW w:w="1820" w:type="dxa"/>
          </w:tcPr>
          <w:p w:rsidR="00264147" w:rsidRPr="005F500C" w:rsidRDefault="00264147" w:rsidP="00264147">
            <w:r w:rsidRPr="005F500C">
              <w:t>Look Up values</w:t>
            </w:r>
          </w:p>
        </w:tc>
        <w:tc>
          <w:tcPr>
            <w:tcW w:w="2668" w:type="dxa"/>
          </w:tcPr>
          <w:p w:rsidR="00264147" w:rsidRPr="005F500C" w:rsidRDefault="00264147" w:rsidP="00264147">
            <w:r w:rsidRPr="005F500C">
              <w:t>Purpose/Comments/Other</w:t>
            </w:r>
          </w:p>
        </w:tc>
      </w:tr>
      <w:tr w:rsidR="00264147" w:rsidTr="005F500C">
        <w:tc>
          <w:tcPr>
            <w:tcW w:w="1125" w:type="dxa"/>
          </w:tcPr>
          <w:p w:rsidR="00264147" w:rsidRPr="005F500C" w:rsidRDefault="00264147" w:rsidP="00264147">
            <w:proofErr w:type="spellStart"/>
            <w:r w:rsidRPr="005F500C">
              <w:t>Result_id</w:t>
            </w:r>
            <w:proofErr w:type="spellEnd"/>
          </w:p>
        </w:tc>
        <w:tc>
          <w:tcPr>
            <w:tcW w:w="1040" w:type="dxa"/>
          </w:tcPr>
          <w:p w:rsidR="00264147" w:rsidRPr="005F500C" w:rsidRDefault="00365F1C" w:rsidP="00264147">
            <w:r w:rsidRPr="005F500C">
              <w:t>integer</w:t>
            </w:r>
          </w:p>
        </w:tc>
        <w:tc>
          <w:tcPr>
            <w:tcW w:w="1075" w:type="dxa"/>
          </w:tcPr>
          <w:p w:rsidR="00264147" w:rsidRPr="005F500C" w:rsidRDefault="00365F1C" w:rsidP="00264147">
            <w:r w:rsidRPr="005F500C">
              <w:t>8</w:t>
            </w:r>
          </w:p>
        </w:tc>
        <w:tc>
          <w:tcPr>
            <w:tcW w:w="1120" w:type="dxa"/>
          </w:tcPr>
          <w:p w:rsidR="00264147" w:rsidRPr="005F500C" w:rsidRDefault="001403F1" w:rsidP="00264147">
            <w:r w:rsidRPr="005F500C">
              <w:t>Primary key</w:t>
            </w:r>
          </w:p>
        </w:tc>
        <w:tc>
          <w:tcPr>
            <w:tcW w:w="1680" w:type="dxa"/>
          </w:tcPr>
          <w:p w:rsidR="00264147" w:rsidRPr="005F500C" w:rsidRDefault="001403F1" w:rsidP="00264147">
            <w:r w:rsidRPr="005F500C">
              <w:t>Required, unique</w:t>
            </w:r>
          </w:p>
        </w:tc>
        <w:tc>
          <w:tcPr>
            <w:tcW w:w="1820" w:type="dxa"/>
          </w:tcPr>
          <w:p w:rsidR="00264147" w:rsidRPr="005F500C" w:rsidRDefault="00264147" w:rsidP="00264147"/>
        </w:tc>
        <w:tc>
          <w:tcPr>
            <w:tcW w:w="2668" w:type="dxa"/>
          </w:tcPr>
          <w:p w:rsidR="00264147" w:rsidRPr="005F500C" w:rsidRDefault="005F500C" w:rsidP="00264147">
            <w:r w:rsidRPr="005F500C">
              <w:t>Unique identifier.</w:t>
            </w:r>
          </w:p>
        </w:tc>
      </w:tr>
      <w:tr w:rsidR="00264147" w:rsidTr="005F500C">
        <w:tc>
          <w:tcPr>
            <w:tcW w:w="1125" w:type="dxa"/>
          </w:tcPr>
          <w:p w:rsidR="00264147" w:rsidRPr="005F500C" w:rsidRDefault="00264147" w:rsidP="00264147">
            <w:proofErr w:type="spellStart"/>
            <w:r w:rsidRPr="005F500C">
              <w:t>User_id</w:t>
            </w:r>
            <w:proofErr w:type="spellEnd"/>
          </w:p>
        </w:tc>
        <w:tc>
          <w:tcPr>
            <w:tcW w:w="1040" w:type="dxa"/>
          </w:tcPr>
          <w:p w:rsidR="00264147" w:rsidRPr="005F500C" w:rsidRDefault="00365F1C" w:rsidP="00264147">
            <w:r w:rsidRPr="005F500C">
              <w:t>integer</w:t>
            </w:r>
          </w:p>
        </w:tc>
        <w:tc>
          <w:tcPr>
            <w:tcW w:w="1075" w:type="dxa"/>
          </w:tcPr>
          <w:p w:rsidR="00264147" w:rsidRPr="005F500C" w:rsidRDefault="001403F1" w:rsidP="00264147">
            <w:r w:rsidRPr="005F500C">
              <w:t>8</w:t>
            </w:r>
          </w:p>
        </w:tc>
        <w:tc>
          <w:tcPr>
            <w:tcW w:w="1120" w:type="dxa"/>
          </w:tcPr>
          <w:p w:rsidR="00264147" w:rsidRPr="005F500C" w:rsidRDefault="001403F1" w:rsidP="00264147">
            <w:r w:rsidRPr="005F500C">
              <w:t>Foreign key</w:t>
            </w:r>
          </w:p>
        </w:tc>
        <w:tc>
          <w:tcPr>
            <w:tcW w:w="1680" w:type="dxa"/>
          </w:tcPr>
          <w:p w:rsidR="00264147" w:rsidRPr="005F500C" w:rsidRDefault="001403F1" w:rsidP="00264147">
            <w:r w:rsidRPr="005F500C">
              <w:t>Required</w:t>
            </w:r>
          </w:p>
        </w:tc>
        <w:tc>
          <w:tcPr>
            <w:tcW w:w="1820" w:type="dxa"/>
          </w:tcPr>
          <w:p w:rsidR="00264147" w:rsidRPr="005F500C" w:rsidRDefault="00264147" w:rsidP="00264147"/>
        </w:tc>
        <w:tc>
          <w:tcPr>
            <w:tcW w:w="2668" w:type="dxa"/>
          </w:tcPr>
          <w:p w:rsidR="00264147" w:rsidRPr="005F500C" w:rsidRDefault="005F500C" w:rsidP="00264147">
            <w:r w:rsidRPr="005F500C">
              <w:t>User that completed the worksheet.</w:t>
            </w:r>
          </w:p>
        </w:tc>
      </w:tr>
      <w:tr w:rsidR="00264147" w:rsidTr="005F500C">
        <w:tc>
          <w:tcPr>
            <w:tcW w:w="1125" w:type="dxa"/>
          </w:tcPr>
          <w:p w:rsidR="00264147" w:rsidRPr="005F500C" w:rsidRDefault="00264147" w:rsidP="00264147">
            <w:r w:rsidRPr="005F500C">
              <w:t>Time</w:t>
            </w:r>
          </w:p>
        </w:tc>
        <w:tc>
          <w:tcPr>
            <w:tcW w:w="1040" w:type="dxa"/>
          </w:tcPr>
          <w:p w:rsidR="00264147" w:rsidRPr="005F500C" w:rsidRDefault="00365F1C" w:rsidP="00264147">
            <w:r w:rsidRPr="005F500C">
              <w:t>Numeric(float)</w:t>
            </w:r>
          </w:p>
        </w:tc>
        <w:tc>
          <w:tcPr>
            <w:tcW w:w="1075" w:type="dxa"/>
          </w:tcPr>
          <w:p w:rsidR="00264147" w:rsidRPr="005F500C" w:rsidRDefault="001403F1" w:rsidP="00264147">
            <w:r w:rsidRPr="005F500C">
              <w:t>8</w:t>
            </w:r>
          </w:p>
        </w:tc>
        <w:tc>
          <w:tcPr>
            <w:tcW w:w="1120" w:type="dxa"/>
          </w:tcPr>
          <w:p w:rsidR="00264147" w:rsidRPr="005F500C" w:rsidRDefault="00264147" w:rsidP="00264147"/>
        </w:tc>
        <w:tc>
          <w:tcPr>
            <w:tcW w:w="1680" w:type="dxa"/>
          </w:tcPr>
          <w:p w:rsidR="00264147" w:rsidRPr="005F500C" w:rsidRDefault="001403F1" w:rsidP="00264147">
            <w:r w:rsidRPr="005F500C">
              <w:t>Required</w:t>
            </w:r>
          </w:p>
        </w:tc>
        <w:tc>
          <w:tcPr>
            <w:tcW w:w="1820" w:type="dxa"/>
          </w:tcPr>
          <w:p w:rsidR="00264147" w:rsidRPr="005F500C" w:rsidRDefault="00264147" w:rsidP="00264147"/>
        </w:tc>
        <w:tc>
          <w:tcPr>
            <w:tcW w:w="2668" w:type="dxa"/>
          </w:tcPr>
          <w:p w:rsidR="00264147" w:rsidRPr="005F500C" w:rsidRDefault="005F500C" w:rsidP="00264147">
            <w:r w:rsidRPr="005F500C">
              <w:t>Time taken to complete the worksheet.</w:t>
            </w:r>
          </w:p>
        </w:tc>
      </w:tr>
      <w:tr w:rsidR="00264147" w:rsidTr="005F500C">
        <w:tc>
          <w:tcPr>
            <w:tcW w:w="1125" w:type="dxa"/>
          </w:tcPr>
          <w:p w:rsidR="00264147" w:rsidRPr="005F500C" w:rsidRDefault="00365F1C" w:rsidP="00264147">
            <w:r w:rsidRPr="005F500C">
              <w:t>Correct</w:t>
            </w:r>
          </w:p>
        </w:tc>
        <w:tc>
          <w:tcPr>
            <w:tcW w:w="1040" w:type="dxa"/>
          </w:tcPr>
          <w:p w:rsidR="00264147" w:rsidRPr="005F500C" w:rsidRDefault="00365F1C" w:rsidP="00264147">
            <w:r w:rsidRPr="005F500C">
              <w:t>integer</w:t>
            </w:r>
          </w:p>
        </w:tc>
        <w:tc>
          <w:tcPr>
            <w:tcW w:w="1075" w:type="dxa"/>
          </w:tcPr>
          <w:p w:rsidR="00264147" w:rsidRPr="005F500C" w:rsidRDefault="001403F1" w:rsidP="00264147">
            <w:r w:rsidRPr="005F500C">
              <w:t>8</w:t>
            </w:r>
          </w:p>
        </w:tc>
        <w:tc>
          <w:tcPr>
            <w:tcW w:w="1120" w:type="dxa"/>
          </w:tcPr>
          <w:p w:rsidR="00264147" w:rsidRPr="005F500C" w:rsidRDefault="00264147" w:rsidP="00264147"/>
        </w:tc>
        <w:tc>
          <w:tcPr>
            <w:tcW w:w="1680" w:type="dxa"/>
          </w:tcPr>
          <w:p w:rsidR="00264147" w:rsidRPr="005F500C" w:rsidRDefault="001403F1" w:rsidP="00264147">
            <w:r w:rsidRPr="005F500C">
              <w:t>Required</w:t>
            </w:r>
          </w:p>
        </w:tc>
        <w:tc>
          <w:tcPr>
            <w:tcW w:w="1820" w:type="dxa"/>
          </w:tcPr>
          <w:p w:rsidR="00264147" w:rsidRPr="005F500C" w:rsidRDefault="009A2506" w:rsidP="00264147">
            <w:r>
              <w:t>Between 1-99</w:t>
            </w:r>
          </w:p>
        </w:tc>
        <w:tc>
          <w:tcPr>
            <w:tcW w:w="2668" w:type="dxa"/>
          </w:tcPr>
          <w:p w:rsidR="00264147" w:rsidRPr="005F500C" w:rsidRDefault="005F500C" w:rsidP="00264147">
            <w:r w:rsidRPr="005F500C">
              <w:t>Number of questions user got correct.</w:t>
            </w:r>
          </w:p>
        </w:tc>
      </w:tr>
      <w:tr w:rsidR="00264147" w:rsidTr="005F500C">
        <w:tc>
          <w:tcPr>
            <w:tcW w:w="1125" w:type="dxa"/>
          </w:tcPr>
          <w:p w:rsidR="00264147" w:rsidRPr="005F500C" w:rsidRDefault="00365F1C" w:rsidP="00264147">
            <w:proofErr w:type="spellStart"/>
            <w:r w:rsidRPr="005F500C">
              <w:t>No_questions</w:t>
            </w:r>
            <w:proofErr w:type="spellEnd"/>
          </w:p>
        </w:tc>
        <w:tc>
          <w:tcPr>
            <w:tcW w:w="1040" w:type="dxa"/>
          </w:tcPr>
          <w:p w:rsidR="00264147" w:rsidRPr="005F500C" w:rsidRDefault="00365F1C" w:rsidP="00264147">
            <w:r w:rsidRPr="005F500C">
              <w:t>integer</w:t>
            </w:r>
          </w:p>
        </w:tc>
        <w:tc>
          <w:tcPr>
            <w:tcW w:w="1075" w:type="dxa"/>
          </w:tcPr>
          <w:p w:rsidR="00264147" w:rsidRPr="005F500C" w:rsidRDefault="001403F1" w:rsidP="00264147">
            <w:r w:rsidRPr="005F500C">
              <w:t>8</w:t>
            </w:r>
          </w:p>
        </w:tc>
        <w:tc>
          <w:tcPr>
            <w:tcW w:w="1120" w:type="dxa"/>
          </w:tcPr>
          <w:p w:rsidR="00264147" w:rsidRPr="005F500C" w:rsidRDefault="00264147" w:rsidP="00264147"/>
        </w:tc>
        <w:tc>
          <w:tcPr>
            <w:tcW w:w="1680" w:type="dxa"/>
          </w:tcPr>
          <w:p w:rsidR="00264147" w:rsidRPr="005F500C" w:rsidRDefault="001403F1" w:rsidP="00264147">
            <w:r w:rsidRPr="005F500C">
              <w:t>Required</w:t>
            </w:r>
          </w:p>
        </w:tc>
        <w:tc>
          <w:tcPr>
            <w:tcW w:w="1820" w:type="dxa"/>
          </w:tcPr>
          <w:p w:rsidR="00264147" w:rsidRPr="005F500C" w:rsidRDefault="009A2506" w:rsidP="00264147">
            <w:r>
              <w:t>Between 1-99</w:t>
            </w:r>
          </w:p>
        </w:tc>
        <w:tc>
          <w:tcPr>
            <w:tcW w:w="2668" w:type="dxa"/>
          </w:tcPr>
          <w:p w:rsidR="00264147" w:rsidRPr="005F500C" w:rsidRDefault="005F500C" w:rsidP="00264147">
            <w:r w:rsidRPr="005F500C">
              <w:t>Number of questions total in the worksheet.</w:t>
            </w:r>
          </w:p>
        </w:tc>
      </w:tr>
      <w:tr w:rsidR="00264147" w:rsidTr="005F500C">
        <w:tc>
          <w:tcPr>
            <w:tcW w:w="1125" w:type="dxa"/>
          </w:tcPr>
          <w:p w:rsidR="00264147" w:rsidRPr="005F500C" w:rsidRDefault="00365F1C" w:rsidP="00264147">
            <w:r w:rsidRPr="005F500C">
              <w:t>Topic</w:t>
            </w:r>
          </w:p>
        </w:tc>
        <w:tc>
          <w:tcPr>
            <w:tcW w:w="1040" w:type="dxa"/>
          </w:tcPr>
          <w:p w:rsidR="00264147" w:rsidRPr="005F500C" w:rsidRDefault="00365F1C" w:rsidP="00264147">
            <w:r w:rsidRPr="005F500C">
              <w:t>varchar</w:t>
            </w:r>
          </w:p>
        </w:tc>
        <w:tc>
          <w:tcPr>
            <w:tcW w:w="1075" w:type="dxa"/>
          </w:tcPr>
          <w:p w:rsidR="00264147" w:rsidRPr="005F500C" w:rsidRDefault="001403F1" w:rsidP="00264147">
            <w:r w:rsidRPr="005F500C">
              <w:t>20</w:t>
            </w:r>
          </w:p>
        </w:tc>
        <w:tc>
          <w:tcPr>
            <w:tcW w:w="1120" w:type="dxa"/>
          </w:tcPr>
          <w:p w:rsidR="00264147" w:rsidRPr="005F500C" w:rsidRDefault="00264147" w:rsidP="00264147"/>
        </w:tc>
        <w:tc>
          <w:tcPr>
            <w:tcW w:w="1680" w:type="dxa"/>
          </w:tcPr>
          <w:p w:rsidR="00264147" w:rsidRPr="005F500C" w:rsidRDefault="001403F1" w:rsidP="00264147">
            <w:r w:rsidRPr="005F500C">
              <w:t>Required</w:t>
            </w:r>
          </w:p>
        </w:tc>
        <w:tc>
          <w:tcPr>
            <w:tcW w:w="1820" w:type="dxa"/>
          </w:tcPr>
          <w:p w:rsidR="00264147" w:rsidRPr="005F500C" w:rsidRDefault="00264147" w:rsidP="00264147"/>
        </w:tc>
        <w:tc>
          <w:tcPr>
            <w:tcW w:w="2668" w:type="dxa"/>
          </w:tcPr>
          <w:p w:rsidR="00264147" w:rsidRPr="005F500C" w:rsidRDefault="005F500C" w:rsidP="00264147">
            <w:r w:rsidRPr="005F500C">
              <w:t>The topic that the worksheet was about.</w:t>
            </w:r>
          </w:p>
        </w:tc>
      </w:tr>
      <w:tr w:rsidR="00264147" w:rsidTr="005F500C">
        <w:tc>
          <w:tcPr>
            <w:tcW w:w="1125" w:type="dxa"/>
          </w:tcPr>
          <w:p w:rsidR="00264147" w:rsidRPr="005F500C" w:rsidRDefault="00365F1C" w:rsidP="00264147">
            <w:r w:rsidRPr="005F500C">
              <w:t>type</w:t>
            </w:r>
          </w:p>
        </w:tc>
        <w:tc>
          <w:tcPr>
            <w:tcW w:w="1040" w:type="dxa"/>
          </w:tcPr>
          <w:p w:rsidR="00264147" w:rsidRPr="005F500C" w:rsidRDefault="00365F1C" w:rsidP="00264147">
            <w:r w:rsidRPr="005F500C">
              <w:t>varchar</w:t>
            </w:r>
          </w:p>
        </w:tc>
        <w:tc>
          <w:tcPr>
            <w:tcW w:w="1075" w:type="dxa"/>
          </w:tcPr>
          <w:p w:rsidR="00264147" w:rsidRPr="005F500C" w:rsidRDefault="001403F1" w:rsidP="00264147">
            <w:r w:rsidRPr="005F500C">
              <w:t>40</w:t>
            </w:r>
          </w:p>
        </w:tc>
        <w:tc>
          <w:tcPr>
            <w:tcW w:w="1120" w:type="dxa"/>
          </w:tcPr>
          <w:p w:rsidR="00264147" w:rsidRPr="005F500C" w:rsidRDefault="00264147" w:rsidP="00264147"/>
        </w:tc>
        <w:tc>
          <w:tcPr>
            <w:tcW w:w="1680" w:type="dxa"/>
          </w:tcPr>
          <w:p w:rsidR="00264147" w:rsidRPr="005F500C" w:rsidRDefault="001403F1" w:rsidP="00264147">
            <w:r w:rsidRPr="005F500C">
              <w:t>Required</w:t>
            </w:r>
          </w:p>
        </w:tc>
        <w:tc>
          <w:tcPr>
            <w:tcW w:w="1820" w:type="dxa"/>
          </w:tcPr>
          <w:p w:rsidR="00264147" w:rsidRPr="005F500C" w:rsidRDefault="00264147" w:rsidP="00264147"/>
        </w:tc>
        <w:tc>
          <w:tcPr>
            <w:tcW w:w="2668" w:type="dxa"/>
          </w:tcPr>
          <w:p w:rsidR="00264147" w:rsidRPr="005F500C" w:rsidRDefault="005F500C" w:rsidP="00264147">
            <w:r w:rsidRPr="005F500C">
              <w:t xml:space="preserve">The different types of questions </w:t>
            </w:r>
            <w:r w:rsidR="009A2506" w:rsidRPr="005F500C">
              <w:t>in</w:t>
            </w:r>
            <w:r w:rsidRPr="005F500C">
              <w:t xml:space="preserve"> the worksheet.</w:t>
            </w:r>
          </w:p>
        </w:tc>
      </w:tr>
      <w:tr w:rsidR="00365F1C" w:rsidTr="005F500C">
        <w:tc>
          <w:tcPr>
            <w:tcW w:w="1125" w:type="dxa"/>
          </w:tcPr>
          <w:p w:rsidR="00365F1C" w:rsidRPr="005F500C" w:rsidRDefault="00365F1C" w:rsidP="00264147">
            <w:r w:rsidRPr="005F500C">
              <w:t>date</w:t>
            </w:r>
          </w:p>
        </w:tc>
        <w:tc>
          <w:tcPr>
            <w:tcW w:w="1040" w:type="dxa"/>
          </w:tcPr>
          <w:p w:rsidR="00365F1C" w:rsidRPr="005F500C" w:rsidRDefault="00365F1C" w:rsidP="00264147">
            <w:r w:rsidRPr="005F500C">
              <w:t>varchar</w:t>
            </w:r>
          </w:p>
        </w:tc>
        <w:tc>
          <w:tcPr>
            <w:tcW w:w="1075" w:type="dxa"/>
          </w:tcPr>
          <w:p w:rsidR="00365F1C" w:rsidRPr="005F500C" w:rsidRDefault="005F500C" w:rsidP="00264147">
            <w:r>
              <w:t>40</w:t>
            </w:r>
          </w:p>
        </w:tc>
        <w:tc>
          <w:tcPr>
            <w:tcW w:w="1120" w:type="dxa"/>
          </w:tcPr>
          <w:p w:rsidR="00365F1C" w:rsidRPr="005F500C" w:rsidRDefault="00365F1C" w:rsidP="00264147"/>
        </w:tc>
        <w:tc>
          <w:tcPr>
            <w:tcW w:w="1680" w:type="dxa"/>
          </w:tcPr>
          <w:p w:rsidR="00365F1C" w:rsidRPr="005F500C" w:rsidRDefault="001403F1" w:rsidP="00264147">
            <w:r w:rsidRPr="005F500C">
              <w:t>Required</w:t>
            </w:r>
          </w:p>
        </w:tc>
        <w:tc>
          <w:tcPr>
            <w:tcW w:w="1820" w:type="dxa"/>
          </w:tcPr>
          <w:p w:rsidR="00365F1C" w:rsidRPr="005F500C" w:rsidRDefault="00365F1C" w:rsidP="00264147"/>
        </w:tc>
        <w:tc>
          <w:tcPr>
            <w:tcW w:w="2668" w:type="dxa"/>
          </w:tcPr>
          <w:p w:rsidR="00365F1C" w:rsidRPr="005F500C" w:rsidRDefault="005F500C" w:rsidP="00264147">
            <w:r w:rsidRPr="005F500C">
              <w:t>The date and time at which the worksheet was completed on</w:t>
            </w:r>
          </w:p>
        </w:tc>
      </w:tr>
    </w:tbl>
    <w:p w:rsidR="00264147" w:rsidRDefault="00264147"/>
    <w:p w:rsidR="006B4FFD" w:rsidRDefault="006B4FFD" w:rsidP="006B4FFD">
      <w:r>
        <w:t xml:space="preserve">Size of one record for the user table above is: 8+8+8+8+8+20+40+40 = </w:t>
      </w:r>
      <w:r w:rsidR="00CD5BBB">
        <w:t>140</w:t>
      </w:r>
      <w:r>
        <w:t xml:space="preserve"> bytes</w:t>
      </w:r>
    </w:p>
    <w:p w:rsidR="006B4FFD" w:rsidRDefault="006B4FFD" w:rsidP="006B4FFD">
      <w:r>
        <w:t>Therefore, the expected table size</w:t>
      </w:r>
      <w:r w:rsidR="00CD5BBB">
        <w:t xml:space="preserve"> after a year</w:t>
      </w:r>
      <w:r>
        <w:t xml:space="preserve"> would be between: (</w:t>
      </w:r>
      <w:r w:rsidR="00CD5BBB">
        <w:t xml:space="preserve">140 </w:t>
      </w:r>
      <w:r>
        <w:t>x</w:t>
      </w:r>
      <w:r w:rsidR="00CD5BBB">
        <w:t xml:space="preserve"> 104k</w:t>
      </w:r>
      <w:r>
        <w:t>) - (</w:t>
      </w:r>
      <w:proofErr w:type="gramStart"/>
      <w:r w:rsidR="00CD5BBB">
        <w:t xml:space="preserve">140  </w:t>
      </w:r>
      <w:r>
        <w:t>x</w:t>
      </w:r>
      <w:proofErr w:type="gramEnd"/>
      <w:r w:rsidR="00CD5BBB">
        <w:t xml:space="preserve"> 20800k</w:t>
      </w:r>
      <w:r>
        <w:t>) =</w:t>
      </w:r>
    </w:p>
    <w:p w:rsidR="006B4FFD" w:rsidRDefault="006B4FFD" w:rsidP="006B4FFD">
      <w:r>
        <w:t xml:space="preserve"> Between </w:t>
      </w:r>
      <w:r w:rsidR="00CD5BBB">
        <w:t>14.5</w:t>
      </w:r>
      <w:r>
        <w:t xml:space="preserve"> </w:t>
      </w:r>
      <w:proofErr w:type="spellStart"/>
      <w:r w:rsidR="00CD5BBB">
        <w:t>G</w:t>
      </w:r>
      <w:r>
        <w:t>bytes</w:t>
      </w:r>
      <w:proofErr w:type="spellEnd"/>
      <w:r>
        <w:t xml:space="preserve"> – </w:t>
      </w:r>
      <w:r w:rsidR="00CD5BBB">
        <w:t>291</w:t>
      </w:r>
      <w:r>
        <w:t xml:space="preserve"> </w:t>
      </w:r>
      <w:proofErr w:type="spellStart"/>
      <w:r>
        <w:t>Gbytes</w:t>
      </w:r>
      <w:proofErr w:type="spellEnd"/>
    </w:p>
    <w:p w:rsidR="006B4FFD" w:rsidRDefault="006B4FFD"/>
    <w:p w:rsidR="00E934DB" w:rsidRDefault="00264147">
      <w:pPr>
        <w:rPr>
          <w:b/>
        </w:rPr>
      </w:pPr>
      <w:proofErr w:type="spellStart"/>
      <w:r>
        <w:rPr>
          <w:b/>
        </w:rPr>
        <w:t>Duel_Results</w:t>
      </w:r>
      <w:proofErr w:type="spellEnd"/>
    </w:p>
    <w:p w:rsidR="00E934DB" w:rsidRDefault="00264147">
      <w:r>
        <w:t>Whenever two users complete a duel the information regarding the results is stored in this table. Users can access their results at the duel history section of their profile.</w:t>
      </w:r>
    </w:p>
    <w:p w:rsidR="00E934DB" w:rsidRDefault="00264147">
      <w:r>
        <w:t xml:space="preserve">The expected number of records is proportional to (however many duels are completed / 2), so this </w:t>
      </w:r>
      <w:r>
        <w:lastRenderedPageBreak/>
        <w:t>number will increase over time. The amount that this number will increase by over time is proportional to how many users use the program. So if we have the expected amount of users to be 400-8000 and each user completes an average of 10 duels a week, then the number of records in this table would increase by 2000-40000 each week. After a year the number of records in this table would be 104000-2080000.</w:t>
      </w:r>
    </w:p>
    <w:p w:rsidR="00E934DB" w:rsidRDefault="00264147">
      <w:r>
        <w:t>The maximum number of records would be purely based on the size of the hard drive that contains the database; I have researched sources that say SQL should not cause any significant losses in performance speed due to large tables, as long as there is a good use of primary keys and overall data structure. My program also never has to manipulate every single piece of data from this table as that would cause lower performance speeds.</w:t>
      </w:r>
    </w:p>
    <w:tbl>
      <w:tblPr>
        <w:tblStyle w:val="a0"/>
        <w:tblW w:w="10528" w:type="dxa"/>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1040"/>
        <w:gridCol w:w="1075"/>
        <w:gridCol w:w="1120"/>
        <w:gridCol w:w="1680"/>
        <w:gridCol w:w="1820"/>
        <w:gridCol w:w="2668"/>
      </w:tblGrid>
      <w:tr w:rsidR="00264147" w:rsidTr="006A3942">
        <w:tc>
          <w:tcPr>
            <w:tcW w:w="1125" w:type="dxa"/>
          </w:tcPr>
          <w:p w:rsidR="00264147" w:rsidRPr="009A2506" w:rsidRDefault="00264147" w:rsidP="00264147">
            <w:r w:rsidRPr="009A2506">
              <w:t>Field Name</w:t>
            </w:r>
          </w:p>
        </w:tc>
        <w:tc>
          <w:tcPr>
            <w:tcW w:w="1040" w:type="dxa"/>
          </w:tcPr>
          <w:p w:rsidR="00264147" w:rsidRPr="009A2506" w:rsidRDefault="00264147" w:rsidP="00264147">
            <w:r w:rsidRPr="009A2506">
              <w:t>Data Type</w:t>
            </w:r>
          </w:p>
        </w:tc>
        <w:tc>
          <w:tcPr>
            <w:tcW w:w="1075" w:type="dxa"/>
          </w:tcPr>
          <w:p w:rsidR="00264147" w:rsidRPr="009A2506" w:rsidRDefault="00264147" w:rsidP="00264147">
            <w:r w:rsidRPr="009A2506">
              <w:t xml:space="preserve">Size (bytes) </w:t>
            </w:r>
          </w:p>
        </w:tc>
        <w:tc>
          <w:tcPr>
            <w:tcW w:w="1120" w:type="dxa"/>
          </w:tcPr>
          <w:p w:rsidR="00264147" w:rsidRPr="009A2506" w:rsidRDefault="00264147" w:rsidP="00264147">
            <w:r w:rsidRPr="009A2506">
              <w:t>Key?</w:t>
            </w:r>
          </w:p>
        </w:tc>
        <w:tc>
          <w:tcPr>
            <w:tcW w:w="1680" w:type="dxa"/>
          </w:tcPr>
          <w:p w:rsidR="00264147" w:rsidRPr="009A2506" w:rsidRDefault="00264147" w:rsidP="00264147">
            <w:r w:rsidRPr="009A2506">
              <w:t>Validation Rules</w:t>
            </w:r>
          </w:p>
        </w:tc>
        <w:tc>
          <w:tcPr>
            <w:tcW w:w="1820" w:type="dxa"/>
          </w:tcPr>
          <w:p w:rsidR="00264147" w:rsidRPr="009A2506" w:rsidRDefault="00264147" w:rsidP="00264147">
            <w:r w:rsidRPr="009A2506">
              <w:t>Look Up values</w:t>
            </w:r>
          </w:p>
        </w:tc>
        <w:tc>
          <w:tcPr>
            <w:tcW w:w="2668" w:type="dxa"/>
          </w:tcPr>
          <w:p w:rsidR="00264147" w:rsidRPr="009A2506" w:rsidRDefault="00264147" w:rsidP="00264147">
            <w:r w:rsidRPr="009A2506">
              <w:t>Purpose/Comments/Other</w:t>
            </w:r>
          </w:p>
        </w:tc>
      </w:tr>
      <w:tr w:rsidR="005F500C" w:rsidTr="006A3942">
        <w:tc>
          <w:tcPr>
            <w:tcW w:w="1125" w:type="dxa"/>
          </w:tcPr>
          <w:p w:rsidR="005F500C" w:rsidRPr="009A2506" w:rsidRDefault="005F500C" w:rsidP="00264147">
            <w:proofErr w:type="spellStart"/>
            <w:r w:rsidRPr="009A2506">
              <w:t>Result_id</w:t>
            </w:r>
            <w:proofErr w:type="spellEnd"/>
          </w:p>
        </w:tc>
        <w:tc>
          <w:tcPr>
            <w:tcW w:w="1040" w:type="dxa"/>
          </w:tcPr>
          <w:p w:rsidR="005F500C" w:rsidRPr="009A2506" w:rsidRDefault="005F500C" w:rsidP="00264147">
            <w:r w:rsidRPr="009A2506">
              <w:t>integer</w:t>
            </w:r>
          </w:p>
        </w:tc>
        <w:tc>
          <w:tcPr>
            <w:tcW w:w="1075" w:type="dxa"/>
          </w:tcPr>
          <w:p w:rsidR="005F500C" w:rsidRPr="009A2506" w:rsidRDefault="005F500C" w:rsidP="00264147">
            <w:r w:rsidRPr="009A2506">
              <w:t>8</w:t>
            </w:r>
          </w:p>
        </w:tc>
        <w:tc>
          <w:tcPr>
            <w:tcW w:w="1120" w:type="dxa"/>
          </w:tcPr>
          <w:p w:rsidR="005F500C" w:rsidRPr="009A2506" w:rsidRDefault="009A2506" w:rsidP="00264147">
            <w:r w:rsidRPr="009A2506">
              <w:t>Primary key</w:t>
            </w:r>
          </w:p>
        </w:tc>
        <w:tc>
          <w:tcPr>
            <w:tcW w:w="1680" w:type="dxa"/>
          </w:tcPr>
          <w:p w:rsidR="005F500C" w:rsidRPr="009A2506" w:rsidRDefault="009A2506" w:rsidP="00264147">
            <w:r w:rsidRPr="009A2506">
              <w:t>Required, unique</w:t>
            </w:r>
          </w:p>
        </w:tc>
        <w:tc>
          <w:tcPr>
            <w:tcW w:w="1820" w:type="dxa"/>
          </w:tcPr>
          <w:p w:rsidR="005F500C" w:rsidRPr="009A2506" w:rsidRDefault="005F500C" w:rsidP="00264147"/>
        </w:tc>
        <w:tc>
          <w:tcPr>
            <w:tcW w:w="2668" w:type="dxa"/>
          </w:tcPr>
          <w:p w:rsidR="005F500C" w:rsidRPr="009A2506" w:rsidRDefault="009A2506" w:rsidP="00264147">
            <w:r w:rsidRPr="009A2506">
              <w:t>Unique identifier.</w:t>
            </w:r>
          </w:p>
        </w:tc>
      </w:tr>
      <w:tr w:rsidR="005F500C" w:rsidTr="006A3942">
        <w:tc>
          <w:tcPr>
            <w:tcW w:w="1125" w:type="dxa"/>
          </w:tcPr>
          <w:p w:rsidR="005F500C" w:rsidRPr="009A2506" w:rsidRDefault="005F500C" w:rsidP="00264147">
            <w:r w:rsidRPr="009A2506">
              <w:t>User_id1</w:t>
            </w:r>
          </w:p>
        </w:tc>
        <w:tc>
          <w:tcPr>
            <w:tcW w:w="1040" w:type="dxa"/>
          </w:tcPr>
          <w:p w:rsidR="005F500C" w:rsidRPr="009A2506" w:rsidRDefault="005F500C" w:rsidP="00264147">
            <w:r w:rsidRPr="009A2506">
              <w:t>Integer</w:t>
            </w:r>
          </w:p>
        </w:tc>
        <w:tc>
          <w:tcPr>
            <w:tcW w:w="1075" w:type="dxa"/>
          </w:tcPr>
          <w:p w:rsidR="005F500C" w:rsidRPr="009A2506" w:rsidRDefault="005F500C" w:rsidP="00264147">
            <w:r w:rsidRPr="009A2506">
              <w:t>8</w:t>
            </w:r>
          </w:p>
        </w:tc>
        <w:tc>
          <w:tcPr>
            <w:tcW w:w="1120" w:type="dxa"/>
          </w:tcPr>
          <w:p w:rsidR="005F500C" w:rsidRPr="009A2506" w:rsidRDefault="009A2506" w:rsidP="00264147">
            <w:r w:rsidRPr="009A2506">
              <w:t>Foreign key</w:t>
            </w:r>
          </w:p>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User that won the duel.</w:t>
            </w:r>
          </w:p>
        </w:tc>
      </w:tr>
      <w:tr w:rsidR="005F500C" w:rsidTr="006A3942">
        <w:tc>
          <w:tcPr>
            <w:tcW w:w="1125" w:type="dxa"/>
          </w:tcPr>
          <w:p w:rsidR="005F500C" w:rsidRPr="009A2506" w:rsidRDefault="005F500C" w:rsidP="00264147">
            <w:r w:rsidRPr="009A2506">
              <w:t>User_id2</w:t>
            </w:r>
          </w:p>
        </w:tc>
        <w:tc>
          <w:tcPr>
            <w:tcW w:w="1040" w:type="dxa"/>
          </w:tcPr>
          <w:p w:rsidR="005F500C" w:rsidRPr="009A2506" w:rsidRDefault="005F500C" w:rsidP="00264147">
            <w:r w:rsidRPr="009A2506">
              <w:t>integer</w:t>
            </w:r>
          </w:p>
        </w:tc>
        <w:tc>
          <w:tcPr>
            <w:tcW w:w="1075" w:type="dxa"/>
          </w:tcPr>
          <w:p w:rsidR="005F500C" w:rsidRPr="009A2506" w:rsidRDefault="005F500C" w:rsidP="00264147">
            <w:r w:rsidRPr="009A2506">
              <w:t>8</w:t>
            </w:r>
          </w:p>
        </w:tc>
        <w:tc>
          <w:tcPr>
            <w:tcW w:w="1120" w:type="dxa"/>
          </w:tcPr>
          <w:p w:rsidR="005F500C" w:rsidRPr="009A2506" w:rsidRDefault="009A2506" w:rsidP="00264147">
            <w:r w:rsidRPr="009A2506">
              <w:t>Foreign key</w:t>
            </w:r>
          </w:p>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User that lost the duel.</w:t>
            </w:r>
          </w:p>
        </w:tc>
      </w:tr>
      <w:tr w:rsidR="005F500C" w:rsidTr="006A3942">
        <w:tc>
          <w:tcPr>
            <w:tcW w:w="1125" w:type="dxa"/>
          </w:tcPr>
          <w:p w:rsidR="005F500C" w:rsidRPr="009A2506" w:rsidRDefault="005F500C" w:rsidP="00264147">
            <w:r w:rsidRPr="009A2506">
              <w:t>Time</w:t>
            </w:r>
          </w:p>
        </w:tc>
        <w:tc>
          <w:tcPr>
            <w:tcW w:w="1040" w:type="dxa"/>
          </w:tcPr>
          <w:p w:rsidR="005F500C" w:rsidRPr="009A2506" w:rsidRDefault="005F500C" w:rsidP="005F500C">
            <w:r w:rsidRPr="009A2506">
              <w:t>Numeric(float)</w:t>
            </w:r>
          </w:p>
          <w:p w:rsidR="005F500C" w:rsidRPr="009A2506" w:rsidRDefault="005F500C" w:rsidP="00264147"/>
        </w:tc>
        <w:tc>
          <w:tcPr>
            <w:tcW w:w="1075" w:type="dxa"/>
          </w:tcPr>
          <w:p w:rsidR="005F500C" w:rsidRPr="009A2506" w:rsidRDefault="005F500C" w:rsidP="00264147">
            <w:r w:rsidRPr="009A2506">
              <w:t>8</w:t>
            </w:r>
          </w:p>
        </w:tc>
        <w:tc>
          <w:tcPr>
            <w:tcW w:w="1120" w:type="dxa"/>
          </w:tcPr>
          <w:p w:rsidR="005F500C" w:rsidRPr="009A2506" w:rsidRDefault="005F500C" w:rsidP="00264147"/>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Time taken to complete the duel</w:t>
            </w:r>
          </w:p>
        </w:tc>
      </w:tr>
      <w:tr w:rsidR="005F500C" w:rsidTr="006A3942">
        <w:tc>
          <w:tcPr>
            <w:tcW w:w="1125" w:type="dxa"/>
          </w:tcPr>
          <w:p w:rsidR="005F500C" w:rsidRPr="009A2506" w:rsidRDefault="005F500C" w:rsidP="00264147">
            <w:proofErr w:type="spellStart"/>
            <w:r w:rsidRPr="009A2506">
              <w:t>No_questions</w:t>
            </w:r>
            <w:proofErr w:type="spellEnd"/>
          </w:p>
        </w:tc>
        <w:tc>
          <w:tcPr>
            <w:tcW w:w="1040" w:type="dxa"/>
          </w:tcPr>
          <w:p w:rsidR="005F500C" w:rsidRPr="009A2506" w:rsidRDefault="005F500C" w:rsidP="00264147">
            <w:r w:rsidRPr="009A2506">
              <w:t>integer</w:t>
            </w:r>
          </w:p>
        </w:tc>
        <w:tc>
          <w:tcPr>
            <w:tcW w:w="1075" w:type="dxa"/>
          </w:tcPr>
          <w:p w:rsidR="005F500C" w:rsidRPr="009A2506" w:rsidRDefault="005F500C" w:rsidP="00264147">
            <w:r w:rsidRPr="009A2506">
              <w:t>8</w:t>
            </w:r>
          </w:p>
        </w:tc>
        <w:tc>
          <w:tcPr>
            <w:tcW w:w="1120" w:type="dxa"/>
          </w:tcPr>
          <w:p w:rsidR="005F500C" w:rsidRPr="009A2506" w:rsidRDefault="005F500C" w:rsidP="00264147"/>
        </w:tc>
        <w:tc>
          <w:tcPr>
            <w:tcW w:w="1680" w:type="dxa"/>
          </w:tcPr>
          <w:p w:rsidR="005F500C" w:rsidRPr="009A2506" w:rsidRDefault="009A2506" w:rsidP="00264147">
            <w:r w:rsidRPr="009A2506">
              <w:t>Required</w:t>
            </w:r>
          </w:p>
        </w:tc>
        <w:tc>
          <w:tcPr>
            <w:tcW w:w="1820" w:type="dxa"/>
          </w:tcPr>
          <w:p w:rsidR="005F500C" w:rsidRPr="009A2506" w:rsidRDefault="009A2506" w:rsidP="00264147">
            <w:r w:rsidRPr="009A2506">
              <w:t>Between 1-20</w:t>
            </w:r>
          </w:p>
        </w:tc>
        <w:tc>
          <w:tcPr>
            <w:tcW w:w="2668" w:type="dxa"/>
          </w:tcPr>
          <w:p w:rsidR="005F500C" w:rsidRPr="009A2506" w:rsidRDefault="009A2506" w:rsidP="00264147">
            <w:r w:rsidRPr="009A2506">
              <w:t>Number of questions in the duel</w:t>
            </w:r>
          </w:p>
        </w:tc>
      </w:tr>
      <w:tr w:rsidR="005F500C" w:rsidTr="006A3942">
        <w:tc>
          <w:tcPr>
            <w:tcW w:w="1125" w:type="dxa"/>
          </w:tcPr>
          <w:p w:rsidR="005F500C" w:rsidRPr="009A2506" w:rsidRDefault="005F500C" w:rsidP="00264147">
            <w:r w:rsidRPr="009A2506">
              <w:t>Topic</w:t>
            </w:r>
          </w:p>
        </w:tc>
        <w:tc>
          <w:tcPr>
            <w:tcW w:w="1040" w:type="dxa"/>
          </w:tcPr>
          <w:p w:rsidR="005F500C" w:rsidRPr="009A2506" w:rsidRDefault="005F500C" w:rsidP="00264147">
            <w:r w:rsidRPr="009A2506">
              <w:t>varchar</w:t>
            </w:r>
          </w:p>
        </w:tc>
        <w:tc>
          <w:tcPr>
            <w:tcW w:w="1075" w:type="dxa"/>
          </w:tcPr>
          <w:p w:rsidR="005F500C" w:rsidRPr="009A2506" w:rsidRDefault="005F500C" w:rsidP="00264147">
            <w:r w:rsidRPr="009A2506">
              <w:t>40</w:t>
            </w:r>
          </w:p>
        </w:tc>
        <w:tc>
          <w:tcPr>
            <w:tcW w:w="1120" w:type="dxa"/>
          </w:tcPr>
          <w:p w:rsidR="005F500C" w:rsidRPr="009A2506" w:rsidRDefault="005F500C" w:rsidP="00264147"/>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The topic that the duel was about.</w:t>
            </w:r>
          </w:p>
        </w:tc>
      </w:tr>
      <w:tr w:rsidR="005F500C" w:rsidTr="006A3942">
        <w:tc>
          <w:tcPr>
            <w:tcW w:w="1125" w:type="dxa"/>
          </w:tcPr>
          <w:p w:rsidR="005F500C" w:rsidRPr="009A2506" w:rsidRDefault="005F500C" w:rsidP="00264147">
            <w:r w:rsidRPr="009A2506">
              <w:t>Type</w:t>
            </w:r>
          </w:p>
        </w:tc>
        <w:tc>
          <w:tcPr>
            <w:tcW w:w="1040" w:type="dxa"/>
          </w:tcPr>
          <w:p w:rsidR="005F500C" w:rsidRPr="009A2506" w:rsidRDefault="005F500C" w:rsidP="00264147">
            <w:r w:rsidRPr="009A2506">
              <w:t>varchar</w:t>
            </w:r>
          </w:p>
        </w:tc>
        <w:tc>
          <w:tcPr>
            <w:tcW w:w="1075" w:type="dxa"/>
          </w:tcPr>
          <w:p w:rsidR="005F500C" w:rsidRPr="009A2506" w:rsidRDefault="005F500C" w:rsidP="00264147">
            <w:r w:rsidRPr="009A2506">
              <w:t>40</w:t>
            </w:r>
          </w:p>
        </w:tc>
        <w:tc>
          <w:tcPr>
            <w:tcW w:w="1120" w:type="dxa"/>
          </w:tcPr>
          <w:p w:rsidR="005F500C" w:rsidRPr="009A2506" w:rsidRDefault="005F500C" w:rsidP="00264147"/>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The different types of questions in the duel.</w:t>
            </w:r>
          </w:p>
        </w:tc>
      </w:tr>
      <w:tr w:rsidR="005F500C" w:rsidTr="006A3942">
        <w:tc>
          <w:tcPr>
            <w:tcW w:w="1125" w:type="dxa"/>
          </w:tcPr>
          <w:p w:rsidR="005F500C" w:rsidRPr="009A2506" w:rsidRDefault="005F500C" w:rsidP="00264147">
            <w:r w:rsidRPr="009A2506">
              <w:t>date</w:t>
            </w:r>
          </w:p>
        </w:tc>
        <w:tc>
          <w:tcPr>
            <w:tcW w:w="1040" w:type="dxa"/>
          </w:tcPr>
          <w:p w:rsidR="005F500C" w:rsidRPr="009A2506" w:rsidRDefault="005F500C" w:rsidP="00264147">
            <w:r w:rsidRPr="009A2506">
              <w:t>varchar</w:t>
            </w:r>
          </w:p>
        </w:tc>
        <w:tc>
          <w:tcPr>
            <w:tcW w:w="1075" w:type="dxa"/>
          </w:tcPr>
          <w:p w:rsidR="005F500C" w:rsidRPr="009A2506" w:rsidRDefault="005F500C" w:rsidP="00264147">
            <w:r w:rsidRPr="009A2506">
              <w:t>40</w:t>
            </w:r>
          </w:p>
        </w:tc>
        <w:tc>
          <w:tcPr>
            <w:tcW w:w="1120" w:type="dxa"/>
          </w:tcPr>
          <w:p w:rsidR="005F500C" w:rsidRPr="009A2506" w:rsidRDefault="005F500C" w:rsidP="00264147"/>
        </w:tc>
        <w:tc>
          <w:tcPr>
            <w:tcW w:w="1680" w:type="dxa"/>
          </w:tcPr>
          <w:p w:rsidR="005F500C" w:rsidRPr="009A2506" w:rsidRDefault="009A2506" w:rsidP="00264147">
            <w:r w:rsidRPr="009A2506">
              <w:t>Required</w:t>
            </w:r>
          </w:p>
        </w:tc>
        <w:tc>
          <w:tcPr>
            <w:tcW w:w="1820" w:type="dxa"/>
          </w:tcPr>
          <w:p w:rsidR="005F500C" w:rsidRPr="009A2506" w:rsidRDefault="005F500C" w:rsidP="00264147"/>
        </w:tc>
        <w:tc>
          <w:tcPr>
            <w:tcW w:w="2668" w:type="dxa"/>
          </w:tcPr>
          <w:p w:rsidR="005F500C" w:rsidRPr="009A2506" w:rsidRDefault="009A2506" w:rsidP="00264147">
            <w:r w:rsidRPr="009A2506">
              <w:t>The date and time at which the duel was completed on</w:t>
            </w:r>
          </w:p>
        </w:tc>
      </w:tr>
    </w:tbl>
    <w:p w:rsidR="00264147" w:rsidRDefault="00264147"/>
    <w:p w:rsidR="00CD5BBB" w:rsidRDefault="00CD5BBB" w:rsidP="00CD5BBB">
      <w:r>
        <w:t>Size of one record for the user table above is: 8+8+8+8+8+40+40+40 = 160 bytes</w:t>
      </w:r>
    </w:p>
    <w:p w:rsidR="00CD5BBB" w:rsidRDefault="00CD5BBB" w:rsidP="00CD5BBB">
      <w:r>
        <w:t>Therefore, the expected table size after a year would be between: (160 x 104k) - (160 x 20800k) =</w:t>
      </w:r>
    </w:p>
    <w:p w:rsidR="00E934DB" w:rsidRDefault="00CD5BBB">
      <w:r>
        <w:t xml:space="preserve"> Between 22.4 </w:t>
      </w:r>
      <w:proofErr w:type="spellStart"/>
      <w:r>
        <w:t>Gbytes</w:t>
      </w:r>
      <w:proofErr w:type="spellEnd"/>
      <w:r>
        <w:t xml:space="preserve"> – 488 </w:t>
      </w:r>
      <w:proofErr w:type="spellStart"/>
      <w:r>
        <w:t>Gbytes</w:t>
      </w:r>
      <w:proofErr w:type="spellEnd"/>
    </w:p>
    <w:p w:rsidR="00B549BA" w:rsidRDefault="00B549BA">
      <w:r>
        <w:t>Some of these table sizes appear rather large, however because the database is hosted by me, the database would have a dedicated hard drive and each client does not need the database file.</w:t>
      </w:r>
    </w:p>
    <w:p w:rsidR="006A3942" w:rsidRDefault="006A3942"/>
    <w:p w:rsidR="006A3942" w:rsidRDefault="006A3942"/>
    <w:p w:rsidR="006A3942" w:rsidRDefault="006A3942"/>
    <w:p w:rsidR="006A3942" w:rsidRDefault="006A3942"/>
    <w:p w:rsidR="00FB7F7C" w:rsidRDefault="00D8504C">
      <w:pPr>
        <w:rPr>
          <w:b/>
        </w:rPr>
      </w:pPr>
      <w:r w:rsidRPr="00D8504C">
        <w:rPr>
          <w:b/>
        </w:rPr>
        <w:t>SQL design</w:t>
      </w:r>
    </w:p>
    <w:p w:rsidR="00FB7F7C" w:rsidRPr="00FB7F7C" w:rsidRDefault="00FB7F7C">
      <w:r>
        <w:t>Username</w:t>
      </w:r>
      <w:r w:rsidR="009E3165">
        <w:t xml:space="preserve"> check for login</w:t>
      </w:r>
    </w:p>
    <w:tbl>
      <w:tblPr>
        <w:tblStyle w:val="TableGrid"/>
        <w:tblW w:w="0" w:type="auto"/>
        <w:tblLook w:val="04A0" w:firstRow="1" w:lastRow="0" w:firstColumn="1" w:lastColumn="0" w:noHBand="0" w:noVBand="1"/>
      </w:tblPr>
      <w:tblGrid>
        <w:gridCol w:w="1555"/>
        <w:gridCol w:w="7461"/>
      </w:tblGrid>
      <w:tr w:rsidR="00D8504C" w:rsidTr="00D8504C">
        <w:tc>
          <w:tcPr>
            <w:tcW w:w="1555"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D8504C" w:rsidRPr="00D8504C" w:rsidRDefault="00FB7F7C">
            <w:pPr>
              <w:pBdr>
                <w:top w:val="none" w:sz="0" w:space="0" w:color="auto"/>
                <w:left w:val="none" w:sz="0" w:space="0" w:color="auto"/>
                <w:bottom w:val="none" w:sz="0" w:space="0" w:color="auto"/>
                <w:right w:val="none" w:sz="0" w:space="0" w:color="auto"/>
                <w:between w:val="none" w:sz="0" w:space="0" w:color="auto"/>
              </w:pBdr>
            </w:pPr>
            <w:r>
              <w:t>Check entered username exists in the database for login.</w:t>
            </w:r>
          </w:p>
        </w:tc>
      </w:tr>
      <w:tr w:rsidR="00D8504C" w:rsidTr="00D8504C">
        <w:tc>
          <w:tcPr>
            <w:tcW w:w="1555"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proofErr w:type="spellStart"/>
            <w:r>
              <w:t>db_login</w:t>
            </w:r>
            <w:proofErr w:type="spellEnd"/>
            <w:r>
              <w:t>() in the database server</w:t>
            </w:r>
          </w:p>
        </w:tc>
      </w:tr>
    </w:tbl>
    <w:p w:rsidR="00D8504C" w:rsidRDefault="00D8504C">
      <w:pPr>
        <w:rPr>
          <w:b/>
        </w:rPr>
      </w:pPr>
    </w:p>
    <w:tbl>
      <w:tblPr>
        <w:tblStyle w:val="TableGrid"/>
        <w:tblW w:w="0" w:type="auto"/>
        <w:tblLook w:val="04A0" w:firstRow="1" w:lastRow="0" w:firstColumn="1" w:lastColumn="0" w:noHBand="0" w:noVBand="1"/>
      </w:tblPr>
      <w:tblGrid>
        <w:gridCol w:w="1838"/>
        <w:gridCol w:w="2693"/>
        <w:gridCol w:w="4485"/>
      </w:tblGrid>
      <w:tr w:rsidR="00D8504C" w:rsidTr="00FB7F7C">
        <w:tc>
          <w:tcPr>
            <w:tcW w:w="1838"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D8504C" w:rsidTr="00FB7F7C">
        <w:tc>
          <w:tcPr>
            <w:tcW w:w="1838"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SELECT</w:t>
            </w:r>
          </w:p>
        </w:tc>
        <w:tc>
          <w:tcPr>
            <w:tcW w:w="2693"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username</w:t>
            </w:r>
          </w:p>
        </w:tc>
        <w:tc>
          <w:tcPr>
            <w:tcW w:w="4485"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t>Check against all usernames</w:t>
            </w:r>
          </w:p>
        </w:tc>
      </w:tr>
      <w:tr w:rsidR="00D8504C" w:rsidTr="00FB7F7C">
        <w:tc>
          <w:tcPr>
            <w:tcW w:w="1838"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rsidRPr="00D8504C">
              <w:t>FROM</w:t>
            </w:r>
          </w:p>
        </w:tc>
        <w:tc>
          <w:tcPr>
            <w:tcW w:w="2693"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D8504C" w:rsidRPr="00D8504C" w:rsidRDefault="00D8504C">
            <w:pPr>
              <w:pBdr>
                <w:top w:val="none" w:sz="0" w:space="0" w:color="auto"/>
                <w:left w:val="none" w:sz="0" w:space="0" w:color="auto"/>
                <w:bottom w:val="none" w:sz="0" w:space="0" w:color="auto"/>
                <w:right w:val="none" w:sz="0" w:space="0" w:color="auto"/>
                <w:between w:val="none" w:sz="0" w:space="0" w:color="auto"/>
              </w:pBdr>
            </w:pPr>
            <w:r>
              <w:t>In the user table</w:t>
            </w:r>
          </w:p>
        </w:tc>
      </w:tr>
    </w:tbl>
    <w:p w:rsidR="00D8504C" w:rsidRPr="00D8504C" w:rsidRDefault="00D8504C">
      <w:pPr>
        <w:rPr>
          <w:b/>
        </w:rPr>
      </w:pPr>
    </w:p>
    <w:p w:rsidR="00E934DB" w:rsidRDefault="009E3165">
      <w:r>
        <w:t>Password check for login</w:t>
      </w:r>
    </w:p>
    <w:tbl>
      <w:tblPr>
        <w:tblStyle w:val="TableGrid"/>
        <w:tblW w:w="0" w:type="auto"/>
        <w:tblLook w:val="04A0" w:firstRow="1" w:lastRow="0" w:firstColumn="1" w:lastColumn="0" w:noHBand="0" w:noVBand="1"/>
      </w:tblPr>
      <w:tblGrid>
        <w:gridCol w:w="1555"/>
        <w:gridCol w:w="7461"/>
      </w:tblGrid>
      <w:tr w:rsidR="00FB7F7C" w:rsidRPr="00D8504C" w:rsidTr="009E3165">
        <w:tc>
          <w:tcPr>
            <w:tcW w:w="1555"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Check that a password entered for a certain username is correct. If the password matches, then the whole record is sent to the client with the password taken out for safety.</w:t>
            </w:r>
          </w:p>
        </w:tc>
      </w:tr>
      <w:tr w:rsidR="00FB7F7C" w:rsidRPr="00D8504C" w:rsidTr="009E3165">
        <w:tc>
          <w:tcPr>
            <w:tcW w:w="1555"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proofErr w:type="spellStart"/>
            <w:r>
              <w:t>db_login</w:t>
            </w:r>
            <w:proofErr w:type="spellEnd"/>
            <w:r>
              <w:t>() in the database server</w:t>
            </w:r>
          </w:p>
        </w:tc>
      </w:tr>
    </w:tbl>
    <w:p w:rsidR="00FB7F7C" w:rsidRDefault="00FB7F7C"/>
    <w:tbl>
      <w:tblPr>
        <w:tblStyle w:val="TableGrid"/>
        <w:tblW w:w="0" w:type="auto"/>
        <w:tblLook w:val="04A0" w:firstRow="1" w:lastRow="0" w:firstColumn="1" w:lastColumn="0" w:noHBand="0" w:noVBand="1"/>
      </w:tblPr>
      <w:tblGrid>
        <w:gridCol w:w="1838"/>
        <w:gridCol w:w="2693"/>
        <w:gridCol w:w="4485"/>
      </w:tblGrid>
      <w:tr w:rsidR="00FB7F7C" w:rsidRPr="00D8504C" w:rsidTr="009E3165">
        <w:tc>
          <w:tcPr>
            <w:tcW w:w="1838"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FB7F7C" w:rsidRPr="00D8504C" w:rsidTr="009E3165">
        <w:tc>
          <w:tcPr>
            <w:tcW w:w="1838"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rsidRPr="00D8504C">
              <w:t>SELECT</w:t>
            </w:r>
          </w:p>
        </w:tc>
        <w:tc>
          <w:tcPr>
            <w:tcW w:w="2693"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w:t>
            </w:r>
          </w:p>
        </w:tc>
        <w:tc>
          <w:tcPr>
            <w:tcW w:w="4485"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Get all the data</w:t>
            </w:r>
          </w:p>
        </w:tc>
      </w:tr>
      <w:tr w:rsidR="00FB7F7C" w:rsidRPr="00D8504C" w:rsidTr="009E3165">
        <w:tc>
          <w:tcPr>
            <w:tcW w:w="1838"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rsidRPr="00D8504C">
              <w:t>FROM</w:t>
            </w:r>
          </w:p>
        </w:tc>
        <w:tc>
          <w:tcPr>
            <w:tcW w:w="2693"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In the user table</w:t>
            </w:r>
          </w:p>
        </w:tc>
      </w:tr>
      <w:tr w:rsidR="00FB7F7C" w:rsidRPr="00D8504C" w:rsidTr="009E3165">
        <w:tc>
          <w:tcPr>
            <w:tcW w:w="1838" w:type="dxa"/>
          </w:tcPr>
          <w:p w:rsidR="00FB7F7C" w:rsidRPr="00D8504C" w:rsidRDefault="00FB7F7C" w:rsidP="009E3165">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FB7F7C" w:rsidRDefault="009E3165" w:rsidP="009E3165">
            <w:pPr>
              <w:pBdr>
                <w:top w:val="none" w:sz="0" w:space="0" w:color="auto"/>
                <w:left w:val="none" w:sz="0" w:space="0" w:color="auto"/>
                <w:bottom w:val="none" w:sz="0" w:space="0" w:color="auto"/>
                <w:right w:val="none" w:sz="0" w:space="0" w:color="auto"/>
                <w:between w:val="none" w:sz="0" w:space="0" w:color="auto"/>
              </w:pBdr>
            </w:pPr>
            <w:r>
              <w:t>u</w:t>
            </w:r>
            <w:r w:rsidR="006A3942">
              <w:t>sername = (username user entered)</w:t>
            </w:r>
          </w:p>
        </w:tc>
        <w:tc>
          <w:tcPr>
            <w:tcW w:w="4485" w:type="dxa"/>
          </w:tcPr>
          <w:p w:rsidR="00FB7F7C" w:rsidRDefault="006A3942" w:rsidP="009E3165">
            <w:pPr>
              <w:pBdr>
                <w:top w:val="none" w:sz="0" w:space="0" w:color="auto"/>
                <w:left w:val="none" w:sz="0" w:space="0" w:color="auto"/>
                <w:bottom w:val="none" w:sz="0" w:space="0" w:color="auto"/>
                <w:right w:val="none" w:sz="0" w:space="0" w:color="auto"/>
                <w:between w:val="none" w:sz="0" w:space="0" w:color="auto"/>
              </w:pBdr>
            </w:pPr>
            <w:r>
              <w:t>Only where the username is the same as the username entered.</w:t>
            </w:r>
          </w:p>
        </w:tc>
      </w:tr>
    </w:tbl>
    <w:p w:rsidR="00FB7F7C" w:rsidRDefault="00FB7F7C"/>
    <w:p w:rsidR="006A3942" w:rsidRDefault="009E3165">
      <w:r>
        <w:t>Username and email check for registering</w:t>
      </w:r>
    </w:p>
    <w:tbl>
      <w:tblPr>
        <w:tblStyle w:val="TableGrid"/>
        <w:tblW w:w="0" w:type="auto"/>
        <w:tblLook w:val="04A0" w:firstRow="1" w:lastRow="0" w:firstColumn="1" w:lastColumn="0" w:noHBand="0" w:noVBand="1"/>
      </w:tblPr>
      <w:tblGrid>
        <w:gridCol w:w="1555"/>
        <w:gridCol w:w="7461"/>
      </w:tblGrid>
      <w:tr w:rsidR="009E3165" w:rsidTr="009E3165">
        <w:tc>
          <w:tcPr>
            <w:tcW w:w="155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Check if a user already has the entered username and email.</w:t>
            </w:r>
          </w:p>
        </w:tc>
      </w:tr>
      <w:tr w:rsidR="009E3165" w:rsidTr="009E3165">
        <w:tc>
          <w:tcPr>
            <w:tcW w:w="155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proofErr w:type="spellStart"/>
            <w:r>
              <w:t>Db_register</w:t>
            </w:r>
            <w:proofErr w:type="spellEnd"/>
            <w:r>
              <w:t>() in the database server</w:t>
            </w:r>
          </w:p>
        </w:tc>
      </w:tr>
    </w:tbl>
    <w:p w:rsidR="009E3165" w:rsidRDefault="009E3165" w:rsidP="009E3165">
      <w:pPr>
        <w:rPr>
          <w:b/>
        </w:rPr>
      </w:pPr>
    </w:p>
    <w:tbl>
      <w:tblPr>
        <w:tblStyle w:val="TableGrid"/>
        <w:tblW w:w="0" w:type="auto"/>
        <w:tblLook w:val="04A0" w:firstRow="1" w:lastRow="0" w:firstColumn="1" w:lastColumn="0" w:noHBand="0" w:noVBand="1"/>
      </w:tblPr>
      <w:tblGrid>
        <w:gridCol w:w="1838"/>
        <w:gridCol w:w="2693"/>
        <w:gridCol w:w="4485"/>
      </w:tblGrid>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SELECT</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u</w:t>
            </w:r>
            <w:r w:rsidRPr="00D8504C">
              <w:t>sername</w:t>
            </w:r>
            <w:r>
              <w:t>, email</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Check against every username and email.</w:t>
            </w:r>
          </w:p>
        </w:tc>
      </w:tr>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FROM</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In the user table</w:t>
            </w:r>
          </w:p>
        </w:tc>
      </w:tr>
    </w:tbl>
    <w:p w:rsidR="009E3165" w:rsidRPr="00D8504C" w:rsidRDefault="009E3165" w:rsidP="009E3165">
      <w:pPr>
        <w:rPr>
          <w:b/>
        </w:rPr>
      </w:pPr>
    </w:p>
    <w:p w:rsidR="009E3165" w:rsidRDefault="009E3165">
      <w:r>
        <w:t>Create new account</w:t>
      </w:r>
    </w:p>
    <w:tbl>
      <w:tblPr>
        <w:tblStyle w:val="TableGrid"/>
        <w:tblW w:w="0" w:type="auto"/>
        <w:tblLook w:val="04A0" w:firstRow="1" w:lastRow="0" w:firstColumn="1" w:lastColumn="0" w:noHBand="0" w:noVBand="1"/>
      </w:tblPr>
      <w:tblGrid>
        <w:gridCol w:w="1555"/>
        <w:gridCol w:w="7461"/>
      </w:tblGrid>
      <w:tr w:rsidR="009E3165" w:rsidTr="009E3165">
        <w:tc>
          <w:tcPr>
            <w:tcW w:w="155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Create a new account with the data that the user entered.</w:t>
            </w:r>
          </w:p>
        </w:tc>
      </w:tr>
      <w:tr w:rsidR="009E3165" w:rsidTr="009E3165">
        <w:tc>
          <w:tcPr>
            <w:tcW w:w="155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proofErr w:type="spellStart"/>
            <w:r>
              <w:t>Db_register</w:t>
            </w:r>
            <w:proofErr w:type="spellEnd"/>
            <w:r>
              <w:t>() in the database server</w:t>
            </w:r>
          </w:p>
        </w:tc>
      </w:tr>
    </w:tbl>
    <w:p w:rsidR="009E3165" w:rsidRDefault="009E3165" w:rsidP="009E3165">
      <w:pPr>
        <w:rPr>
          <w:b/>
        </w:rPr>
      </w:pPr>
    </w:p>
    <w:tbl>
      <w:tblPr>
        <w:tblStyle w:val="TableGrid"/>
        <w:tblW w:w="0" w:type="auto"/>
        <w:tblLook w:val="04A0" w:firstRow="1" w:lastRow="0" w:firstColumn="1" w:lastColumn="0" w:noHBand="0" w:noVBand="1"/>
      </w:tblPr>
      <w:tblGrid>
        <w:gridCol w:w="1838"/>
        <w:gridCol w:w="2693"/>
        <w:gridCol w:w="4485"/>
      </w:tblGrid>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INSERT INTO</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 xml:space="preserve">User (username, password, name, email, school, </w:t>
            </w:r>
            <w:proofErr w:type="spellStart"/>
            <w:r>
              <w:t>admin_lvl</w:t>
            </w:r>
            <w:proofErr w:type="spellEnd"/>
            <w:r>
              <w:t xml:space="preserve">, postcode, </w:t>
            </w:r>
            <w:proofErr w:type="spellStart"/>
            <w:r>
              <w:t>elo</w:t>
            </w:r>
            <w:proofErr w:type="spellEnd"/>
            <w:r>
              <w:t>)</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 xml:space="preserve">We wish to enter data into the user table under the fields: username, password, name, email, school, </w:t>
            </w:r>
            <w:proofErr w:type="spellStart"/>
            <w:r>
              <w:t>admin_lvl</w:t>
            </w:r>
            <w:proofErr w:type="spellEnd"/>
            <w:r>
              <w:t xml:space="preserve">, postcode, </w:t>
            </w:r>
            <w:proofErr w:type="spellStart"/>
            <w:r>
              <w:t>elo</w:t>
            </w:r>
            <w:proofErr w:type="spellEnd"/>
          </w:p>
        </w:tc>
      </w:tr>
      <w:tr w:rsidR="009E3165" w:rsidTr="009E3165">
        <w:tc>
          <w:tcPr>
            <w:tcW w:w="1838"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lastRenderedPageBreak/>
              <w:t>VALUES</w:t>
            </w:r>
          </w:p>
        </w:tc>
        <w:tc>
          <w:tcPr>
            <w:tcW w:w="2693"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username, password, name, email, school, 1, postcode, 1000</w:t>
            </w:r>
          </w:p>
        </w:tc>
        <w:tc>
          <w:tcPr>
            <w:tcW w:w="4485" w:type="dxa"/>
          </w:tcPr>
          <w:p w:rsidR="009E3165" w:rsidRPr="00D8504C" w:rsidRDefault="009E3165" w:rsidP="009E3165">
            <w:pPr>
              <w:pBdr>
                <w:top w:val="none" w:sz="0" w:space="0" w:color="auto"/>
                <w:left w:val="none" w:sz="0" w:space="0" w:color="auto"/>
                <w:bottom w:val="none" w:sz="0" w:space="0" w:color="auto"/>
                <w:right w:val="none" w:sz="0" w:space="0" w:color="auto"/>
                <w:between w:val="none" w:sz="0" w:space="0" w:color="auto"/>
              </w:pBdr>
            </w:pPr>
            <w:r>
              <w:t xml:space="preserve">The values that the user entered for: username, password, name, email, school and postcode. </w:t>
            </w:r>
            <w:proofErr w:type="spellStart"/>
            <w:r>
              <w:t>Admin_lvl</w:t>
            </w:r>
            <w:proofErr w:type="spellEnd"/>
            <w:r>
              <w:t xml:space="preserve"> is set to 1 and elo is set to 1000</w:t>
            </w:r>
          </w:p>
        </w:tc>
      </w:tr>
    </w:tbl>
    <w:p w:rsidR="009E3165" w:rsidRDefault="009E3165"/>
    <w:p w:rsidR="009E3165" w:rsidRDefault="006648B7">
      <w:r>
        <w:t xml:space="preserve">Get the </w:t>
      </w:r>
      <w:proofErr w:type="spellStart"/>
      <w:r>
        <w:t>user_id</w:t>
      </w:r>
      <w:proofErr w:type="spellEnd"/>
      <w:r>
        <w:t xml:space="preserve"> of newly created account</w:t>
      </w:r>
    </w:p>
    <w:tbl>
      <w:tblPr>
        <w:tblStyle w:val="TableGrid"/>
        <w:tblW w:w="0" w:type="auto"/>
        <w:tblLook w:val="04A0" w:firstRow="1" w:lastRow="0" w:firstColumn="1" w:lastColumn="0" w:noHBand="0" w:noVBand="1"/>
      </w:tblPr>
      <w:tblGrid>
        <w:gridCol w:w="1555"/>
        <w:gridCol w:w="7461"/>
      </w:tblGrid>
      <w:tr w:rsidR="006648B7" w:rsidTr="00E255F6">
        <w:tc>
          <w:tcPr>
            <w:tcW w:w="1555"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6648B7" w:rsidRPr="00D8504C" w:rsidRDefault="006648B7" w:rsidP="006648B7">
            <w:r>
              <w:t xml:space="preserve">Get the </w:t>
            </w:r>
            <w:proofErr w:type="spellStart"/>
            <w:r>
              <w:t>user_id</w:t>
            </w:r>
            <w:proofErr w:type="spellEnd"/>
            <w:r>
              <w:t xml:space="preserve"> of newly created account to upload their placeholder profile picture to the right webpage.</w:t>
            </w:r>
          </w:p>
        </w:tc>
      </w:tr>
      <w:tr w:rsidR="006648B7" w:rsidTr="00E255F6">
        <w:tc>
          <w:tcPr>
            <w:tcW w:w="1555"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proofErr w:type="spellStart"/>
            <w:r>
              <w:t>Db_register</w:t>
            </w:r>
            <w:proofErr w:type="spellEnd"/>
            <w:r>
              <w:t>() in the database server</w:t>
            </w:r>
          </w:p>
        </w:tc>
      </w:tr>
    </w:tbl>
    <w:p w:rsidR="006648B7" w:rsidRDefault="006648B7" w:rsidP="006648B7">
      <w:pPr>
        <w:rPr>
          <w:b/>
        </w:rPr>
      </w:pPr>
    </w:p>
    <w:tbl>
      <w:tblPr>
        <w:tblStyle w:val="TableGrid"/>
        <w:tblW w:w="0" w:type="auto"/>
        <w:tblLook w:val="04A0" w:firstRow="1" w:lastRow="0" w:firstColumn="1" w:lastColumn="0" w:noHBand="0" w:noVBand="1"/>
      </w:tblPr>
      <w:tblGrid>
        <w:gridCol w:w="1838"/>
        <w:gridCol w:w="2693"/>
        <w:gridCol w:w="4485"/>
      </w:tblGrid>
      <w:tr w:rsidR="006648B7" w:rsidTr="00E255F6">
        <w:tc>
          <w:tcPr>
            <w:tcW w:w="1838"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6648B7" w:rsidTr="00E255F6">
        <w:tc>
          <w:tcPr>
            <w:tcW w:w="1838"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p>
        </w:tc>
        <w:tc>
          <w:tcPr>
            <w:tcW w:w="4485"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 xml:space="preserve">Get only the </w:t>
            </w:r>
            <w:proofErr w:type="spellStart"/>
            <w:r>
              <w:t>user_id</w:t>
            </w:r>
            <w:proofErr w:type="spellEnd"/>
            <w:r>
              <w:t>.</w:t>
            </w:r>
          </w:p>
        </w:tc>
      </w:tr>
      <w:tr w:rsidR="006648B7" w:rsidTr="00E255F6">
        <w:tc>
          <w:tcPr>
            <w:tcW w:w="1838"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6648B7" w:rsidRPr="00D8504C" w:rsidRDefault="006648B7" w:rsidP="00E255F6">
            <w:pPr>
              <w:pBdr>
                <w:top w:val="none" w:sz="0" w:space="0" w:color="auto"/>
                <w:left w:val="none" w:sz="0" w:space="0" w:color="auto"/>
                <w:bottom w:val="none" w:sz="0" w:space="0" w:color="auto"/>
                <w:right w:val="none" w:sz="0" w:space="0" w:color="auto"/>
                <w:between w:val="none" w:sz="0" w:space="0" w:color="auto"/>
              </w:pBdr>
            </w:pPr>
            <w:r>
              <w:t>In the user ta</w:t>
            </w:r>
            <w:r w:rsidR="00E255F6">
              <w:t>b</w:t>
            </w:r>
            <w:r>
              <w:t>le.</w:t>
            </w:r>
          </w:p>
        </w:tc>
      </w:tr>
      <w:tr w:rsidR="006648B7" w:rsidTr="00E255F6">
        <w:tc>
          <w:tcPr>
            <w:tcW w:w="1838" w:type="dxa"/>
          </w:tcPr>
          <w:p w:rsidR="006648B7" w:rsidRDefault="006648B7" w:rsidP="00E255F6">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6648B7" w:rsidRDefault="006648B7" w:rsidP="00E255F6">
            <w:pPr>
              <w:pBdr>
                <w:top w:val="none" w:sz="0" w:space="0" w:color="auto"/>
                <w:left w:val="none" w:sz="0" w:space="0" w:color="auto"/>
                <w:bottom w:val="none" w:sz="0" w:space="0" w:color="auto"/>
                <w:right w:val="none" w:sz="0" w:space="0" w:color="auto"/>
                <w:between w:val="none" w:sz="0" w:space="0" w:color="auto"/>
              </w:pBdr>
            </w:pPr>
            <w:r>
              <w:t xml:space="preserve">Username = (username </w:t>
            </w:r>
            <w:r w:rsidR="00E255F6">
              <w:t>of the newly created account</w:t>
            </w:r>
            <w:r>
              <w:t>)</w:t>
            </w:r>
          </w:p>
        </w:tc>
        <w:tc>
          <w:tcPr>
            <w:tcW w:w="4485" w:type="dxa"/>
          </w:tcPr>
          <w:p w:rsidR="006648B7" w:rsidRDefault="00E255F6" w:rsidP="00E255F6">
            <w:pPr>
              <w:pBdr>
                <w:top w:val="none" w:sz="0" w:space="0" w:color="auto"/>
                <w:left w:val="none" w:sz="0" w:space="0" w:color="auto"/>
                <w:bottom w:val="none" w:sz="0" w:space="0" w:color="auto"/>
                <w:right w:val="none" w:sz="0" w:space="0" w:color="auto"/>
                <w:between w:val="none" w:sz="0" w:space="0" w:color="auto"/>
              </w:pBdr>
            </w:pPr>
            <w:r>
              <w:t>Only for the record that has the same username as the newly created account.</w:t>
            </w:r>
          </w:p>
        </w:tc>
      </w:tr>
    </w:tbl>
    <w:p w:rsidR="006648B7" w:rsidRPr="006648B7" w:rsidRDefault="006648B7"/>
    <w:p w:rsidR="00E255F6" w:rsidRDefault="00E255F6">
      <w:r>
        <w:t xml:space="preserve">Save worksheet results </w:t>
      </w:r>
    </w:p>
    <w:tbl>
      <w:tblPr>
        <w:tblStyle w:val="TableGrid"/>
        <w:tblW w:w="0" w:type="auto"/>
        <w:tblLook w:val="04A0" w:firstRow="1" w:lastRow="0" w:firstColumn="1" w:lastColumn="0" w:noHBand="0" w:noVBand="1"/>
      </w:tblPr>
      <w:tblGrid>
        <w:gridCol w:w="1555"/>
        <w:gridCol w:w="7461"/>
      </w:tblGrid>
      <w:tr w:rsidR="00E255F6" w:rsidTr="00E255F6">
        <w:tc>
          <w:tcPr>
            <w:tcW w:w="155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Save the data related to a completed worksheet.</w:t>
            </w:r>
          </w:p>
        </w:tc>
      </w:tr>
      <w:tr w:rsidR="00E255F6" w:rsidTr="00E255F6">
        <w:tc>
          <w:tcPr>
            <w:tcW w:w="155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proofErr w:type="spellStart"/>
            <w:r>
              <w:t>Db_save_results</w:t>
            </w:r>
            <w:proofErr w:type="spellEnd"/>
            <w:r>
              <w:t>() in the database server</w:t>
            </w:r>
          </w:p>
        </w:tc>
      </w:tr>
    </w:tbl>
    <w:p w:rsidR="00E255F6" w:rsidRDefault="00E255F6" w:rsidP="00E255F6">
      <w:pPr>
        <w:rPr>
          <w:b/>
        </w:rPr>
      </w:pPr>
    </w:p>
    <w:tbl>
      <w:tblPr>
        <w:tblStyle w:val="TableGrid"/>
        <w:tblW w:w="0" w:type="auto"/>
        <w:tblLook w:val="04A0" w:firstRow="1" w:lastRow="0" w:firstColumn="1" w:lastColumn="0" w:noHBand="0" w:noVBand="1"/>
      </w:tblPr>
      <w:tblGrid>
        <w:gridCol w:w="1838"/>
        <w:gridCol w:w="2693"/>
        <w:gridCol w:w="4485"/>
      </w:tblGrid>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INSERT INTO</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proofErr w:type="spellStart"/>
            <w:r>
              <w:t>Work_results</w:t>
            </w:r>
            <w:proofErr w:type="spellEnd"/>
            <w:r>
              <w:t xml:space="preserve"> (</w:t>
            </w:r>
            <w:proofErr w:type="spellStart"/>
            <w:r>
              <w:t>user_id</w:t>
            </w:r>
            <w:proofErr w:type="spellEnd"/>
            <w:r>
              <w:t xml:space="preserve">, time, correct, </w:t>
            </w:r>
            <w:proofErr w:type="spellStart"/>
            <w:r>
              <w:t>no_questions</w:t>
            </w:r>
            <w:proofErr w:type="spellEnd"/>
            <w:r>
              <w:t>, topic, type, date)</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 xml:space="preserve">We wish to enter data into the </w:t>
            </w:r>
            <w:proofErr w:type="spellStart"/>
            <w:r>
              <w:t>work_results</w:t>
            </w:r>
            <w:proofErr w:type="spellEnd"/>
            <w:r>
              <w:t xml:space="preserve"> table under the fields: </w:t>
            </w:r>
            <w:proofErr w:type="spellStart"/>
            <w:r>
              <w:t>user_id</w:t>
            </w:r>
            <w:proofErr w:type="spellEnd"/>
            <w:r>
              <w:t xml:space="preserve">, time, correct, </w:t>
            </w:r>
            <w:proofErr w:type="spellStart"/>
            <w:r>
              <w:t>no_questions</w:t>
            </w:r>
            <w:proofErr w:type="spellEnd"/>
            <w:r>
              <w:t>, topic, type and date.</w:t>
            </w:r>
          </w:p>
        </w:tc>
      </w:tr>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VALUES</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time, correct, </w:t>
            </w:r>
            <w:proofErr w:type="spellStart"/>
            <w:r>
              <w:t>no_questions</w:t>
            </w:r>
            <w:proofErr w:type="spellEnd"/>
            <w:r>
              <w:t>, topic, type, date</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The data related to a completed worksheet.</w:t>
            </w:r>
          </w:p>
        </w:tc>
      </w:tr>
    </w:tbl>
    <w:p w:rsidR="00E255F6" w:rsidRDefault="00E255F6"/>
    <w:p w:rsidR="00E255F6" w:rsidRDefault="00E255F6" w:rsidP="00E255F6">
      <w:r>
        <w:t xml:space="preserve">Save duel results </w:t>
      </w:r>
    </w:p>
    <w:tbl>
      <w:tblPr>
        <w:tblStyle w:val="TableGrid"/>
        <w:tblW w:w="0" w:type="auto"/>
        <w:tblLook w:val="04A0" w:firstRow="1" w:lastRow="0" w:firstColumn="1" w:lastColumn="0" w:noHBand="0" w:noVBand="1"/>
      </w:tblPr>
      <w:tblGrid>
        <w:gridCol w:w="1555"/>
        <w:gridCol w:w="7461"/>
      </w:tblGrid>
      <w:tr w:rsidR="00E255F6" w:rsidTr="00E255F6">
        <w:tc>
          <w:tcPr>
            <w:tcW w:w="155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Save the data related to a completed duel.</w:t>
            </w:r>
            <w:r w:rsidR="00F855AB">
              <w:t xml:space="preserve"> (Only the winner runs this query)</w:t>
            </w:r>
          </w:p>
        </w:tc>
      </w:tr>
      <w:tr w:rsidR="00E255F6" w:rsidTr="00E255F6">
        <w:tc>
          <w:tcPr>
            <w:tcW w:w="155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proofErr w:type="spellStart"/>
            <w:r>
              <w:t>Db_save</w:t>
            </w:r>
            <w:r w:rsidR="00576C56">
              <w:t>_duel</w:t>
            </w:r>
            <w:r>
              <w:t>_results</w:t>
            </w:r>
            <w:proofErr w:type="spellEnd"/>
            <w:r>
              <w:t>() in the database server</w:t>
            </w:r>
          </w:p>
        </w:tc>
      </w:tr>
    </w:tbl>
    <w:p w:rsidR="00E255F6" w:rsidRDefault="00E255F6" w:rsidP="00E255F6">
      <w:pPr>
        <w:rPr>
          <w:b/>
        </w:rPr>
      </w:pPr>
    </w:p>
    <w:tbl>
      <w:tblPr>
        <w:tblStyle w:val="TableGrid"/>
        <w:tblW w:w="0" w:type="auto"/>
        <w:tblLook w:val="04A0" w:firstRow="1" w:lastRow="0" w:firstColumn="1" w:lastColumn="0" w:noHBand="0" w:noVBand="1"/>
      </w:tblPr>
      <w:tblGrid>
        <w:gridCol w:w="1838"/>
        <w:gridCol w:w="2693"/>
        <w:gridCol w:w="4485"/>
      </w:tblGrid>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INSERT INTO</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proofErr w:type="spellStart"/>
            <w:r>
              <w:t>duel_results</w:t>
            </w:r>
            <w:proofErr w:type="spellEnd"/>
            <w:r>
              <w:t xml:space="preserve"> (user_id1, user_id2, time, </w:t>
            </w:r>
            <w:proofErr w:type="spellStart"/>
            <w:r>
              <w:t>no_questions</w:t>
            </w:r>
            <w:proofErr w:type="spellEnd"/>
            <w:r>
              <w:t>, topic, type, date)</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 xml:space="preserve">We wish to enter data into the </w:t>
            </w:r>
            <w:proofErr w:type="spellStart"/>
            <w:r>
              <w:t>duel_results</w:t>
            </w:r>
            <w:proofErr w:type="spellEnd"/>
            <w:r>
              <w:t xml:space="preserve"> table under the fields: user_id1, user_id2, time, </w:t>
            </w:r>
            <w:proofErr w:type="spellStart"/>
            <w:r>
              <w:t>no_questions</w:t>
            </w:r>
            <w:proofErr w:type="spellEnd"/>
            <w:r>
              <w:t>, topic, type, date.</w:t>
            </w:r>
          </w:p>
        </w:tc>
      </w:tr>
      <w:tr w:rsidR="00E255F6" w:rsidTr="00E255F6">
        <w:tc>
          <w:tcPr>
            <w:tcW w:w="1838"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VALUES</w:t>
            </w:r>
          </w:p>
        </w:tc>
        <w:tc>
          <w:tcPr>
            <w:tcW w:w="2693"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 xml:space="preserve">user_id1, user_id2, time, </w:t>
            </w:r>
            <w:proofErr w:type="spellStart"/>
            <w:r>
              <w:t>no_questions</w:t>
            </w:r>
            <w:proofErr w:type="spellEnd"/>
            <w:r>
              <w:t>, topic, type, date</w:t>
            </w:r>
          </w:p>
        </w:tc>
        <w:tc>
          <w:tcPr>
            <w:tcW w:w="4485" w:type="dxa"/>
          </w:tcPr>
          <w:p w:rsidR="00E255F6" w:rsidRPr="00D8504C" w:rsidRDefault="00E255F6" w:rsidP="00E255F6">
            <w:pPr>
              <w:pBdr>
                <w:top w:val="none" w:sz="0" w:space="0" w:color="auto"/>
                <w:left w:val="none" w:sz="0" w:space="0" w:color="auto"/>
                <w:bottom w:val="none" w:sz="0" w:space="0" w:color="auto"/>
                <w:right w:val="none" w:sz="0" w:space="0" w:color="auto"/>
                <w:between w:val="none" w:sz="0" w:space="0" w:color="auto"/>
              </w:pBdr>
            </w:pPr>
            <w:r>
              <w:t>The data related to a completed duel.</w:t>
            </w:r>
          </w:p>
        </w:tc>
      </w:tr>
    </w:tbl>
    <w:p w:rsidR="00E255F6" w:rsidRDefault="00E255F6"/>
    <w:p w:rsidR="00576C56" w:rsidRDefault="00576C56" w:rsidP="00576C56">
      <w:r>
        <w:t xml:space="preserve">Update elo </w:t>
      </w:r>
    </w:p>
    <w:tbl>
      <w:tblPr>
        <w:tblStyle w:val="TableGrid"/>
        <w:tblW w:w="0" w:type="auto"/>
        <w:tblLook w:val="04A0" w:firstRow="1" w:lastRow="0" w:firstColumn="1" w:lastColumn="0" w:noHBand="0" w:noVBand="1"/>
      </w:tblPr>
      <w:tblGrid>
        <w:gridCol w:w="1555"/>
        <w:gridCol w:w="7461"/>
      </w:tblGrid>
      <w:tr w:rsidR="00576C56" w:rsidTr="0099334C">
        <w:tc>
          <w:tcPr>
            <w:tcW w:w="1555"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lastRenderedPageBreak/>
              <w:t>Purpose</w:t>
            </w:r>
          </w:p>
        </w:tc>
        <w:tc>
          <w:tcPr>
            <w:tcW w:w="7461"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Update the elo of a user after a duel with their newly calculated elo.</w:t>
            </w:r>
          </w:p>
        </w:tc>
      </w:tr>
      <w:tr w:rsidR="00576C56" w:rsidTr="0099334C">
        <w:tc>
          <w:tcPr>
            <w:tcW w:w="1555"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proofErr w:type="spellStart"/>
            <w:r>
              <w:t>Db_update_elo</w:t>
            </w:r>
            <w:proofErr w:type="spellEnd"/>
            <w:r>
              <w:t>() in the database server</w:t>
            </w:r>
          </w:p>
        </w:tc>
      </w:tr>
    </w:tbl>
    <w:p w:rsidR="00576C56" w:rsidRDefault="00576C56" w:rsidP="00576C56">
      <w:pPr>
        <w:rPr>
          <w:b/>
        </w:rPr>
      </w:pPr>
    </w:p>
    <w:tbl>
      <w:tblPr>
        <w:tblStyle w:val="TableGrid"/>
        <w:tblW w:w="0" w:type="auto"/>
        <w:tblLook w:val="04A0" w:firstRow="1" w:lastRow="0" w:firstColumn="1" w:lastColumn="0" w:noHBand="0" w:noVBand="1"/>
      </w:tblPr>
      <w:tblGrid>
        <w:gridCol w:w="1838"/>
        <w:gridCol w:w="2693"/>
        <w:gridCol w:w="4485"/>
      </w:tblGrid>
      <w:tr w:rsidR="00576C56" w:rsidTr="0099334C">
        <w:tc>
          <w:tcPr>
            <w:tcW w:w="1838"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576C56" w:rsidTr="0099334C">
        <w:tc>
          <w:tcPr>
            <w:tcW w:w="1838"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UPDATE</w:t>
            </w:r>
          </w:p>
        </w:tc>
        <w:tc>
          <w:tcPr>
            <w:tcW w:w="2693"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We wish to update data within the user table.</w:t>
            </w:r>
          </w:p>
        </w:tc>
      </w:tr>
      <w:tr w:rsidR="00576C56" w:rsidTr="0099334C">
        <w:tc>
          <w:tcPr>
            <w:tcW w:w="1838"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SET</w:t>
            </w:r>
          </w:p>
        </w:tc>
        <w:tc>
          <w:tcPr>
            <w:tcW w:w="2693"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Elo = (new elo)</w:t>
            </w:r>
          </w:p>
        </w:tc>
        <w:tc>
          <w:tcPr>
            <w:tcW w:w="4485" w:type="dxa"/>
          </w:tcPr>
          <w:p w:rsidR="00576C56" w:rsidRPr="00D8504C" w:rsidRDefault="00576C56" w:rsidP="0099334C">
            <w:pPr>
              <w:pBdr>
                <w:top w:val="none" w:sz="0" w:space="0" w:color="auto"/>
                <w:left w:val="none" w:sz="0" w:space="0" w:color="auto"/>
                <w:bottom w:val="none" w:sz="0" w:space="0" w:color="auto"/>
                <w:right w:val="none" w:sz="0" w:space="0" w:color="auto"/>
                <w:between w:val="none" w:sz="0" w:space="0" w:color="auto"/>
              </w:pBdr>
            </w:pPr>
            <w:r>
              <w:t>Change the elo to the newly calculated elo.</w:t>
            </w:r>
          </w:p>
        </w:tc>
      </w:tr>
      <w:tr w:rsidR="00576C56" w:rsidTr="0099334C">
        <w:tc>
          <w:tcPr>
            <w:tcW w:w="1838" w:type="dxa"/>
          </w:tcPr>
          <w:p w:rsidR="00576C56" w:rsidRDefault="00576C56"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576C56" w:rsidRDefault="00576C56"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user)</w:t>
            </w:r>
          </w:p>
        </w:tc>
        <w:tc>
          <w:tcPr>
            <w:tcW w:w="4485" w:type="dxa"/>
          </w:tcPr>
          <w:p w:rsidR="00576C56" w:rsidRDefault="00576C56" w:rsidP="0099334C">
            <w:pPr>
              <w:pBdr>
                <w:top w:val="none" w:sz="0" w:space="0" w:color="auto"/>
                <w:left w:val="none" w:sz="0" w:space="0" w:color="auto"/>
                <w:bottom w:val="none" w:sz="0" w:space="0" w:color="auto"/>
                <w:right w:val="none" w:sz="0" w:space="0" w:color="auto"/>
                <w:between w:val="none" w:sz="0" w:space="0" w:color="auto"/>
              </w:pBdr>
            </w:pPr>
            <w:r>
              <w:t xml:space="preserve">Only in the record that has the same </w:t>
            </w:r>
            <w:proofErr w:type="spellStart"/>
            <w:r>
              <w:t>user_id</w:t>
            </w:r>
            <w:proofErr w:type="spellEnd"/>
            <w:r>
              <w:t xml:space="preserve"> as the specific user.</w:t>
            </w:r>
          </w:p>
        </w:tc>
      </w:tr>
    </w:tbl>
    <w:p w:rsidR="00E255F6" w:rsidRDefault="00E255F6"/>
    <w:p w:rsidR="00A57FF4" w:rsidRDefault="00A57FF4">
      <w:r>
        <w:t>Get user’s elo.</w:t>
      </w:r>
    </w:p>
    <w:tbl>
      <w:tblPr>
        <w:tblStyle w:val="TableGrid"/>
        <w:tblW w:w="0" w:type="auto"/>
        <w:tblLook w:val="04A0" w:firstRow="1" w:lastRow="0" w:firstColumn="1" w:lastColumn="0" w:noHBand="0" w:noVBand="1"/>
      </w:tblPr>
      <w:tblGrid>
        <w:gridCol w:w="1555"/>
        <w:gridCol w:w="7461"/>
      </w:tblGrid>
      <w:tr w:rsidR="00A57FF4" w:rsidTr="0099334C">
        <w:tc>
          <w:tcPr>
            <w:tcW w:w="1555"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Get a user’s elo so that it can be displayed to them while they queue for a duel</w:t>
            </w:r>
          </w:p>
        </w:tc>
      </w:tr>
      <w:tr w:rsidR="00A57FF4" w:rsidTr="0099334C">
        <w:tc>
          <w:tcPr>
            <w:tcW w:w="1555"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 xml:space="preserve">__() in </w:t>
            </w:r>
            <w:proofErr w:type="spellStart"/>
            <w:r>
              <w:t>DuelSearch</w:t>
            </w:r>
            <w:proofErr w:type="spellEnd"/>
            <w:r>
              <w:t xml:space="preserve"> in the client</w:t>
            </w:r>
          </w:p>
        </w:tc>
      </w:tr>
    </w:tbl>
    <w:p w:rsidR="00A57FF4" w:rsidRDefault="00A57FF4" w:rsidP="00A57FF4">
      <w:pPr>
        <w:rPr>
          <w:b/>
        </w:rPr>
      </w:pPr>
    </w:p>
    <w:tbl>
      <w:tblPr>
        <w:tblStyle w:val="TableGrid"/>
        <w:tblW w:w="0" w:type="auto"/>
        <w:tblLook w:val="04A0" w:firstRow="1" w:lastRow="0" w:firstColumn="1" w:lastColumn="0" w:noHBand="0" w:noVBand="1"/>
      </w:tblPr>
      <w:tblGrid>
        <w:gridCol w:w="1838"/>
        <w:gridCol w:w="2693"/>
        <w:gridCol w:w="4485"/>
      </w:tblGrid>
      <w:tr w:rsidR="00A57FF4" w:rsidTr="0099334C">
        <w:tc>
          <w:tcPr>
            <w:tcW w:w="1838"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A57FF4" w:rsidTr="0099334C">
        <w:tc>
          <w:tcPr>
            <w:tcW w:w="1838"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elo</w:t>
            </w:r>
          </w:p>
        </w:tc>
        <w:tc>
          <w:tcPr>
            <w:tcW w:w="4485" w:type="dxa"/>
          </w:tcPr>
          <w:p w:rsidR="00A57FF4"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Get only the elo</w:t>
            </w:r>
          </w:p>
        </w:tc>
      </w:tr>
      <w:tr w:rsidR="00A57FF4" w:rsidTr="0099334C">
        <w:tc>
          <w:tcPr>
            <w:tcW w:w="1838"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A57FF4" w:rsidRPr="00D8504C" w:rsidRDefault="00A57FF4" w:rsidP="009933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A57FF4"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 the user table</w:t>
            </w:r>
          </w:p>
        </w:tc>
      </w:tr>
      <w:tr w:rsidR="00A57FF4" w:rsidTr="0099334C">
        <w:tc>
          <w:tcPr>
            <w:tcW w:w="1838" w:type="dxa"/>
          </w:tcPr>
          <w:p w:rsidR="00A57FF4" w:rsidRDefault="00A57FF4"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A57FF4" w:rsidRDefault="00446F39"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currently logged in user)</w:t>
            </w:r>
          </w:p>
        </w:tc>
        <w:tc>
          <w:tcPr>
            <w:tcW w:w="4485" w:type="dxa"/>
          </w:tcPr>
          <w:p w:rsidR="00A57FF4" w:rsidRDefault="00446F39" w:rsidP="0099334C">
            <w:pPr>
              <w:pBdr>
                <w:top w:val="none" w:sz="0" w:space="0" w:color="auto"/>
                <w:left w:val="none" w:sz="0" w:space="0" w:color="auto"/>
                <w:bottom w:val="none" w:sz="0" w:space="0" w:color="auto"/>
                <w:right w:val="none" w:sz="0" w:space="0" w:color="auto"/>
                <w:between w:val="none" w:sz="0" w:space="0" w:color="auto"/>
              </w:pBdr>
            </w:pPr>
            <w:r>
              <w:t xml:space="preserve">Only get data form the record that has the same </w:t>
            </w:r>
            <w:proofErr w:type="spellStart"/>
            <w:r w:rsidR="00F855AB">
              <w:t>user_id</w:t>
            </w:r>
            <w:proofErr w:type="spellEnd"/>
            <w:r>
              <w:t xml:space="preserve"> as the currently </w:t>
            </w:r>
            <w:r w:rsidR="00F855AB">
              <w:t>logged in user</w:t>
            </w:r>
          </w:p>
        </w:tc>
      </w:tr>
    </w:tbl>
    <w:p w:rsidR="00A57FF4" w:rsidRDefault="00A57FF4"/>
    <w:p w:rsidR="001D5D3C" w:rsidRDefault="001D5D3C">
      <w:r>
        <w:t>Get opponent’s information</w:t>
      </w:r>
    </w:p>
    <w:tbl>
      <w:tblPr>
        <w:tblStyle w:val="TableGrid"/>
        <w:tblW w:w="0" w:type="auto"/>
        <w:tblLook w:val="04A0" w:firstRow="1" w:lastRow="0" w:firstColumn="1" w:lastColumn="0" w:noHBand="0" w:noVBand="1"/>
      </w:tblPr>
      <w:tblGrid>
        <w:gridCol w:w="1555"/>
        <w:gridCol w:w="7461"/>
      </w:tblGrid>
      <w:tr w:rsidR="001D5D3C" w:rsidTr="0099334C">
        <w:tc>
          <w:tcPr>
            <w:tcW w:w="1555"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After a duel get the opponent’s information to be displayed in the results window.</w:t>
            </w:r>
          </w:p>
        </w:tc>
      </w:tr>
      <w:tr w:rsidR="001D5D3C" w:rsidTr="0099334C">
        <w:tc>
          <w:tcPr>
            <w:tcW w:w="1555"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 xml:space="preserve">__() in </w:t>
            </w:r>
            <w:proofErr w:type="spellStart"/>
            <w:r>
              <w:t>GameOver</w:t>
            </w:r>
            <w:proofErr w:type="spellEnd"/>
            <w:r>
              <w:t xml:space="preserve"> in the client</w:t>
            </w:r>
          </w:p>
        </w:tc>
      </w:tr>
    </w:tbl>
    <w:p w:rsidR="001D5D3C" w:rsidRDefault="001D5D3C" w:rsidP="001D5D3C">
      <w:pPr>
        <w:rPr>
          <w:b/>
        </w:rPr>
      </w:pPr>
    </w:p>
    <w:tbl>
      <w:tblPr>
        <w:tblStyle w:val="TableGrid"/>
        <w:tblW w:w="0" w:type="auto"/>
        <w:tblLook w:val="04A0" w:firstRow="1" w:lastRow="0" w:firstColumn="1" w:lastColumn="0" w:noHBand="0" w:noVBand="1"/>
      </w:tblPr>
      <w:tblGrid>
        <w:gridCol w:w="1838"/>
        <w:gridCol w:w="2693"/>
        <w:gridCol w:w="4485"/>
      </w:tblGrid>
      <w:tr w:rsidR="001D5D3C" w:rsidTr="0099334C">
        <w:tc>
          <w:tcPr>
            <w:tcW w:w="1838"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1D5D3C" w:rsidTr="0099334C">
        <w:tc>
          <w:tcPr>
            <w:tcW w:w="1838"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1D5D3C"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Username, elo</w:t>
            </w:r>
          </w:p>
        </w:tc>
        <w:tc>
          <w:tcPr>
            <w:tcW w:w="4485" w:type="dxa"/>
          </w:tcPr>
          <w:p w:rsidR="001D5D3C"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Get only the username and elo</w:t>
            </w:r>
          </w:p>
        </w:tc>
      </w:tr>
      <w:tr w:rsidR="001D5D3C" w:rsidTr="0099334C">
        <w:tc>
          <w:tcPr>
            <w:tcW w:w="1838"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1D5D3C" w:rsidRPr="00D8504C" w:rsidRDefault="001D5D3C" w:rsidP="009933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1D5D3C"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 the user table</w:t>
            </w:r>
          </w:p>
        </w:tc>
      </w:tr>
      <w:tr w:rsidR="001D5D3C" w:rsidTr="0099334C">
        <w:tc>
          <w:tcPr>
            <w:tcW w:w="1838" w:type="dxa"/>
          </w:tcPr>
          <w:p w:rsidR="001D5D3C" w:rsidRDefault="001D5D3C"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1D5D3C" w:rsidRDefault="001D5D3C"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w:t>
            </w:r>
            <w:r w:rsidR="00F855AB">
              <w:t>opponent</w:t>
            </w:r>
            <w:r>
              <w:t>)</w:t>
            </w:r>
          </w:p>
        </w:tc>
        <w:tc>
          <w:tcPr>
            <w:tcW w:w="4485" w:type="dxa"/>
          </w:tcPr>
          <w:p w:rsidR="001D5D3C" w:rsidRDefault="001D5D3C" w:rsidP="0099334C">
            <w:pPr>
              <w:pBdr>
                <w:top w:val="none" w:sz="0" w:space="0" w:color="auto"/>
                <w:left w:val="none" w:sz="0" w:space="0" w:color="auto"/>
                <w:bottom w:val="none" w:sz="0" w:space="0" w:color="auto"/>
                <w:right w:val="none" w:sz="0" w:space="0" w:color="auto"/>
                <w:between w:val="none" w:sz="0" w:space="0" w:color="auto"/>
              </w:pBdr>
            </w:pPr>
            <w:r>
              <w:t xml:space="preserve">Only get data form the record that has the same </w:t>
            </w:r>
            <w:proofErr w:type="spellStart"/>
            <w:r w:rsidR="00F855AB">
              <w:t>user_id</w:t>
            </w:r>
            <w:proofErr w:type="spellEnd"/>
            <w:r>
              <w:t xml:space="preserve"> as the </w:t>
            </w:r>
            <w:r w:rsidR="00F855AB">
              <w:t>user’s duel opponent.</w:t>
            </w:r>
            <w:r>
              <w:t xml:space="preserve"> </w:t>
            </w:r>
          </w:p>
        </w:tc>
      </w:tr>
    </w:tbl>
    <w:p w:rsidR="001D5D3C" w:rsidRDefault="001D5D3C"/>
    <w:p w:rsidR="00F855AB" w:rsidRDefault="00F855AB">
      <w:r>
        <w:t>Get username of winner</w:t>
      </w:r>
    </w:p>
    <w:tbl>
      <w:tblPr>
        <w:tblStyle w:val="TableGrid"/>
        <w:tblW w:w="0" w:type="auto"/>
        <w:tblLook w:val="04A0" w:firstRow="1" w:lastRow="0" w:firstColumn="1" w:lastColumn="0" w:noHBand="0" w:noVBand="1"/>
      </w:tblPr>
      <w:tblGrid>
        <w:gridCol w:w="1555"/>
        <w:gridCol w:w="7461"/>
      </w:tblGrid>
      <w:tr w:rsidR="00F855AB" w:rsidTr="0099334C">
        <w:tc>
          <w:tcPr>
            <w:tcW w:w="155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 xml:space="preserve">After a duel get the winner’s username is returned so that it can be saved in the </w:t>
            </w:r>
            <w:proofErr w:type="spellStart"/>
            <w:r>
              <w:t>duel_results</w:t>
            </w:r>
            <w:proofErr w:type="spellEnd"/>
            <w:r>
              <w:t xml:space="preserve"> table. (Only the winner runs this query)</w:t>
            </w:r>
          </w:p>
        </w:tc>
      </w:tr>
      <w:tr w:rsidR="00F855AB" w:rsidTr="0099334C">
        <w:tc>
          <w:tcPr>
            <w:tcW w:w="155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 xml:space="preserve">__() in </w:t>
            </w:r>
            <w:proofErr w:type="spellStart"/>
            <w:r>
              <w:t>GameOver</w:t>
            </w:r>
            <w:proofErr w:type="spellEnd"/>
            <w:r>
              <w:t xml:space="preserve"> in the client</w:t>
            </w:r>
          </w:p>
        </w:tc>
      </w:tr>
    </w:tbl>
    <w:p w:rsidR="00F855AB" w:rsidRDefault="00F855AB" w:rsidP="00F855AB">
      <w:pPr>
        <w:rPr>
          <w:b/>
        </w:rPr>
      </w:pPr>
    </w:p>
    <w:tbl>
      <w:tblPr>
        <w:tblStyle w:val="TableGrid"/>
        <w:tblW w:w="0" w:type="auto"/>
        <w:tblLook w:val="04A0" w:firstRow="1" w:lastRow="0" w:firstColumn="1" w:lastColumn="0" w:noHBand="0" w:noVBand="1"/>
      </w:tblPr>
      <w:tblGrid>
        <w:gridCol w:w="1838"/>
        <w:gridCol w:w="2693"/>
        <w:gridCol w:w="4485"/>
      </w:tblGrid>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Username, elo</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Get only the username</w:t>
            </w:r>
          </w:p>
        </w:tc>
      </w:tr>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 the user table</w:t>
            </w:r>
          </w:p>
        </w:tc>
      </w:tr>
      <w:tr w:rsidR="00F855AB" w:rsidTr="0099334C">
        <w:tc>
          <w:tcPr>
            <w:tcW w:w="1838"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currently logged in user)</w:t>
            </w:r>
          </w:p>
        </w:tc>
        <w:tc>
          <w:tcPr>
            <w:tcW w:w="4485"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r>
              <w:t xml:space="preserve">Only get data from the record that has the same </w:t>
            </w:r>
            <w:proofErr w:type="spellStart"/>
            <w:r>
              <w:t>user_id</w:t>
            </w:r>
            <w:proofErr w:type="spellEnd"/>
            <w:r>
              <w:t xml:space="preserve"> as the winner of the duel. </w:t>
            </w:r>
          </w:p>
        </w:tc>
      </w:tr>
    </w:tbl>
    <w:p w:rsidR="00F855AB" w:rsidRDefault="00F855AB"/>
    <w:p w:rsidR="00F855AB" w:rsidRDefault="00F855AB" w:rsidP="00F855AB">
      <w:r>
        <w:t>Get username of loser</w:t>
      </w:r>
    </w:p>
    <w:tbl>
      <w:tblPr>
        <w:tblStyle w:val="TableGrid"/>
        <w:tblW w:w="0" w:type="auto"/>
        <w:tblLook w:val="04A0" w:firstRow="1" w:lastRow="0" w:firstColumn="1" w:lastColumn="0" w:noHBand="0" w:noVBand="1"/>
      </w:tblPr>
      <w:tblGrid>
        <w:gridCol w:w="1555"/>
        <w:gridCol w:w="7461"/>
      </w:tblGrid>
      <w:tr w:rsidR="00F855AB" w:rsidTr="0099334C">
        <w:tc>
          <w:tcPr>
            <w:tcW w:w="155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lastRenderedPageBreak/>
              <w:t>Purpose</w:t>
            </w:r>
          </w:p>
        </w:tc>
        <w:tc>
          <w:tcPr>
            <w:tcW w:w="7461"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 xml:space="preserve">After a duel get the loser’s username is returned so that it can be saved in the </w:t>
            </w:r>
            <w:proofErr w:type="spellStart"/>
            <w:r>
              <w:t>duel_results</w:t>
            </w:r>
            <w:proofErr w:type="spellEnd"/>
            <w:r>
              <w:t xml:space="preserve"> table.</w:t>
            </w:r>
          </w:p>
        </w:tc>
      </w:tr>
      <w:tr w:rsidR="00F855AB" w:rsidTr="0099334C">
        <w:tc>
          <w:tcPr>
            <w:tcW w:w="155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 xml:space="preserve">__() in </w:t>
            </w:r>
            <w:proofErr w:type="spellStart"/>
            <w:r>
              <w:t>GameOver</w:t>
            </w:r>
            <w:proofErr w:type="spellEnd"/>
            <w:r>
              <w:t xml:space="preserve"> in the client</w:t>
            </w:r>
          </w:p>
        </w:tc>
      </w:tr>
    </w:tbl>
    <w:p w:rsidR="00F855AB" w:rsidRDefault="00F855AB" w:rsidP="00F855AB">
      <w:pPr>
        <w:rPr>
          <w:b/>
        </w:rPr>
      </w:pPr>
    </w:p>
    <w:tbl>
      <w:tblPr>
        <w:tblStyle w:val="TableGrid"/>
        <w:tblW w:w="0" w:type="auto"/>
        <w:tblLook w:val="04A0" w:firstRow="1" w:lastRow="0" w:firstColumn="1" w:lastColumn="0" w:noHBand="0" w:noVBand="1"/>
      </w:tblPr>
      <w:tblGrid>
        <w:gridCol w:w="1838"/>
        <w:gridCol w:w="2693"/>
        <w:gridCol w:w="4485"/>
      </w:tblGrid>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Username, elo</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Get only the username</w:t>
            </w:r>
          </w:p>
        </w:tc>
      </w:tr>
      <w:tr w:rsidR="00F855AB" w:rsidTr="0099334C">
        <w:tc>
          <w:tcPr>
            <w:tcW w:w="1838"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F855AB" w:rsidRPr="00D8504C" w:rsidRDefault="00F855AB" w:rsidP="0099334C">
            <w:pPr>
              <w:pBdr>
                <w:top w:val="none" w:sz="0" w:space="0" w:color="auto"/>
                <w:left w:val="none" w:sz="0" w:space="0" w:color="auto"/>
                <w:bottom w:val="none" w:sz="0" w:space="0" w:color="auto"/>
                <w:right w:val="none" w:sz="0" w:space="0" w:color="auto"/>
                <w:between w:val="none" w:sz="0" w:space="0" w:color="auto"/>
              </w:pBdr>
            </w:pPr>
            <w:r>
              <w:t>From the user table</w:t>
            </w:r>
          </w:p>
        </w:tc>
      </w:tr>
      <w:tr w:rsidR="00F855AB" w:rsidTr="0099334C">
        <w:tc>
          <w:tcPr>
            <w:tcW w:w="1838"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opponent)</w:t>
            </w:r>
          </w:p>
        </w:tc>
        <w:tc>
          <w:tcPr>
            <w:tcW w:w="4485" w:type="dxa"/>
          </w:tcPr>
          <w:p w:rsidR="00F855AB" w:rsidRDefault="00F855AB" w:rsidP="0099334C">
            <w:pPr>
              <w:pBdr>
                <w:top w:val="none" w:sz="0" w:space="0" w:color="auto"/>
                <w:left w:val="none" w:sz="0" w:space="0" w:color="auto"/>
                <w:bottom w:val="none" w:sz="0" w:space="0" w:color="auto"/>
                <w:right w:val="none" w:sz="0" w:space="0" w:color="auto"/>
                <w:between w:val="none" w:sz="0" w:space="0" w:color="auto"/>
              </w:pBdr>
            </w:pPr>
            <w:r>
              <w:t xml:space="preserve">Only get data from the record that has the same </w:t>
            </w:r>
            <w:proofErr w:type="spellStart"/>
            <w:r>
              <w:t>user_id</w:t>
            </w:r>
            <w:proofErr w:type="spellEnd"/>
            <w:r>
              <w:t xml:space="preserve"> as the loser of the duel. (Only the winner runs this query)</w:t>
            </w:r>
          </w:p>
        </w:tc>
      </w:tr>
    </w:tbl>
    <w:p w:rsidR="00F855AB" w:rsidRDefault="00F855AB"/>
    <w:p w:rsidR="0099334C" w:rsidRDefault="0099334C">
      <w:r>
        <w:t>Get worksheet history data</w:t>
      </w:r>
    </w:p>
    <w:tbl>
      <w:tblPr>
        <w:tblStyle w:val="TableGrid"/>
        <w:tblW w:w="0" w:type="auto"/>
        <w:tblLook w:val="04A0" w:firstRow="1" w:lastRow="0" w:firstColumn="1" w:lastColumn="0" w:noHBand="0" w:noVBand="1"/>
      </w:tblPr>
      <w:tblGrid>
        <w:gridCol w:w="1555"/>
        <w:gridCol w:w="7461"/>
      </w:tblGrid>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Get worksheet history data related to the user whose profile is being viewed so that is can be displayed in the worksheet history </w:t>
            </w:r>
            <w:proofErr w:type="spellStart"/>
            <w:r>
              <w:t>treeview</w:t>
            </w:r>
            <w:proofErr w:type="spellEnd"/>
            <w:r>
              <w:t>.</w:t>
            </w:r>
          </w:p>
        </w:tc>
      </w:tr>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__() in Profile in the client</w:t>
            </w:r>
          </w:p>
        </w:tc>
      </w:tr>
    </w:tbl>
    <w:p w:rsidR="0099334C" w:rsidRDefault="0099334C" w:rsidP="0099334C">
      <w:pPr>
        <w:rPr>
          <w:b/>
        </w:rPr>
      </w:pPr>
    </w:p>
    <w:tbl>
      <w:tblPr>
        <w:tblStyle w:val="TableGrid"/>
        <w:tblW w:w="0" w:type="auto"/>
        <w:tblLook w:val="04A0" w:firstRow="1" w:lastRow="0" w:firstColumn="1" w:lastColumn="0" w:noHBand="0" w:noVBand="1"/>
      </w:tblPr>
      <w:tblGrid>
        <w:gridCol w:w="1838"/>
        <w:gridCol w:w="2693"/>
        <w:gridCol w:w="4485"/>
      </w:tblGrid>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Topic, type, correct, </w:t>
            </w:r>
            <w:proofErr w:type="spellStart"/>
            <w:r>
              <w:t>no_questions</w:t>
            </w:r>
            <w:proofErr w:type="spellEnd"/>
            <w:r>
              <w:t xml:space="preserve">, time, date, </w:t>
            </w:r>
            <w:proofErr w:type="spellStart"/>
            <w:r>
              <w:t>result_id</w:t>
            </w:r>
            <w:proofErr w:type="spellEnd"/>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Get only the Topic, type, correct, </w:t>
            </w:r>
            <w:proofErr w:type="spellStart"/>
            <w:r>
              <w:t>no_questions</w:t>
            </w:r>
            <w:proofErr w:type="spellEnd"/>
            <w:r>
              <w:t xml:space="preserve">, time, date, </w:t>
            </w:r>
            <w:proofErr w:type="spellStart"/>
            <w:r>
              <w:t>result_id</w:t>
            </w:r>
            <w:proofErr w:type="spellEnd"/>
            <w:r>
              <w:t xml:space="preserve"> fields.</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proofErr w:type="spellStart"/>
            <w:r>
              <w:t>Work_results</w:t>
            </w:r>
            <w:proofErr w:type="spellEnd"/>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From the </w:t>
            </w:r>
            <w:proofErr w:type="spellStart"/>
            <w:r>
              <w:t>work_results</w:t>
            </w:r>
            <w:proofErr w:type="spellEnd"/>
            <w:r>
              <w:t xml:space="preserve"> table.</w:t>
            </w:r>
          </w:p>
        </w:tc>
      </w:tr>
      <w:tr w:rsidR="0099334C" w:rsidTr="0099334C">
        <w:tc>
          <w:tcPr>
            <w:tcW w:w="1838"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whose profile is being viewed)</w:t>
            </w:r>
          </w:p>
        </w:tc>
        <w:tc>
          <w:tcPr>
            <w:tcW w:w="4485"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Only get data from the record that has the same </w:t>
            </w:r>
            <w:proofErr w:type="spellStart"/>
            <w:r>
              <w:t>user_id</w:t>
            </w:r>
            <w:proofErr w:type="spellEnd"/>
            <w:r>
              <w:t xml:space="preserve"> as whose profile is being viewed. </w:t>
            </w:r>
          </w:p>
        </w:tc>
      </w:tr>
    </w:tbl>
    <w:p w:rsidR="0099334C" w:rsidRDefault="0099334C"/>
    <w:p w:rsidR="0099334C" w:rsidRDefault="0099334C" w:rsidP="0099334C">
      <w:r>
        <w:t>Get duel history data</w:t>
      </w:r>
    </w:p>
    <w:tbl>
      <w:tblPr>
        <w:tblStyle w:val="TableGrid"/>
        <w:tblW w:w="0" w:type="auto"/>
        <w:tblLook w:val="04A0" w:firstRow="1" w:lastRow="0" w:firstColumn="1" w:lastColumn="0" w:noHBand="0" w:noVBand="1"/>
      </w:tblPr>
      <w:tblGrid>
        <w:gridCol w:w="1555"/>
        <w:gridCol w:w="7461"/>
      </w:tblGrid>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Get duel history data related to the user whose profile is being viewed so that is can be displayed in the duel history </w:t>
            </w:r>
            <w:proofErr w:type="spellStart"/>
            <w:r>
              <w:t>treeview</w:t>
            </w:r>
            <w:proofErr w:type="spellEnd"/>
            <w:r>
              <w:t>.</w:t>
            </w:r>
          </w:p>
        </w:tc>
      </w:tr>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__() in Profile in the client</w:t>
            </w:r>
          </w:p>
        </w:tc>
      </w:tr>
    </w:tbl>
    <w:p w:rsidR="0099334C" w:rsidRDefault="0099334C" w:rsidP="0099334C">
      <w:pPr>
        <w:rPr>
          <w:b/>
        </w:rPr>
      </w:pPr>
    </w:p>
    <w:tbl>
      <w:tblPr>
        <w:tblStyle w:val="TableGrid"/>
        <w:tblW w:w="0" w:type="auto"/>
        <w:tblLook w:val="04A0" w:firstRow="1" w:lastRow="0" w:firstColumn="1" w:lastColumn="0" w:noHBand="0" w:noVBand="1"/>
      </w:tblPr>
      <w:tblGrid>
        <w:gridCol w:w="1838"/>
        <w:gridCol w:w="2693"/>
        <w:gridCol w:w="4485"/>
      </w:tblGrid>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Topic, type, user_id1, user_id2, time, date, </w:t>
            </w:r>
            <w:proofErr w:type="spellStart"/>
            <w:r>
              <w:t>result_id</w:t>
            </w:r>
            <w:proofErr w:type="spellEnd"/>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Get only Topic, type, user_id1, user_id2, time, date, </w:t>
            </w:r>
            <w:proofErr w:type="spellStart"/>
            <w:r>
              <w:t>result_id</w:t>
            </w:r>
            <w:proofErr w:type="spellEnd"/>
            <w:r>
              <w:t xml:space="preserve"> fields.</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proofErr w:type="spellStart"/>
            <w:r>
              <w:t>Duel_results</w:t>
            </w:r>
            <w:proofErr w:type="spellEnd"/>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From the </w:t>
            </w:r>
            <w:proofErr w:type="spellStart"/>
            <w:r>
              <w:t>duel_results</w:t>
            </w:r>
            <w:proofErr w:type="spellEnd"/>
            <w:r>
              <w:t xml:space="preserve"> table.</w:t>
            </w:r>
          </w:p>
        </w:tc>
      </w:tr>
      <w:tr w:rsidR="0099334C" w:rsidTr="0099334C">
        <w:tc>
          <w:tcPr>
            <w:tcW w:w="1838"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 (</w:t>
            </w:r>
            <w:proofErr w:type="spellStart"/>
            <w:r>
              <w:t>user_id</w:t>
            </w:r>
            <w:proofErr w:type="spellEnd"/>
            <w:r>
              <w:t xml:space="preserve"> of whose profile is being viewed)</w:t>
            </w:r>
          </w:p>
        </w:tc>
        <w:tc>
          <w:tcPr>
            <w:tcW w:w="4485"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Only get data from the record that has the same </w:t>
            </w:r>
            <w:proofErr w:type="spellStart"/>
            <w:r>
              <w:t>user_id</w:t>
            </w:r>
            <w:proofErr w:type="spellEnd"/>
            <w:r>
              <w:t xml:space="preserve"> as whose profile is being viewed. </w:t>
            </w:r>
          </w:p>
        </w:tc>
      </w:tr>
    </w:tbl>
    <w:p w:rsidR="0099334C" w:rsidRDefault="0099334C"/>
    <w:p w:rsidR="0099334C" w:rsidRDefault="0099334C" w:rsidP="0099334C">
      <w:r>
        <w:t>Get school name</w:t>
      </w:r>
    </w:p>
    <w:tbl>
      <w:tblPr>
        <w:tblStyle w:val="TableGrid"/>
        <w:tblW w:w="0" w:type="auto"/>
        <w:tblLook w:val="04A0" w:firstRow="1" w:lastRow="0" w:firstColumn="1" w:lastColumn="0" w:noHBand="0" w:noVBand="1"/>
      </w:tblPr>
      <w:tblGrid>
        <w:gridCol w:w="1555"/>
        <w:gridCol w:w="7461"/>
      </w:tblGrid>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Get school name of the user whose profile is being viewed to be displayed in the user information section.</w:t>
            </w:r>
          </w:p>
        </w:tc>
      </w:tr>
      <w:tr w:rsidR="0099334C" w:rsidTr="0099334C">
        <w:tc>
          <w:tcPr>
            <w:tcW w:w="155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__</w:t>
            </w:r>
            <w:proofErr w:type="spellStart"/>
            <w:r>
              <w:t>init</w:t>
            </w:r>
            <w:proofErr w:type="spellEnd"/>
            <w:r>
              <w:t>__() in Profile in the client</w:t>
            </w:r>
          </w:p>
        </w:tc>
      </w:tr>
    </w:tbl>
    <w:p w:rsidR="0099334C" w:rsidRDefault="0099334C" w:rsidP="0099334C">
      <w:pPr>
        <w:rPr>
          <w:b/>
        </w:rPr>
      </w:pPr>
    </w:p>
    <w:tbl>
      <w:tblPr>
        <w:tblStyle w:val="TableGrid"/>
        <w:tblW w:w="0" w:type="auto"/>
        <w:tblLook w:val="04A0" w:firstRow="1" w:lastRow="0" w:firstColumn="1" w:lastColumn="0" w:noHBand="0" w:noVBand="1"/>
      </w:tblPr>
      <w:tblGrid>
        <w:gridCol w:w="1838"/>
        <w:gridCol w:w="2693"/>
        <w:gridCol w:w="4485"/>
      </w:tblGrid>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lastRenderedPageBreak/>
              <w:t>SQL code</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name</w:t>
            </w:r>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Get only the name field.</w:t>
            </w:r>
          </w:p>
        </w:tc>
      </w:tr>
      <w:tr w:rsidR="0099334C" w:rsidTr="0099334C">
        <w:tc>
          <w:tcPr>
            <w:tcW w:w="1838"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school</w:t>
            </w:r>
          </w:p>
        </w:tc>
        <w:tc>
          <w:tcPr>
            <w:tcW w:w="4485" w:type="dxa"/>
          </w:tcPr>
          <w:p w:rsidR="0099334C" w:rsidRPr="00D8504C" w:rsidRDefault="0099334C" w:rsidP="0099334C">
            <w:pPr>
              <w:pBdr>
                <w:top w:val="none" w:sz="0" w:space="0" w:color="auto"/>
                <w:left w:val="none" w:sz="0" w:space="0" w:color="auto"/>
                <w:bottom w:val="none" w:sz="0" w:space="0" w:color="auto"/>
                <w:right w:val="none" w:sz="0" w:space="0" w:color="auto"/>
                <w:between w:val="none" w:sz="0" w:space="0" w:color="auto"/>
              </w:pBdr>
            </w:pPr>
            <w:r>
              <w:t>From the school table.</w:t>
            </w:r>
          </w:p>
        </w:tc>
      </w:tr>
      <w:tr w:rsidR="0099334C" w:rsidTr="0099334C">
        <w:tc>
          <w:tcPr>
            <w:tcW w:w="1838"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99334C" w:rsidRDefault="00FC33A8" w:rsidP="0099334C">
            <w:pPr>
              <w:pBdr>
                <w:top w:val="none" w:sz="0" w:space="0" w:color="auto"/>
                <w:left w:val="none" w:sz="0" w:space="0" w:color="auto"/>
                <w:bottom w:val="none" w:sz="0" w:space="0" w:color="auto"/>
                <w:right w:val="none" w:sz="0" w:space="0" w:color="auto"/>
                <w:between w:val="none" w:sz="0" w:space="0" w:color="auto"/>
              </w:pBdr>
            </w:pPr>
            <w:r>
              <w:t>Code = (school code of the user whose profile is being viewed)</w:t>
            </w:r>
          </w:p>
        </w:tc>
        <w:tc>
          <w:tcPr>
            <w:tcW w:w="4485" w:type="dxa"/>
          </w:tcPr>
          <w:p w:rsidR="0099334C" w:rsidRDefault="0099334C" w:rsidP="0099334C">
            <w:pPr>
              <w:pBdr>
                <w:top w:val="none" w:sz="0" w:space="0" w:color="auto"/>
                <w:left w:val="none" w:sz="0" w:space="0" w:color="auto"/>
                <w:bottom w:val="none" w:sz="0" w:space="0" w:color="auto"/>
                <w:right w:val="none" w:sz="0" w:space="0" w:color="auto"/>
                <w:between w:val="none" w:sz="0" w:space="0" w:color="auto"/>
              </w:pBdr>
            </w:pPr>
            <w:r>
              <w:t xml:space="preserve">Only get data from the record that has the same </w:t>
            </w:r>
            <w:r w:rsidR="00FC33A8">
              <w:t>code</w:t>
            </w:r>
            <w:r>
              <w:t xml:space="preserve"> as </w:t>
            </w:r>
            <w:r w:rsidR="00FC33A8">
              <w:t xml:space="preserve">the school code of </w:t>
            </w:r>
            <w:r>
              <w:t xml:space="preserve">whose profile is being viewed. </w:t>
            </w:r>
          </w:p>
        </w:tc>
      </w:tr>
    </w:tbl>
    <w:p w:rsidR="0099334C" w:rsidRDefault="0099334C"/>
    <w:p w:rsidR="00FC33A8" w:rsidRDefault="00FC33A8" w:rsidP="00FC33A8">
      <w:r>
        <w:t>Get user data (profile search)</w:t>
      </w:r>
    </w:p>
    <w:tbl>
      <w:tblPr>
        <w:tblStyle w:val="TableGrid"/>
        <w:tblW w:w="0" w:type="auto"/>
        <w:tblLook w:val="04A0" w:firstRow="1" w:lastRow="0" w:firstColumn="1" w:lastColumn="0" w:noHBand="0" w:noVBand="1"/>
      </w:tblPr>
      <w:tblGrid>
        <w:gridCol w:w="1555"/>
        <w:gridCol w:w="7461"/>
      </w:tblGrid>
      <w:tr w:rsidR="00FC33A8" w:rsidTr="000F3D26">
        <w:tc>
          <w:tcPr>
            <w:tcW w:w="1555"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Get user data about a user that has been searched for.</w:t>
            </w:r>
          </w:p>
        </w:tc>
      </w:tr>
      <w:tr w:rsidR="00FC33A8" w:rsidTr="000F3D26">
        <w:tc>
          <w:tcPr>
            <w:tcW w:w="1555"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 xml:space="preserve">Search() in </w:t>
            </w:r>
            <w:proofErr w:type="spellStart"/>
            <w:r>
              <w:t>ProfileSearch</w:t>
            </w:r>
            <w:proofErr w:type="spellEnd"/>
            <w:r>
              <w:t xml:space="preserve"> in the client</w:t>
            </w:r>
          </w:p>
        </w:tc>
      </w:tr>
    </w:tbl>
    <w:p w:rsidR="00FC33A8" w:rsidRDefault="00FC33A8" w:rsidP="00FC33A8">
      <w:pPr>
        <w:rPr>
          <w:b/>
        </w:rPr>
      </w:pPr>
    </w:p>
    <w:tbl>
      <w:tblPr>
        <w:tblStyle w:val="TableGrid"/>
        <w:tblW w:w="0" w:type="auto"/>
        <w:tblLook w:val="04A0" w:firstRow="1" w:lastRow="0" w:firstColumn="1" w:lastColumn="0" w:noHBand="0" w:noVBand="1"/>
      </w:tblPr>
      <w:tblGrid>
        <w:gridCol w:w="1838"/>
        <w:gridCol w:w="2693"/>
        <w:gridCol w:w="4485"/>
      </w:tblGrid>
      <w:tr w:rsidR="00FC33A8" w:rsidTr="000F3D26">
        <w:tc>
          <w:tcPr>
            <w:tcW w:w="1838"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FC33A8" w:rsidTr="000F3D26">
        <w:tc>
          <w:tcPr>
            <w:tcW w:w="1838"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proofErr w:type="spellStart"/>
            <w:r>
              <w:t>User_id</w:t>
            </w:r>
            <w:proofErr w:type="spellEnd"/>
            <w:r>
              <w:t xml:space="preserve">, username, </w:t>
            </w:r>
            <w:proofErr w:type="spellStart"/>
            <w:r>
              <w:t>admin_lvl</w:t>
            </w:r>
            <w:proofErr w:type="spellEnd"/>
            <w:r>
              <w:t>, name, school</w:t>
            </w:r>
          </w:p>
        </w:tc>
        <w:tc>
          <w:tcPr>
            <w:tcW w:w="4485"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 xml:space="preserve">Get only </w:t>
            </w:r>
            <w:proofErr w:type="spellStart"/>
            <w:r>
              <w:t>User_id</w:t>
            </w:r>
            <w:proofErr w:type="spellEnd"/>
            <w:r>
              <w:t xml:space="preserve">, username, </w:t>
            </w:r>
            <w:proofErr w:type="spellStart"/>
            <w:r>
              <w:t>admin_lvl</w:t>
            </w:r>
            <w:proofErr w:type="spellEnd"/>
            <w:r>
              <w:t>, name and school fields.</w:t>
            </w:r>
          </w:p>
        </w:tc>
      </w:tr>
      <w:tr w:rsidR="00FC33A8" w:rsidTr="000F3D26">
        <w:tc>
          <w:tcPr>
            <w:tcW w:w="1838"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FC33A8" w:rsidRPr="00D8504C" w:rsidRDefault="00FC33A8" w:rsidP="000F3D26">
            <w:pPr>
              <w:pBdr>
                <w:top w:val="none" w:sz="0" w:space="0" w:color="auto"/>
                <w:left w:val="none" w:sz="0" w:space="0" w:color="auto"/>
                <w:bottom w:val="none" w:sz="0" w:space="0" w:color="auto"/>
                <w:right w:val="none" w:sz="0" w:space="0" w:color="auto"/>
                <w:between w:val="none" w:sz="0" w:space="0" w:color="auto"/>
              </w:pBdr>
            </w:pPr>
            <w:r>
              <w:t>From the user table.</w:t>
            </w:r>
          </w:p>
        </w:tc>
      </w:tr>
      <w:tr w:rsidR="00FC33A8" w:rsidTr="000F3D26">
        <w:tc>
          <w:tcPr>
            <w:tcW w:w="1838" w:type="dxa"/>
          </w:tcPr>
          <w:p w:rsidR="00FC33A8" w:rsidRDefault="00FC33A8" w:rsidP="000F3D26">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FC33A8" w:rsidRDefault="00FC33A8" w:rsidP="000F3D26">
            <w:pPr>
              <w:pBdr>
                <w:top w:val="none" w:sz="0" w:space="0" w:color="auto"/>
                <w:left w:val="none" w:sz="0" w:space="0" w:color="auto"/>
                <w:bottom w:val="none" w:sz="0" w:space="0" w:color="auto"/>
                <w:right w:val="none" w:sz="0" w:space="0" w:color="auto"/>
                <w:between w:val="none" w:sz="0" w:space="0" w:color="auto"/>
              </w:pBdr>
            </w:pPr>
            <w:r>
              <w:t>Username = (username of searched for user.)</w:t>
            </w:r>
          </w:p>
        </w:tc>
        <w:tc>
          <w:tcPr>
            <w:tcW w:w="4485" w:type="dxa"/>
          </w:tcPr>
          <w:p w:rsidR="00FC33A8" w:rsidRDefault="00FC33A8" w:rsidP="000F3D26">
            <w:pPr>
              <w:pBdr>
                <w:top w:val="none" w:sz="0" w:space="0" w:color="auto"/>
                <w:left w:val="none" w:sz="0" w:space="0" w:color="auto"/>
                <w:bottom w:val="none" w:sz="0" w:space="0" w:color="auto"/>
                <w:right w:val="none" w:sz="0" w:space="0" w:color="auto"/>
                <w:between w:val="none" w:sz="0" w:space="0" w:color="auto"/>
              </w:pBdr>
            </w:pPr>
            <w:r>
              <w:t>Only get data from the record that has the same username as the username being searched for.</w:t>
            </w:r>
          </w:p>
        </w:tc>
      </w:tr>
    </w:tbl>
    <w:p w:rsidR="006A7608" w:rsidRDefault="006A7608"/>
    <w:p w:rsidR="00FC33A8" w:rsidRDefault="006A7608">
      <w:r>
        <w:t>Get elo and username for leader board</w:t>
      </w:r>
    </w:p>
    <w:tbl>
      <w:tblPr>
        <w:tblStyle w:val="TableGrid"/>
        <w:tblW w:w="0" w:type="auto"/>
        <w:tblLook w:val="04A0" w:firstRow="1" w:lastRow="0" w:firstColumn="1" w:lastColumn="0" w:noHBand="0" w:noVBand="1"/>
      </w:tblPr>
      <w:tblGrid>
        <w:gridCol w:w="1555"/>
        <w:gridCol w:w="7461"/>
      </w:tblGrid>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Get user data about all users that can be used for the leader board</w:t>
            </w:r>
          </w:p>
        </w:tc>
      </w:tr>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Db_get_leaderboard</w:t>
            </w:r>
            <w:proofErr w:type="spellEnd"/>
            <w:r>
              <w:t>() in the database server</w:t>
            </w:r>
          </w:p>
        </w:tc>
      </w:tr>
    </w:tbl>
    <w:p w:rsidR="006A7608" w:rsidRDefault="006A7608" w:rsidP="006A7608">
      <w:pPr>
        <w:rPr>
          <w:b/>
        </w:rPr>
      </w:pPr>
    </w:p>
    <w:tbl>
      <w:tblPr>
        <w:tblStyle w:val="TableGrid"/>
        <w:tblW w:w="0" w:type="auto"/>
        <w:tblLook w:val="04A0" w:firstRow="1" w:lastRow="0" w:firstColumn="1" w:lastColumn="0" w:noHBand="0" w:noVBand="1"/>
      </w:tblPr>
      <w:tblGrid>
        <w:gridCol w:w="1838"/>
        <w:gridCol w:w="2693"/>
        <w:gridCol w:w="4485"/>
      </w:tblGrid>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SELECT</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Username, elo</w:t>
            </w:r>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Get only the username and elo fields.</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user</w:t>
            </w:r>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From the user table.</w:t>
            </w:r>
          </w:p>
        </w:tc>
      </w:tr>
      <w:tr w:rsidR="006A7608" w:rsidTr="006A7608">
        <w:tc>
          <w:tcPr>
            <w:tcW w:w="1838"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ORDER BY </w:t>
            </w:r>
          </w:p>
        </w:tc>
        <w:tc>
          <w:tcPr>
            <w:tcW w:w="2693"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elo</w:t>
            </w:r>
          </w:p>
        </w:tc>
        <w:tc>
          <w:tcPr>
            <w:tcW w:w="4485"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Order all the data in relation to elo.</w:t>
            </w:r>
          </w:p>
        </w:tc>
      </w:tr>
      <w:tr w:rsidR="006A7608" w:rsidTr="006A7608">
        <w:tc>
          <w:tcPr>
            <w:tcW w:w="1838"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DESC</w:t>
            </w:r>
          </w:p>
        </w:tc>
        <w:tc>
          <w:tcPr>
            <w:tcW w:w="2693"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p>
        </w:tc>
        <w:tc>
          <w:tcPr>
            <w:tcW w:w="4485"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Order in descending order.</w:t>
            </w:r>
          </w:p>
        </w:tc>
      </w:tr>
    </w:tbl>
    <w:p w:rsidR="006A7608" w:rsidRDefault="006A7608"/>
    <w:p w:rsidR="00534265" w:rsidRDefault="006A7608">
      <w:r>
        <w:t>Get number of games won</w:t>
      </w:r>
    </w:p>
    <w:tbl>
      <w:tblPr>
        <w:tblStyle w:val="TableGrid"/>
        <w:tblW w:w="0" w:type="auto"/>
        <w:tblLook w:val="04A0" w:firstRow="1" w:lastRow="0" w:firstColumn="1" w:lastColumn="0" w:noHBand="0" w:noVBand="1"/>
      </w:tblPr>
      <w:tblGrid>
        <w:gridCol w:w="1555"/>
        <w:gridCol w:w="7461"/>
      </w:tblGrid>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Get the number of games a specific user has won.</w:t>
            </w:r>
          </w:p>
        </w:tc>
      </w:tr>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Db_get_leaderboard</w:t>
            </w:r>
            <w:proofErr w:type="spellEnd"/>
            <w:r>
              <w:t>() in the database server</w:t>
            </w:r>
          </w:p>
        </w:tc>
      </w:tr>
    </w:tbl>
    <w:p w:rsidR="006A7608" w:rsidRDefault="006A7608" w:rsidP="006A7608">
      <w:pPr>
        <w:rPr>
          <w:b/>
        </w:rPr>
      </w:pPr>
    </w:p>
    <w:tbl>
      <w:tblPr>
        <w:tblStyle w:val="TableGrid"/>
        <w:tblW w:w="0" w:type="auto"/>
        <w:tblLook w:val="04A0" w:firstRow="1" w:lastRow="0" w:firstColumn="1" w:lastColumn="0" w:noHBand="0" w:noVBand="1"/>
      </w:tblPr>
      <w:tblGrid>
        <w:gridCol w:w="1838"/>
        <w:gridCol w:w="2693"/>
        <w:gridCol w:w="4485"/>
      </w:tblGrid>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SELECT COUNT</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Result_id</w:t>
            </w:r>
            <w:proofErr w:type="spellEnd"/>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Count only fields with </w:t>
            </w:r>
            <w:proofErr w:type="spellStart"/>
            <w:r>
              <w:t>result_ids</w:t>
            </w:r>
            <w:proofErr w:type="spellEnd"/>
            <w:r>
              <w:t>.</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Duel_results</w:t>
            </w:r>
            <w:proofErr w:type="spellEnd"/>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From the </w:t>
            </w:r>
            <w:proofErr w:type="spellStart"/>
            <w:r>
              <w:t>duel_results</w:t>
            </w:r>
            <w:proofErr w:type="spellEnd"/>
            <w:r>
              <w:t xml:space="preserve"> table.</w:t>
            </w:r>
          </w:p>
        </w:tc>
      </w:tr>
      <w:tr w:rsidR="006A7608" w:rsidTr="006A7608">
        <w:tc>
          <w:tcPr>
            <w:tcW w:w="1838"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User_id1 = </w:t>
            </w:r>
            <w:proofErr w:type="spellStart"/>
            <w:r>
              <w:t>user_id</w:t>
            </w:r>
            <w:proofErr w:type="spellEnd"/>
            <w:r>
              <w:t xml:space="preserve"> of specific user</w:t>
            </w:r>
          </w:p>
        </w:tc>
        <w:tc>
          <w:tcPr>
            <w:tcW w:w="4485"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Only get data from the records that have the same </w:t>
            </w:r>
            <w:proofErr w:type="spellStart"/>
            <w:r>
              <w:t>user_id</w:t>
            </w:r>
            <w:proofErr w:type="spellEnd"/>
            <w:r>
              <w:t xml:space="preserve"> as the specific user’s </w:t>
            </w:r>
            <w:proofErr w:type="spellStart"/>
            <w:r>
              <w:t>user_id</w:t>
            </w:r>
            <w:proofErr w:type="spellEnd"/>
          </w:p>
        </w:tc>
      </w:tr>
    </w:tbl>
    <w:p w:rsidR="006A7608" w:rsidRDefault="006A7608"/>
    <w:p w:rsidR="006A7608" w:rsidRDefault="006A7608" w:rsidP="006A7608">
      <w:r>
        <w:t>Get number of games lost</w:t>
      </w:r>
    </w:p>
    <w:tbl>
      <w:tblPr>
        <w:tblStyle w:val="TableGrid"/>
        <w:tblW w:w="0" w:type="auto"/>
        <w:tblLook w:val="04A0" w:firstRow="1" w:lastRow="0" w:firstColumn="1" w:lastColumn="0" w:noHBand="0" w:noVBand="1"/>
      </w:tblPr>
      <w:tblGrid>
        <w:gridCol w:w="1555"/>
        <w:gridCol w:w="7461"/>
      </w:tblGrid>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Purpose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Get the number of games a specific user has lost.</w:t>
            </w:r>
          </w:p>
        </w:tc>
      </w:tr>
      <w:tr w:rsidR="006A7608" w:rsidTr="006A7608">
        <w:tc>
          <w:tcPr>
            <w:tcW w:w="155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Used where</w:t>
            </w:r>
          </w:p>
        </w:tc>
        <w:tc>
          <w:tcPr>
            <w:tcW w:w="7461"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Db_get_leaderboard</w:t>
            </w:r>
            <w:proofErr w:type="spellEnd"/>
            <w:r>
              <w:t>() in the database server</w:t>
            </w:r>
          </w:p>
        </w:tc>
      </w:tr>
    </w:tbl>
    <w:p w:rsidR="006A7608" w:rsidRDefault="006A7608" w:rsidP="006A7608">
      <w:pPr>
        <w:rPr>
          <w:b/>
        </w:rPr>
      </w:pPr>
    </w:p>
    <w:tbl>
      <w:tblPr>
        <w:tblStyle w:val="TableGrid"/>
        <w:tblW w:w="0" w:type="auto"/>
        <w:tblLook w:val="04A0" w:firstRow="1" w:lastRow="0" w:firstColumn="1" w:lastColumn="0" w:noHBand="0" w:noVBand="1"/>
      </w:tblPr>
      <w:tblGrid>
        <w:gridCol w:w="1838"/>
        <w:gridCol w:w="2693"/>
        <w:gridCol w:w="4485"/>
      </w:tblGrid>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SQL code</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Parameters</w:t>
            </w:r>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rsidRPr="00D8504C">
              <w:t>Comments</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SELECT COUNT</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Result_id</w:t>
            </w:r>
            <w:proofErr w:type="spellEnd"/>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Count only fields with </w:t>
            </w:r>
            <w:proofErr w:type="spellStart"/>
            <w:r>
              <w:t>result_ids</w:t>
            </w:r>
            <w:proofErr w:type="spellEnd"/>
            <w:r>
              <w:t>.</w:t>
            </w:r>
          </w:p>
        </w:tc>
      </w:tr>
      <w:tr w:rsidR="006A7608" w:rsidTr="006A7608">
        <w:tc>
          <w:tcPr>
            <w:tcW w:w="1838"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FROM</w:t>
            </w:r>
          </w:p>
        </w:tc>
        <w:tc>
          <w:tcPr>
            <w:tcW w:w="2693"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proofErr w:type="spellStart"/>
            <w:r>
              <w:t>Duel_results</w:t>
            </w:r>
            <w:proofErr w:type="spellEnd"/>
          </w:p>
        </w:tc>
        <w:tc>
          <w:tcPr>
            <w:tcW w:w="4485" w:type="dxa"/>
          </w:tcPr>
          <w:p w:rsidR="006A7608" w:rsidRPr="00D8504C"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From the </w:t>
            </w:r>
            <w:proofErr w:type="spellStart"/>
            <w:r>
              <w:t>duel_results</w:t>
            </w:r>
            <w:proofErr w:type="spellEnd"/>
            <w:r>
              <w:t xml:space="preserve"> table.</w:t>
            </w:r>
          </w:p>
        </w:tc>
      </w:tr>
      <w:tr w:rsidR="006A7608" w:rsidTr="006A7608">
        <w:tc>
          <w:tcPr>
            <w:tcW w:w="1838"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WHERE</w:t>
            </w:r>
          </w:p>
        </w:tc>
        <w:tc>
          <w:tcPr>
            <w:tcW w:w="2693"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User_id2 = </w:t>
            </w:r>
            <w:proofErr w:type="spellStart"/>
            <w:r>
              <w:t>user_id</w:t>
            </w:r>
            <w:proofErr w:type="spellEnd"/>
            <w:r>
              <w:t xml:space="preserve"> of specific user</w:t>
            </w:r>
          </w:p>
        </w:tc>
        <w:tc>
          <w:tcPr>
            <w:tcW w:w="4485" w:type="dxa"/>
          </w:tcPr>
          <w:p w:rsidR="006A7608" w:rsidRDefault="006A7608" w:rsidP="006A7608">
            <w:pPr>
              <w:pBdr>
                <w:top w:val="none" w:sz="0" w:space="0" w:color="auto"/>
                <w:left w:val="none" w:sz="0" w:space="0" w:color="auto"/>
                <w:bottom w:val="none" w:sz="0" w:space="0" w:color="auto"/>
                <w:right w:val="none" w:sz="0" w:space="0" w:color="auto"/>
                <w:between w:val="none" w:sz="0" w:space="0" w:color="auto"/>
              </w:pBdr>
            </w:pPr>
            <w:r>
              <w:t xml:space="preserve">Only get data from the records that have the same </w:t>
            </w:r>
            <w:proofErr w:type="spellStart"/>
            <w:r>
              <w:t>user_id</w:t>
            </w:r>
            <w:proofErr w:type="spellEnd"/>
            <w:r>
              <w:t xml:space="preserve"> as the specific user’s </w:t>
            </w:r>
            <w:proofErr w:type="spellStart"/>
            <w:r>
              <w:t>user_id</w:t>
            </w:r>
            <w:proofErr w:type="spellEnd"/>
          </w:p>
        </w:tc>
      </w:tr>
    </w:tbl>
    <w:p w:rsidR="006A7608" w:rsidRDefault="006A7608"/>
    <w:p w:rsidR="00E728A5" w:rsidRPr="004513E7" w:rsidRDefault="000F3D26">
      <w:pPr>
        <w:rPr>
          <w:b/>
        </w:rPr>
      </w:pPr>
      <w:r w:rsidRPr="004513E7">
        <w:rPr>
          <w:b/>
        </w:rPr>
        <w:t>Variables</w:t>
      </w:r>
    </w:p>
    <w:tbl>
      <w:tblPr>
        <w:tblStyle w:val="TableGrid"/>
        <w:tblW w:w="0" w:type="auto"/>
        <w:tblLook w:val="04A0" w:firstRow="1" w:lastRow="0" w:firstColumn="1" w:lastColumn="0" w:noHBand="0" w:noVBand="1"/>
      </w:tblPr>
      <w:tblGrid>
        <w:gridCol w:w="2465"/>
        <w:gridCol w:w="2274"/>
        <w:gridCol w:w="4277"/>
      </w:tblGrid>
      <w:tr w:rsidR="000F3D26" w:rsidTr="000F3D26">
        <w:tc>
          <w:tcPr>
            <w:tcW w:w="1980" w:type="dxa"/>
          </w:tcPr>
          <w:p w:rsidR="000F3D26" w:rsidRDefault="000F3D26">
            <w:pPr>
              <w:pBdr>
                <w:top w:val="none" w:sz="0" w:space="0" w:color="auto"/>
                <w:left w:val="none" w:sz="0" w:space="0" w:color="auto"/>
                <w:bottom w:val="none" w:sz="0" w:space="0" w:color="auto"/>
                <w:right w:val="none" w:sz="0" w:space="0" w:color="auto"/>
                <w:between w:val="none" w:sz="0" w:space="0" w:color="auto"/>
              </w:pBdr>
            </w:pPr>
            <w:r>
              <w:t>Variable</w:t>
            </w:r>
          </w:p>
        </w:tc>
        <w:tc>
          <w:tcPr>
            <w:tcW w:w="1559" w:type="dxa"/>
          </w:tcPr>
          <w:p w:rsidR="000F3D26" w:rsidRDefault="000F3D26">
            <w:pPr>
              <w:pBdr>
                <w:top w:val="none" w:sz="0" w:space="0" w:color="auto"/>
                <w:left w:val="none" w:sz="0" w:space="0" w:color="auto"/>
                <w:bottom w:val="none" w:sz="0" w:space="0" w:color="auto"/>
                <w:right w:val="none" w:sz="0" w:space="0" w:color="auto"/>
                <w:between w:val="none" w:sz="0" w:space="0" w:color="auto"/>
              </w:pBdr>
            </w:pPr>
            <w:r>
              <w:t>Data Type</w:t>
            </w:r>
          </w:p>
        </w:tc>
        <w:tc>
          <w:tcPr>
            <w:tcW w:w="5477" w:type="dxa"/>
          </w:tcPr>
          <w:p w:rsidR="000F3D26" w:rsidRDefault="000F3D26">
            <w:pPr>
              <w:pBdr>
                <w:top w:val="none" w:sz="0" w:space="0" w:color="auto"/>
                <w:left w:val="none" w:sz="0" w:space="0" w:color="auto"/>
                <w:bottom w:val="none" w:sz="0" w:space="0" w:color="auto"/>
                <w:right w:val="none" w:sz="0" w:space="0" w:color="auto"/>
                <w:between w:val="none" w:sz="0" w:space="0" w:color="auto"/>
              </w:pBdr>
            </w:pPr>
            <w:r>
              <w:t>Purpose</w:t>
            </w:r>
          </w:p>
        </w:tc>
      </w:tr>
      <w:tr w:rsidR="00183B06" w:rsidTr="000F3D26">
        <w:tc>
          <w:tcPr>
            <w:tcW w:w="1980" w:type="dxa"/>
          </w:tcPr>
          <w:p w:rsidR="00183B06" w:rsidRDefault="00183B06">
            <w:pPr>
              <w:pBdr>
                <w:top w:val="none" w:sz="0" w:space="0" w:color="auto"/>
                <w:left w:val="none" w:sz="0" w:space="0" w:color="auto"/>
                <w:bottom w:val="none" w:sz="0" w:space="0" w:color="auto"/>
                <w:right w:val="none" w:sz="0" w:space="0" w:color="auto"/>
                <w:between w:val="none" w:sz="0" w:space="0" w:color="auto"/>
              </w:pBdr>
            </w:pPr>
            <w:r>
              <w:t>Host</w:t>
            </w:r>
          </w:p>
        </w:tc>
        <w:tc>
          <w:tcPr>
            <w:tcW w:w="1559" w:type="dxa"/>
          </w:tcPr>
          <w:p w:rsidR="00183B06" w:rsidRDefault="00183B06">
            <w:pPr>
              <w:pBdr>
                <w:top w:val="none" w:sz="0" w:space="0" w:color="auto"/>
                <w:left w:val="none" w:sz="0" w:space="0" w:color="auto"/>
                <w:bottom w:val="none" w:sz="0" w:space="0" w:color="auto"/>
                <w:right w:val="none" w:sz="0" w:space="0" w:color="auto"/>
                <w:between w:val="none" w:sz="0" w:space="0" w:color="auto"/>
              </w:pBdr>
            </w:pPr>
            <w:r>
              <w:t>Constant string</w:t>
            </w:r>
          </w:p>
        </w:tc>
        <w:tc>
          <w:tcPr>
            <w:tcW w:w="5477" w:type="dxa"/>
          </w:tcPr>
          <w:p w:rsidR="00183B06" w:rsidRDefault="00183B06">
            <w:pPr>
              <w:pBdr>
                <w:top w:val="none" w:sz="0" w:space="0" w:color="auto"/>
                <w:left w:val="none" w:sz="0" w:space="0" w:color="auto"/>
                <w:bottom w:val="none" w:sz="0" w:space="0" w:color="auto"/>
                <w:right w:val="none" w:sz="0" w:space="0" w:color="auto"/>
                <w:between w:val="none" w:sz="0" w:space="0" w:color="auto"/>
              </w:pBdr>
            </w:pPr>
            <w:r>
              <w:t xml:space="preserve">The IP address of where the database and game servers are being hosted. For testing purposes, it is set to the IPv4 of the </w:t>
            </w:r>
            <w:r w:rsidR="002F1B31">
              <w:t>same machine the client is running on, however in the real word it would be the public IP address of where the servers are hosted.</w:t>
            </w:r>
          </w:p>
        </w:tc>
      </w:tr>
      <w:tr w:rsidR="002F1B31" w:rsidTr="000F3D26">
        <w:tc>
          <w:tcPr>
            <w:tcW w:w="1980" w:type="dxa"/>
          </w:tcPr>
          <w:p w:rsidR="002F1B31" w:rsidRDefault="002F1B31">
            <w:pPr>
              <w:pBdr>
                <w:top w:val="none" w:sz="0" w:space="0" w:color="auto"/>
                <w:left w:val="none" w:sz="0" w:space="0" w:color="auto"/>
                <w:bottom w:val="none" w:sz="0" w:space="0" w:color="auto"/>
                <w:right w:val="none" w:sz="0" w:space="0" w:color="auto"/>
                <w:between w:val="none" w:sz="0" w:space="0" w:color="auto"/>
              </w:pBdr>
            </w:pPr>
            <w:r>
              <w:t>Root</w:t>
            </w:r>
          </w:p>
        </w:tc>
        <w:tc>
          <w:tcPr>
            <w:tcW w:w="1559" w:type="dxa"/>
          </w:tcPr>
          <w:p w:rsidR="002F1B31" w:rsidRDefault="002F1B31">
            <w:pPr>
              <w:pBdr>
                <w:top w:val="none" w:sz="0" w:space="0" w:color="auto"/>
                <w:left w:val="none" w:sz="0" w:space="0" w:color="auto"/>
                <w:bottom w:val="none" w:sz="0" w:space="0" w:color="auto"/>
                <w:right w:val="none" w:sz="0" w:space="0" w:color="auto"/>
                <w:between w:val="none" w:sz="0" w:space="0" w:color="auto"/>
              </w:pBdr>
            </w:pPr>
            <w:proofErr w:type="spellStart"/>
            <w:r>
              <w:t>Tkinter.Tk</w:t>
            </w:r>
            <w:proofErr w:type="spellEnd"/>
          </w:p>
          <w:p w:rsidR="002F1B31" w:rsidRDefault="002F1B31">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2F1B31">
            <w:pPr>
              <w:pBdr>
                <w:top w:val="none" w:sz="0" w:space="0" w:color="auto"/>
                <w:left w:val="none" w:sz="0" w:space="0" w:color="auto"/>
                <w:bottom w:val="none" w:sz="0" w:space="0" w:color="auto"/>
                <w:right w:val="none" w:sz="0" w:space="0" w:color="auto"/>
                <w:between w:val="none" w:sz="0" w:space="0" w:color="auto"/>
              </w:pBdr>
            </w:pPr>
            <w:r>
              <w:t>The root window of the program that contains the menu UI and what all subsequent windows are bound to.</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w (</w:t>
            </w:r>
            <w:proofErr w:type="spellStart"/>
            <w:r>
              <w:t>set_window</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desired width of the window.</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h (</w:t>
            </w:r>
            <w:proofErr w:type="spellStart"/>
            <w:r>
              <w:t>set_window</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desired height of the window.</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Window (</w:t>
            </w:r>
            <w:proofErr w:type="spellStart"/>
            <w:r>
              <w:t>set_window</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proofErr w:type="spellStart"/>
            <w:r>
              <w:t>tkinter.Toplevel</w:t>
            </w:r>
            <w:proofErr w:type="spellEnd"/>
            <w:r>
              <w:t xml:space="preserve"> object</w:t>
            </w: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r>
              <w:t>The desired window to be resized and positioned.</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X (</w:t>
            </w:r>
            <w:proofErr w:type="spellStart"/>
            <w:r>
              <w:t>set_window</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x co-ordinate of the user’s screen that would place the window in the middle of the user’s screen with the desired width.</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Y (</w:t>
            </w:r>
            <w:proofErr w:type="spellStart"/>
            <w:r>
              <w:t>set_window</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y co-ordinate of the user’s screen that would place the window in the middle of the user’s screen with the desired width.</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Entry (</w:t>
            </w:r>
            <w:proofErr w:type="spellStart"/>
            <w:r>
              <w:t>limit_size</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proofErr w:type="spellStart"/>
            <w:proofErr w:type="gramStart"/>
            <w:r>
              <w:t>tkinter.Entry</w:t>
            </w:r>
            <w:proofErr w:type="spellEnd"/>
            <w:proofErr w:type="gramEnd"/>
          </w:p>
          <w:p w:rsidR="00E728A5" w:rsidRDefault="00E728A5">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entry widget that is to have the size of its contents limited.</w:t>
            </w:r>
          </w:p>
        </w:tc>
      </w:tr>
      <w:tr w:rsidR="000F3D26" w:rsidTr="000F3D26">
        <w:tc>
          <w:tcPr>
            <w:tcW w:w="1980"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Limit (</w:t>
            </w:r>
            <w:proofErr w:type="spellStart"/>
            <w:r>
              <w:t>limit_size</w:t>
            </w:r>
            <w:proofErr w:type="spellEnd"/>
            <w:r>
              <w:t>)</w:t>
            </w:r>
          </w:p>
        </w:tc>
        <w:tc>
          <w:tcPr>
            <w:tcW w:w="1559"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0F3D26" w:rsidRDefault="00E728A5">
            <w:pPr>
              <w:pBdr>
                <w:top w:val="none" w:sz="0" w:space="0" w:color="auto"/>
                <w:left w:val="none" w:sz="0" w:space="0" w:color="auto"/>
                <w:bottom w:val="none" w:sz="0" w:space="0" w:color="auto"/>
                <w:right w:val="none" w:sz="0" w:space="0" w:color="auto"/>
                <w:between w:val="none" w:sz="0" w:space="0" w:color="auto"/>
              </w:pBdr>
            </w:pPr>
            <w:r>
              <w:t>The desired size limit of the contents of the entry.</w:t>
            </w:r>
          </w:p>
        </w:tc>
      </w:tr>
      <w:tr w:rsidR="00E728A5" w:rsidTr="000F3D26">
        <w:tc>
          <w:tcPr>
            <w:tcW w:w="1980" w:type="dxa"/>
          </w:tcPr>
          <w:p w:rsidR="00E728A5" w:rsidRDefault="00E728A5">
            <w:pPr>
              <w:pBdr>
                <w:top w:val="none" w:sz="0" w:space="0" w:color="auto"/>
                <w:left w:val="none" w:sz="0" w:space="0" w:color="auto"/>
                <w:bottom w:val="none" w:sz="0" w:space="0" w:color="auto"/>
                <w:right w:val="none" w:sz="0" w:space="0" w:color="auto"/>
                <w:between w:val="none" w:sz="0" w:space="0" w:color="auto"/>
              </w:pBdr>
            </w:pPr>
            <w:r>
              <w:t>Value (</w:t>
            </w:r>
            <w:proofErr w:type="spellStart"/>
            <w:r>
              <w:t>limit_size</w:t>
            </w:r>
            <w:proofErr w:type="spellEnd"/>
            <w:r>
              <w:t>)</w:t>
            </w:r>
          </w:p>
        </w:tc>
        <w:tc>
          <w:tcPr>
            <w:tcW w:w="1559" w:type="dxa"/>
          </w:tcPr>
          <w:p w:rsidR="00E728A5" w:rsidRDefault="00E728A5">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r>
              <w:t xml:space="preserve">The </w:t>
            </w:r>
            <w:r w:rsidR="00183B06">
              <w:t>contents of the entry before being limited.</w:t>
            </w:r>
          </w:p>
        </w:tc>
      </w:tr>
      <w:tr w:rsidR="00E728A5" w:rsidTr="000F3D26">
        <w:tc>
          <w:tcPr>
            <w:tcW w:w="1980" w:type="dxa"/>
          </w:tcPr>
          <w:p w:rsidR="00E728A5" w:rsidRDefault="00183B06">
            <w:pPr>
              <w:pBdr>
                <w:top w:val="none" w:sz="0" w:space="0" w:color="auto"/>
                <w:left w:val="none" w:sz="0" w:space="0" w:color="auto"/>
                <w:bottom w:val="none" w:sz="0" w:space="0" w:color="auto"/>
                <w:right w:val="none" w:sz="0" w:space="0" w:color="auto"/>
                <w:between w:val="none" w:sz="0" w:space="0" w:color="auto"/>
              </w:pBdr>
            </w:pPr>
            <w:proofErr w:type="spellStart"/>
            <w:r>
              <w:t>Func</w:t>
            </w:r>
            <w:proofErr w:type="spellEnd"/>
            <w:r>
              <w:t xml:space="preserve"> (</w:t>
            </w:r>
            <w:proofErr w:type="spellStart"/>
            <w:r>
              <w:t>db</w:t>
            </w:r>
            <w:proofErr w:type="spellEnd"/>
            <w:r>
              <w:t>)</w:t>
            </w:r>
          </w:p>
        </w:tc>
        <w:tc>
          <w:tcPr>
            <w:tcW w:w="1559" w:type="dxa"/>
          </w:tcPr>
          <w:p w:rsidR="00E728A5" w:rsidRDefault="00183B06">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E728A5" w:rsidRDefault="00183B06">
            <w:pPr>
              <w:pBdr>
                <w:top w:val="none" w:sz="0" w:space="0" w:color="auto"/>
                <w:left w:val="none" w:sz="0" w:space="0" w:color="auto"/>
                <w:bottom w:val="none" w:sz="0" w:space="0" w:color="auto"/>
                <w:right w:val="none" w:sz="0" w:space="0" w:color="auto"/>
                <w:between w:val="none" w:sz="0" w:space="0" w:color="auto"/>
              </w:pBdr>
            </w:pPr>
            <w:r>
              <w:t>Indicates the function you wish the database server to run.</w:t>
            </w:r>
          </w:p>
        </w:tc>
      </w:tr>
      <w:tr w:rsidR="00E728A5" w:rsidTr="000F3D26">
        <w:tc>
          <w:tcPr>
            <w:tcW w:w="1980" w:type="dxa"/>
          </w:tcPr>
          <w:p w:rsidR="00E728A5" w:rsidRDefault="00183B06">
            <w:pPr>
              <w:pBdr>
                <w:top w:val="none" w:sz="0" w:space="0" w:color="auto"/>
                <w:left w:val="none" w:sz="0" w:space="0" w:color="auto"/>
                <w:bottom w:val="none" w:sz="0" w:space="0" w:color="auto"/>
                <w:right w:val="none" w:sz="0" w:space="0" w:color="auto"/>
                <w:between w:val="none" w:sz="0" w:space="0" w:color="auto"/>
              </w:pBdr>
            </w:pPr>
            <w:r>
              <w:t>*</w:t>
            </w:r>
            <w:proofErr w:type="spellStart"/>
            <w:r>
              <w:t>args</w:t>
            </w:r>
            <w:proofErr w:type="spellEnd"/>
            <w:r>
              <w:t xml:space="preserve"> (</w:t>
            </w:r>
            <w:proofErr w:type="spellStart"/>
            <w:r>
              <w:t>db</w:t>
            </w:r>
            <w:proofErr w:type="spellEnd"/>
            <w:r>
              <w:t>)</w:t>
            </w:r>
          </w:p>
        </w:tc>
        <w:tc>
          <w:tcPr>
            <w:tcW w:w="1559" w:type="dxa"/>
          </w:tcPr>
          <w:p w:rsidR="00E728A5" w:rsidRDefault="00183B06">
            <w:pPr>
              <w:pBdr>
                <w:top w:val="none" w:sz="0" w:space="0" w:color="auto"/>
                <w:left w:val="none" w:sz="0" w:space="0" w:color="auto"/>
                <w:bottom w:val="none" w:sz="0" w:space="0" w:color="auto"/>
                <w:right w:val="none" w:sz="0" w:space="0" w:color="auto"/>
                <w:between w:val="none" w:sz="0" w:space="0" w:color="auto"/>
              </w:pBdr>
            </w:pPr>
            <w:r>
              <w:t>List</w:t>
            </w:r>
          </w:p>
        </w:tc>
        <w:tc>
          <w:tcPr>
            <w:tcW w:w="5477" w:type="dxa"/>
          </w:tcPr>
          <w:p w:rsidR="00E728A5" w:rsidRDefault="00183B06">
            <w:pPr>
              <w:pBdr>
                <w:top w:val="none" w:sz="0" w:space="0" w:color="auto"/>
                <w:left w:val="none" w:sz="0" w:space="0" w:color="auto"/>
                <w:bottom w:val="none" w:sz="0" w:space="0" w:color="auto"/>
                <w:right w:val="none" w:sz="0" w:space="0" w:color="auto"/>
                <w:between w:val="none" w:sz="0" w:space="0" w:color="auto"/>
              </w:pBdr>
            </w:pPr>
            <w:r>
              <w:t>Includes all the required data that is to be processed by the database server.</w:t>
            </w:r>
          </w:p>
        </w:tc>
      </w:tr>
      <w:tr w:rsidR="00E728A5" w:rsidTr="000F3D26">
        <w:tc>
          <w:tcPr>
            <w:tcW w:w="1980" w:type="dxa"/>
          </w:tcPr>
          <w:p w:rsidR="00E728A5" w:rsidRDefault="002F1B31">
            <w:pPr>
              <w:pBdr>
                <w:top w:val="none" w:sz="0" w:space="0" w:color="auto"/>
                <w:left w:val="none" w:sz="0" w:space="0" w:color="auto"/>
                <w:bottom w:val="none" w:sz="0" w:space="0" w:color="auto"/>
                <w:right w:val="none" w:sz="0" w:space="0" w:color="auto"/>
                <w:between w:val="none" w:sz="0" w:space="0" w:color="auto"/>
              </w:pBdr>
            </w:pPr>
            <w:r>
              <w:t>S</w:t>
            </w:r>
            <w:r w:rsidR="004513E7">
              <w:t xml:space="preserve"> (db)</w:t>
            </w:r>
          </w:p>
        </w:tc>
        <w:tc>
          <w:tcPr>
            <w:tcW w:w="1559" w:type="dxa"/>
          </w:tcPr>
          <w:p w:rsidR="00E728A5" w:rsidRDefault="002F1B31">
            <w:pPr>
              <w:pBdr>
                <w:top w:val="none" w:sz="0" w:space="0" w:color="auto"/>
                <w:left w:val="none" w:sz="0" w:space="0" w:color="auto"/>
                <w:bottom w:val="none" w:sz="0" w:space="0" w:color="auto"/>
                <w:right w:val="none" w:sz="0" w:space="0" w:color="auto"/>
                <w:between w:val="none" w:sz="0" w:space="0" w:color="auto"/>
              </w:pBdr>
            </w:pPr>
            <w:proofErr w:type="spellStart"/>
            <w:r>
              <w:t>Socket.socket</w:t>
            </w:r>
            <w:proofErr w:type="spellEnd"/>
          </w:p>
          <w:p w:rsidR="002F1B31" w:rsidRDefault="002F1B31">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E728A5" w:rsidRDefault="002F1B31">
            <w:pPr>
              <w:pBdr>
                <w:top w:val="none" w:sz="0" w:space="0" w:color="auto"/>
                <w:left w:val="none" w:sz="0" w:space="0" w:color="auto"/>
                <w:bottom w:val="none" w:sz="0" w:space="0" w:color="auto"/>
                <w:right w:val="none" w:sz="0" w:space="0" w:color="auto"/>
                <w:between w:val="none" w:sz="0" w:space="0" w:color="auto"/>
              </w:pBdr>
            </w:pPr>
            <w:r>
              <w:t>Create a new socket.</w:t>
            </w:r>
          </w:p>
        </w:tc>
      </w:tr>
      <w:tr w:rsidR="00E728A5" w:rsidTr="000F3D26">
        <w:tc>
          <w:tcPr>
            <w:tcW w:w="1980" w:type="dxa"/>
          </w:tcPr>
          <w:p w:rsidR="00E728A5" w:rsidRDefault="002F1B31">
            <w:pPr>
              <w:pBdr>
                <w:top w:val="none" w:sz="0" w:space="0" w:color="auto"/>
                <w:left w:val="none" w:sz="0" w:space="0" w:color="auto"/>
                <w:bottom w:val="none" w:sz="0" w:space="0" w:color="auto"/>
                <w:right w:val="none" w:sz="0" w:space="0" w:color="auto"/>
                <w:between w:val="none" w:sz="0" w:space="0" w:color="auto"/>
              </w:pBdr>
            </w:pPr>
            <w:r>
              <w:t>Port</w:t>
            </w:r>
            <w:r w:rsidR="004513E7">
              <w:t xml:space="preserve"> (db)</w:t>
            </w:r>
          </w:p>
        </w:tc>
        <w:tc>
          <w:tcPr>
            <w:tcW w:w="1559" w:type="dxa"/>
          </w:tcPr>
          <w:p w:rsidR="00E728A5" w:rsidRDefault="002F1B31">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E728A5" w:rsidRDefault="002F1B31">
            <w:pPr>
              <w:pBdr>
                <w:top w:val="none" w:sz="0" w:space="0" w:color="auto"/>
                <w:left w:val="none" w:sz="0" w:space="0" w:color="auto"/>
                <w:bottom w:val="none" w:sz="0" w:space="0" w:color="auto"/>
                <w:right w:val="none" w:sz="0" w:space="0" w:color="auto"/>
                <w:between w:val="none" w:sz="0" w:space="0" w:color="auto"/>
              </w:pBdr>
            </w:pPr>
            <w:r>
              <w:t>The desired port that will connect to the correct server at the host IP address.</w:t>
            </w:r>
          </w:p>
        </w:tc>
      </w:tr>
      <w:tr w:rsidR="002F1B31" w:rsidTr="000F3D26">
        <w:tc>
          <w:tcPr>
            <w:tcW w:w="1980" w:type="dxa"/>
          </w:tcPr>
          <w:p w:rsidR="002F1B31" w:rsidRDefault="004513E7">
            <w:pPr>
              <w:pBdr>
                <w:top w:val="none" w:sz="0" w:space="0" w:color="auto"/>
                <w:left w:val="none" w:sz="0" w:space="0" w:color="auto"/>
                <w:bottom w:val="none" w:sz="0" w:space="0" w:color="auto"/>
                <w:right w:val="none" w:sz="0" w:space="0" w:color="auto"/>
                <w:between w:val="none" w:sz="0" w:space="0" w:color="auto"/>
              </w:pBdr>
            </w:pPr>
            <w:proofErr w:type="spellStart"/>
            <w:r>
              <w:t>Msgr</w:t>
            </w:r>
            <w:proofErr w:type="spellEnd"/>
            <w:r>
              <w:t xml:space="preserve"> (</w:t>
            </w:r>
            <w:proofErr w:type="spellStart"/>
            <w:r>
              <w:t>db</w:t>
            </w:r>
            <w:proofErr w:type="spellEnd"/>
            <w:r>
              <w:t>)</w:t>
            </w:r>
          </w:p>
        </w:tc>
        <w:tc>
          <w:tcPr>
            <w:tcW w:w="1559"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The data received from the database server.</w:t>
            </w:r>
          </w:p>
        </w:tc>
      </w:tr>
      <w:tr w:rsidR="002F1B31" w:rsidTr="000F3D26">
        <w:tc>
          <w:tcPr>
            <w:tcW w:w="1980" w:type="dxa"/>
          </w:tcPr>
          <w:p w:rsidR="002F1B31" w:rsidRDefault="004513E7">
            <w:pPr>
              <w:pBdr>
                <w:top w:val="none" w:sz="0" w:space="0" w:color="auto"/>
                <w:left w:val="none" w:sz="0" w:space="0" w:color="auto"/>
                <w:bottom w:val="none" w:sz="0" w:space="0" w:color="auto"/>
                <w:right w:val="none" w:sz="0" w:space="0" w:color="auto"/>
                <w:between w:val="none" w:sz="0" w:space="0" w:color="auto"/>
              </w:pBdr>
            </w:pPr>
            <w:proofErr w:type="spellStart"/>
            <w:r>
              <w:t>Msgs</w:t>
            </w:r>
            <w:proofErr w:type="spellEnd"/>
            <w:r>
              <w:t xml:space="preserve"> (</w:t>
            </w:r>
            <w:proofErr w:type="spellStart"/>
            <w:r>
              <w:t>db</w:t>
            </w:r>
            <w:proofErr w:type="spellEnd"/>
            <w:r>
              <w:t>)</w:t>
            </w:r>
          </w:p>
        </w:tc>
        <w:tc>
          <w:tcPr>
            <w:tcW w:w="1559"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Bytes</w:t>
            </w:r>
          </w:p>
        </w:tc>
        <w:tc>
          <w:tcPr>
            <w:tcW w:w="5477"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The data sent to the database server in bytes because you can only send data over sockets in the bytes data type.</w:t>
            </w:r>
          </w:p>
        </w:tc>
      </w:tr>
      <w:tr w:rsidR="002F1B31" w:rsidTr="000F3D26">
        <w:tc>
          <w:tcPr>
            <w:tcW w:w="1980"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Text (db)</w:t>
            </w:r>
          </w:p>
        </w:tc>
        <w:tc>
          <w:tcPr>
            <w:tcW w:w="1559"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The string format of what is to be sent to the database server.</w:t>
            </w:r>
          </w:p>
        </w:tc>
      </w:tr>
      <w:tr w:rsidR="002F1B31" w:rsidTr="000F3D26">
        <w:tc>
          <w:tcPr>
            <w:tcW w:w="1980"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lastRenderedPageBreak/>
              <w:t>Master/</w:t>
            </w:r>
            <w:proofErr w:type="spellStart"/>
            <w:r>
              <w:t>self.master</w:t>
            </w:r>
            <w:proofErr w:type="spellEnd"/>
            <w:r>
              <w:t xml:space="preserve"> (all classes)</w:t>
            </w:r>
          </w:p>
        </w:tc>
        <w:tc>
          <w:tcPr>
            <w:tcW w:w="1559" w:type="dxa"/>
          </w:tcPr>
          <w:p w:rsidR="004513E7" w:rsidRDefault="004513E7" w:rsidP="004513E7">
            <w:pPr>
              <w:pBdr>
                <w:top w:val="none" w:sz="0" w:space="0" w:color="auto"/>
                <w:left w:val="none" w:sz="0" w:space="0" w:color="auto"/>
                <w:bottom w:val="none" w:sz="0" w:space="0" w:color="auto"/>
                <w:right w:val="none" w:sz="0" w:space="0" w:color="auto"/>
                <w:between w:val="none" w:sz="0" w:space="0" w:color="auto"/>
              </w:pBdr>
            </w:pPr>
            <w:proofErr w:type="spellStart"/>
            <w:r>
              <w:t>Tkinter.Tk</w:t>
            </w:r>
            <w:proofErr w:type="spellEnd"/>
          </w:p>
          <w:p w:rsidR="002F1B31" w:rsidRDefault="004513E7" w:rsidP="004513E7">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4513E7">
            <w:pPr>
              <w:pBdr>
                <w:top w:val="none" w:sz="0" w:space="0" w:color="auto"/>
                <w:left w:val="none" w:sz="0" w:space="0" w:color="auto"/>
                <w:bottom w:val="none" w:sz="0" w:space="0" w:color="auto"/>
                <w:right w:val="none" w:sz="0" w:space="0" w:color="auto"/>
                <w:between w:val="none" w:sz="0" w:space="0" w:color="auto"/>
              </w:pBdr>
            </w:pPr>
            <w:r>
              <w:t>The root window.</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Self.sc_image</w:t>
            </w:r>
            <w:proofErr w:type="spellEnd"/>
            <w:r>
              <w:t xml:space="preserve"> (</w:t>
            </w:r>
            <w:proofErr w:type="spellStart"/>
            <w:r>
              <w:t>SplashScreen</w:t>
            </w:r>
            <w:proofErr w:type="spellEnd"/>
            <w:r>
              <w:t>)</w:t>
            </w:r>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Tkinter.PhotoImage</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 xml:space="preserve">The </w:t>
            </w:r>
            <w:proofErr w:type="spellStart"/>
            <w:r>
              <w:t>BillyMaths</w:t>
            </w:r>
            <w:proofErr w:type="spellEnd"/>
            <w:r>
              <w:t xml:space="preserve"> logo with transparent background colour.</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Sef.sc_img</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Tkitner.Label</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The widget that the logo will be within.</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Self.progress</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Tkinter.ttk.Progressbar</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The progress bar widget that indicates how much of the program has loaded.</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Self.setup_info_text</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Tkinter.StingVar</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The variable text that will change to the bit of the program that is being loaded.</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Self.setup_info</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Tknter.Label</w:t>
            </w:r>
            <w:proofErr w:type="spellEnd"/>
          </w:p>
          <w:p w:rsidR="0009100F" w:rsidRDefault="0009100F">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The label that the above variable sting will be inside.</w:t>
            </w:r>
          </w:p>
        </w:tc>
      </w:tr>
      <w:tr w:rsidR="002F1B31" w:rsidTr="000F3D26">
        <w:tc>
          <w:tcPr>
            <w:tcW w:w="1980" w:type="dxa"/>
          </w:tcPr>
          <w:p w:rsidR="002F1B31" w:rsidRDefault="0009100F">
            <w:pPr>
              <w:pBdr>
                <w:top w:val="none" w:sz="0" w:space="0" w:color="auto"/>
                <w:left w:val="none" w:sz="0" w:space="0" w:color="auto"/>
                <w:bottom w:val="none" w:sz="0" w:space="0" w:color="auto"/>
                <w:right w:val="none" w:sz="0" w:space="0" w:color="auto"/>
                <w:between w:val="none" w:sz="0" w:space="0" w:color="auto"/>
              </w:pBdr>
            </w:pPr>
            <w:proofErr w:type="spellStart"/>
            <w:r>
              <w:t>Self.colour</w:t>
            </w:r>
            <w:proofErr w:type="spellEnd"/>
          </w:p>
        </w:tc>
        <w:tc>
          <w:tcPr>
            <w:tcW w:w="1559"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2F1B31" w:rsidRDefault="0009100F">
            <w:pPr>
              <w:pBdr>
                <w:top w:val="none" w:sz="0" w:space="0" w:color="auto"/>
                <w:left w:val="none" w:sz="0" w:space="0" w:color="auto"/>
                <w:bottom w:val="none" w:sz="0" w:space="0" w:color="auto"/>
                <w:right w:val="none" w:sz="0" w:space="0" w:color="auto"/>
                <w:between w:val="none" w:sz="0" w:space="0" w:color="auto"/>
              </w:pBdr>
            </w:pPr>
            <w:r>
              <w:t xml:space="preserve">The hexadecimal RGB value of the </w:t>
            </w:r>
            <w:proofErr w:type="spellStart"/>
            <w:r w:rsidR="003175E8">
              <w:t>spash</w:t>
            </w:r>
            <w:proofErr w:type="spellEnd"/>
            <w:r w:rsidR="003175E8">
              <w:t xml:space="preserve"> screen window background colour.</w:t>
            </w:r>
          </w:p>
        </w:tc>
      </w:tr>
      <w:tr w:rsidR="002F1B31" w:rsidTr="000F3D26">
        <w:tc>
          <w:tcPr>
            <w:tcW w:w="1980" w:type="dxa"/>
          </w:tcPr>
          <w:p w:rsidR="002F1B31" w:rsidRDefault="003175E8">
            <w:pPr>
              <w:pBdr>
                <w:top w:val="none" w:sz="0" w:space="0" w:color="auto"/>
                <w:left w:val="none" w:sz="0" w:space="0" w:color="auto"/>
                <w:bottom w:val="none" w:sz="0" w:space="0" w:color="auto"/>
                <w:right w:val="none" w:sz="0" w:space="0" w:color="auto"/>
                <w:between w:val="none" w:sz="0" w:space="0" w:color="auto"/>
              </w:pBdr>
            </w:pPr>
            <w:proofErr w:type="spellStart"/>
            <w:r>
              <w:t>Self.increase</w:t>
            </w:r>
            <w:proofErr w:type="spellEnd"/>
          </w:p>
          <w:p w:rsidR="003175E8" w:rsidRDefault="003175E8">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Boolean</w:t>
            </w:r>
          </w:p>
        </w:tc>
        <w:tc>
          <w:tcPr>
            <w:tcW w:w="5477"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This is set to True when the green value of the RGB background colour is meant to increase (making the background change to orange) and is False when the green value is meant to decrease (making the background change to red).</w:t>
            </w:r>
          </w:p>
        </w:tc>
      </w:tr>
      <w:tr w:rsidR="002F1B31" w:rsidTr="000F3D26">
        <w:tc>
          <w:tcPr>
            <w:tcW w:w="1980"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Green</w:t>
            </w:r>
          </w:p>
          <w:p w:rsidR="003175E8" w:rsidRDefault="003175E8">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The new hexadecimal value for the green component of the RGB value for the background.</w:t>
            </w:r>
          </w:p>
        </w:tc>
      </w:tr>
      <w:tr w:rsidR="002F1B31" w:rsidTr="000F3D26">
        <w:tc>
          <w:tcPr>
            <w:tcW w:w="1980" w:type="dxa"/>
          </w:tcPr>
          <w:p w:rsidR="002F1B31" w:rsidRDefault="003175E8">
            <w:pPr>
              <w:pBdr>
                <w:top w:val="none" w:sz="0" w:space="0" w:color="auto"/>
                <w:left w:val="none" w:sz="0" w:space="0" w:color="auto"/>
                <w:bottom w:val="none" w:sz="0" w:space="0" w:color="auto"/>
                <w:right w:val="none" w:sz="0" w:space="0" w:color="auto"/>
                <w:between w:val="none" w:sz="0" w:space="0" w:color="auto"/>
              </w:pBdr>
            </w:pPr>
            <w:proofErr w:type="spellStart"/>
            <w:r>
              <w:t>Self.progress</w:t>
            </w:r>
            <w:proofErr w:type="spellEnd"/>
            <w:r>
              <w:t>[“value”]</w:t>
            </w:r>
          </w:p>
          <w:p w:rsidR="003175E8" w:rsidRDefault="003175E8">
            <w:pPr>
              <w:pBdr>
                <w:top w:val="none" w:sz="0" w:space="0" w:color="auto"/>
                <w:left w:val="none" w:sz="0" w:space="0" w:color="auto"/>
                <w:bottom w:val="none" w:sz="0" w:space="0" w:color="auto"/>
                <w:right w:val="none" w:sz="0" w:space="0" w:color="auto"/>
                <w:between w:val="none" w:sz="0" w:space="0" w:color="auto"/>
              </w:pBdr>
            </w:pPr>
            <w:r>
              <w:t>(</w:t>
            </w:r>
            <w:proofErr w:type="spellStart"/>
            <w:r>
              <w:t>SplashScreen</w:t>
            </w:r>
            <w:proofErr w:type="spellEnd"/>
            <w:r>
              <w:t>)</w:t>
            </w:r>
          </w:p>
        </w:tc>
        <w:tc>
          <w:tcPr>
            <w:tcW w:w="1559"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2F1B31" w:rsidRDefault="003175E8">
            <w:pPr>
              <w:pBdr>
                <w:top w:val="none" w:sz="0" w:space="0" w:color="auto"/>
                <w:left w:val="none" w:sz="0" w:space="0" w:color="auto"/>
                <w:bottom w:val="none" w:sz="0" w:space="0" w:color="auto"/>
                <w:right w:val="none" w:sz="0" w:space="0" w:color="auto"/>
                <w:between w:val="none" w:sz="0" w:space="0" w:color="auto"/>
              </w:pBdr>
            </w:pPr>
            <w:r>
              <w:t>The percentage of the progress bar filled in.</w:t>
            </w:r>
          </w:p>
        </w:tc>
      </w:tr>
      <w:tr w:rsidR="00E728A5" w:rsidTr="000F3D26">
        <w:tc>
          <w:tcPr>
            <w:tcW w:w="1980" w:type="dxa"/>
          </w:tcPr>
          <w:p w:rsidR="00E728A5" w:rsidRDefault="003175E8">
            <w:pPr>
              <w:pBdr>
                <w:top w:val="none" w:sz="0" w:space="0" w:color="auto"/>
                <w:left w:val="none" w:sz="0" w:space="0" w:color="auto"/>
                <w:bottom w:val="none" w:sz="0" w:space="0" w:color="auto"/>
                <w:right w:val="none" w:sz="0" w:space="0" w:color="auto"/>
                <w:between w:val="none" w:sz="0" w:space="0" w:color="auto"/>
              </w:pBdr>
            </w:pPr>
            <w:r>
              <w:t>Number</w:t>
            </w:r>
          </w:p>
          <w:p w:rsidR="003175E8" w:rsidRDefault="003175E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3175E8">
            <w:pPr>
              <w:pBdr>
                <w:top w:val="none" w:sz="0" w:space="0" w:color="auto"/>
                <w:left w:val="none" w:sz="0" w:space="0" w:color="auto"/>
                <w:bottom w:val="none" w:sz="0" w:space="0" w:color="auto"/>
                <w:right w:val="none" w:sz="0" w:space="0" w:color="auto"/>
                <w:between w:val="none" w:sz="0" w:space="0" w:color="auto"/>
              </w:pBdr>
            </w:pPr>
            <w:r>
              <w:t>Integer</w:t>
            </w:r>
          </w:p>
        </w:tc>
        <w:tc>
          <w:tcPr>
            <w:tcW w:w="5477" w:type="dxa"/>
          </w:tcPr>
          <w:p w:rsidR="00E728A5" w:rsidRDefault="003175E8">
            <w:pPr>
              <w:pBdr>
                <w:top w:val="none" w:sz="0" w:space="0" w:color="auto"/>
                <w:left w:val="none" w:sz="0" w:space="0" w:color="auto"/>
                <w:bottom w:val="none" w:sz="0" w:space="0" w:color="auto"/>
                <w:right w:val="none" w:sz="0" w:space="0" w:color="auto"/>
                <w:between w:val="none" w:sz="0" w:space="0" w:color="auto"/>
              </w:pBdr>
            </w:pPr>
            <w:r>
              <w:t>The specific question number to be displayed in this question frame.</w:t>
            </w:r>
          </w:p>
        </w:tc>
      </w:tr>
      <w:tr w:rsidR="00E728A5" w:rsidTr="000F3D26">
        <w:tc>
          <w:tcPr>
            <w:tcW w:w="1980" w:type="dxa"/>
          </w:tcPr>
          <w:p w:rsidR="00E728A5" w:rsidRDefault="003175E8">
            <w:pPr>
              <w:pBdr>
                <w:top w:val="none" w:sz="0" w:space="0" w:color="auto"/>
                <w:left w:val="none" w:sz="0" w:space="0" w:color="auto"/>
                <w:bottom w:val="none" w:sz="0" w:space="0" w:color="auto"/>
                <w:right w:val="none" w:sz="0" w:space="0" w:color="auto"/>
                <w:between w:val="none" w:sz="0" w:space="0" w:color="auto"/>
              </w:pBdr>
            </w:pPr>
            <w:proofErr w:type="spellStart"/>
            <w:r>
              <w:t>Func</w:t>
            </w:r>
            <w:proofErr w:type="spellEnd"/>
            <w:r w:rsidR="007B4A78">
              <w:t xml:space="preserve">, </w:t>
            </w:r>
            <w:proofErr w:type="spellStart"/>
            <w:proofErr w:type="gramStart"/>
            <w:r w:rsidR="007B4A78">
              <w:t>self.function</w:t>
            </w:r>
            <w:proofErr w:type="spellEnd"/>
            <w:proofErr w:type="gramEnd"/>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S</w:t>
            </w:r>
            <w:r w:rsidR="003175E8">
              <w:t>tring</w:t>
            </w:r>
          </w:p>
        </w:tc>
        <w:tc>
          <w:tcPr>
            <w:tcW w:w="5477"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The function that this question is going to have (+ - * /) This is used to determine the correct answer and display the correct function.</w:t>
            </w:r>
          </w:p>
        </w:tc>
      </w:tr>
      <w:tr w:rsidR="00E728A5" w:rsidTr="000F3D26">
        <w:tc>
          <w:tcPr>
            <w:tcW w:w="1980"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Mode/</w:t>
            </w:r>
            <w:proofErr w:type="spellStart"/>
            <w:r>
              <w:t>self.mode</w:t>
            </w:r>
            <w:proofErr w:type="spellEnd"/>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Specifies if this question is for a worksheet or a duel. If the question is for a worksheet then when the question is marked the correct answers are shown (because the only time a worksheet question is marked is when the worksheet is complete). However, a duel question is marked every 0.5 seconds during the duel so the correct answers are not shown.</w:t>
            </w:r>
          </w:p>
        </w:tc>
      </w:tr>
      <w:tr w:rsidR="00E728A5" w:rsidTr="000F3D26">
        <w:tc>
          <w:tcPr>
            <w:tcW w:w="1980" w:type="dxa"/>
          </w:tcPr>
          <w:p w:rsidR="00E728A5" w:rsidRDefault="00CE6EB2">
            <w:pPr>
              <w:pBdr>
                <w:top w:val="none" w:sz="0" w:space="0" w:color="auto"/>
                <w:left w:val="none" w:sz="0" w:space="0" w:color="auto"/>
                <w:bottom w:val="none" w:sz="0" w:space="0" w:color="auto"/>
                <w:right w:val="none" w:sz="0" w:space="0" w:color="auto"/>
                <w:between w:val="none" w:sz="0" w:space="0" w:color="auto"/>
              </w:pBdr>
            </w:pPr>
            <w:proofErr w:type="spellStart"/>
            <w:r>
              <w:t>Self.marked</w:t>
            </w:r>
            <w:proofErr w:type="spellEnd"/>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Boolean</w:t>
            </w:r>
          </w:p>
        </w:tc>
        <w:tc>
          <w:tcPr>
            <w:tcW w:w="5477"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Indicates of the question has already been marked and corrected.</w:t>
            </w:r>
          </w:p>
        </w:tc>
      </w:tr>
      <w:tr w:rsidR="00E728A5" w:rsidTr="000F3D26">
        <w:tc>
          <w:tcPr>
            <w:tcW w:w="1980" w:type="dxa"/>
          </w:tcPr>
          <w:p w:rsidR="00E728A5" w:rsidRDefault="00CE6EB2">
            <w:pPr>
              <w:pBdr>
                <w:top w:val="none" w:sz="0" w:space="0" w:color="auto"/>
                <w:left w:val="none" w:sz="0" w:space="0" w:color="auto"/>
                <w:bottom w:val="none" w:sz="0" w:space="0" w:color="auto"/>
                <w:right w:val="none" w:sz="0" w:space="0" w:color="auto"/>
                <w:between w:val="none" w:sz="0" w:space="0" w:color="auto"/>
              </w:pBdr>
            </w:pPr>
            <w:proofErr w:type="spellStart"/>
            <w:r>
              <w:t>Self.function_var</w:t>
            </w:r>
            <w:proofErr w:type="spellEnd"/>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CE6EB2">
            <w:pPr>
              <w:pBdr>
                <w:top w:val="none" w:sz="0" w:space="0" w:color="auto"/>
                <w:left w:val="none" w:sz="0" w:space="0" w:color="auto"/>
                <w:bottom w:val="none" w:sz="0" w:space="0" w:color="auto"/>
                <w:right w:val="none" w:sz="0" w:space="0" w:color="auto"/>
                <w:between w:val="none" w:sz="0" w:space="0" w:color="auto"/>
              </w:pBdr>
            </w:pPr>
            <w:proofErr w:type="spellStart"/>
            <w:r>
              <w:t>Tkitner.StringVar</w:t>
            </w:r>
            <w:proofErr w:type="spellEnd"/>
          </w:p>
          <w:p w:rsidR="00CE6EB2" w:rsidRDefault="00CE6EB2">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E728A5" w:rsidRDefault="00CE6EB2">
            <w:pPr>
              <w:pBdr>
                <w:top w:val="none" w:sz="0" w:space="0" w:color="auto"/>
                <w:left w:val="none" w:sz="0" w:space="0" w:color="auto"/>
                <w:bottom w:val="none" w:sz="0" w:space="0" w:color="auto"/>
                <w:right w:val="none" w:sz="0" w:space="0" w:color="auto"/>
                <w:between w:val="none" w:sz="0" w:space="0" w:color="auto"/>
              </w:pBdr>
            </w:pPr>
            <w:r>
              <w:t xml:space="preserve">The </w:t>
            </w:r>
            <w:r w:rsidR="007B4A78">
              <w:t>operator</w:t>
            </w:r>
            <w:r>
              <w:t xml:space="preserve"> that is to be displayed in the question. (“</w:t>
            </w:r>
            <w:r w:rsidR="007B4A78">
              <w:t>+ or”</w:t>
            </w:r>
            <w:r>
              <w:t>-”</w:t>
            </w:r>
            <w:r w:rsidR="007B4A78">
              <w:t>or”*</w:t>
            </w:r>
            <w:r>
              <w:t>”or”</w:t>
            </w:r>
            <w:r w:rsidR="007B4A78">
              <w:t>/</w:t>
            </w:r>
            <w:r>
              <w:t>”)</w:t>
            </w:r>
          </w:p>
        </w:tc>
      </w:tr>
      <w:tr w:rsidR="00E728A5" w:rsidTr="000F3D26">
        <w:tc>
          <w:tcPr>
            <w:tcW w:w="1980"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 xml:space="preserve">Self.x1, </w:t>
            </w:r>
            <w:proofErr w:type="gramStart"/>
            <w:r>
              <w:t>self.y</w:t>
            </w:r>
            <w:proofErr w:type="gramEnd"/>
            <w:r>
              <w:t>1, self.a1,</w:t>
            </w:r>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7B4A78">
            <w:pPr>
              <w:pBdr>
                <w:top w:val="none" w:sz="0" w:space="0" w:color="auto"/>
                <w:left w:val="none" w:sz="0" w:space="0" w:color="auto"/>
                <w:bottom w:val="none" w:sz="0" w:space="0" w:color="auto"/>
                <w:right w:val="none" w:sz="0" w:space="0" w:color="auto"/>
                <w:between w:val="none" w:sz="0" w:space="0" w:color="auto"/>
              </w:pBdr>
            </w:pPr>
            <w:proofErr w:type="spellStart"/>
            <w:r>
              <w:t>Tkinter.StringVar</w:t>
            </w:r>
            <w:proofErr w:type="spellEnd"/>
          </w:p>
          <w:p w:rsidR="007B4A78" w:rsidRDefault="007B4A78">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These values are the numerators of the 1</w:t>
            </w:r>
            <w:r w:rsidRPr="007B4A78">
              <w:rPr>
                <w:vertAlign w:val="superscript"/>
              </w:rPr>
              <w:t>st</w:t>
            </w:r>
            <w:r>
              <w:rPr>
                <w:vertAlign w:val="superscript"/>
              </w:rPr>
              <w:t xml:space="preserve"> </w:t>
            </w:r>
            <w:r>
              <w:t>and 2</w:t>
            </w:r>
            <w:r w:rsidRPr="007B4A78">
              <w:rPr>
                <w:vertAlign w:val="superscript"/>
              </w:rPr>
              <w:t>nd</w:t>
            </w:r>
            <w:r>
              <w:rPr>
                <w:vertAlign w:val="superscript"/>
              </w:rPr>
              <w:t xml:space="preserve">  </w:t>
            </w:r>
            <w:r>
              <w:t>fraction, as well as the numerator of the answer.</w:t>
            </w:r>
          </w:p>
        </w:tc>
      </w:tr>
      <w:tr w:rsidR="00E728A5" w:rsidTr="000F3D26">
        <w:tc>
          <w:tcPr>
            <w:tcW w:w="1980"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 xml:space="preserve">Self.x2, </w:t>
            </w:r>
            <w:proofErr w:type="gramStart"/>
            <w:r>
              <w:t>self.y</w:t>
            </w:r>
            <w:proofErr w:type="gramEnd"/>
            <w:r>
              <w:t>2, self.a2,</w:t>
            </w:r>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7B4A78" w:rsidRDefault="007B4A78" w:rsidP="007B4A78">
            <w:pPr>
              <w:pBdr>
                <w:top w:val="none" w:sz="0" w:space="0" w:color="auto"/>
                <w:left w:val="none" w:sz="0" w:space="0" w:color="auto"/>
                <w:bottom w:val="none" w:sz="0" w:space="0" w:color="auto"/>
                <w:right w:val="none" w:sz="0" w:space="0" w:color="auto"/>
                <w:between w:val="none" w:sz="0" w:space="0" w:color="auto"/>
              </w:pBdr>
            </w:pPr>
            <w:proofErr w:type="spellStart"/>
            <w:r>
              <w:t>Tkinter.StringVar</w:t>
            </w:r>
            <w:proofErr w:type="spellEnd"/>
          </w:p>
          <w:p w:rsidR="00E728A5" w:rsidRDefault="007B4A78" w:rsidP="007B4A78">
            <w:pPr>
              <w:pBdr>
                <w:top w:val="none" w:sz="0" w:space="0" w:color="auto"/>
                <w:left w:val="none" w:sz="0" w:space="0" w:color="auto"/>
                <w:bottom w:val="none" w:sz="0" w:space="0" w:color="auto"/>
                <w:right w:val="none" w:sz="0" w:space="0" w:color="auto"/>
                <w:between w:val="none" w:sz="0" w:space="0" w:color="auto"/>
              </w:pBdr>
            </w:pPr>
            <w:r>
              <w:t>Object</w:t>
            </w:r>
          </w:p>
        </w:tc>
        <w:tc>
          <w:tcPr>
            <w:tcW w:w="5477"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These values are the denominators of the 1</w:t>
            </w:r>
            <w:r w:rsidRPr="007B4A78">
              <w:rPr>
                <w:vertAlign w:val="superscript"/>
              </w:rPr>
              <w:t>st</w:t>
            </w:r>
            <w:r>
              <w:rPr>
                <w:vertAlign w:val="superscript"/>
              </w:rPr>
              <w:t xml:space="preserve"> </w:t>
            </w:r>
            <w:r>
              <w:t>and 2</w:t>
            </w:r>
            <w:r w:rsidRPr="007B4A78">
              <w:rPr>
                <w:vertAlign w:val="superscript"/>
              </w:rPr>
              <w:t>nd</w:t>
            </w:r>
            <w:r>
              <w:rPr>
                <w:vertAlign w:val="superscript"/>
              </w:rPr>
              <w:t xml:space="preserve">  </w:t>
            </w:r>
            <w:r>
              <w:t>fraction, as well as the denominator of the answer.</w:t>
            </w:r>
          </w:p>
        </w:tc>
      </w:tr>
      <w:tr w:rsidR="00E728A5" w:rsidTr="000F3D26">
        <w:tc>
          <w:tcPr>
            <w:tcW w:w="1980" w:type="dxa"/>
          </w:tcPr>
          <w:p w:rsidR="00E728A5" w:rsidRDefault="007B4A78">
            <w:pPr>
              <w:pBdr>
                <w:top w:val="none" w:sz="0" w:space="0" w:color="auto"/>
                <w:left w:val="none" w:sz="0" w:space="0" w:color="auto"/>
                <w:bottom w:val="none" w:sz="0" w:space="0" w:color="auto"/>
                <w:right w:val="none" w:sz="0" w:space="0" w:color="auto"/>
                <w:between w:val="none" w:sz="0" w:space="0" w:color="auto"/>
              </w:pBdr>
            </w:pPr>
            <w:proofErr w:type="spellStart"/>
            <w:r>
              <w:lastRenderedPageBreak/>
              <w:t>Decimal_answer</w:t>
            </w:r>
            <w:proofErr w:type="spellEnd"/>
          </w:p>
          <w:p w:rsidR="007B4A78" w:rsidRDefault="007B4A78">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Float</w:t>
            </w:r>
          </w:p>
        </w:tc>
        <w:tc>
          <w:tcPr>
            <w:tcW w:w="5477" w:type="dxa"/>
          </w:tcPr>
          <w:p w:rsidR="00E728A5" w:rsidRDefault="007B4A78">
            <w:pPr>
              <w:pBdr>
                <w:top w:val="none" w:sz="0" w:space="0" w:color="auto"/>
                <w:left w:val="none" w:sz="0" w:space="0" w:color="auto"/>
                <w:bottom w:val="none" w:sz="0" w:space="0" w:color="auto"/>
                <w:right w:val="none" w:sz="0" w:space="0" w:color="auto"/>
                <w:between w:val="none" w:sz="0" w:space="0" w:color="auto"/>
              </w:pBdr>
            </w:pPr>
            <w:r>
              <w:t>The decimal answer calculated from the two fractions</w:t>
            </w:r>
            <w:r w:rsidR="004541E5">
              <w:t>.</w:t>
            </w:r>
          </w:p>
        </w:tc>
      </w:tr>
      <w:tr w:rsidR="00E728A5" w:rsidTr="000F3D26">
        <w:tc>
          <w:tcPr>
            <w:tcW w:w="1980"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Answer</w:t>
            </w:r>
          </w:p>
          <w:p w:rsidR="004541E5" w:rsidRDefault="004541E5">
            <w:pPr>
              <w:pBdr>
                <w:top w:val="none" w:sz="0" w:space="0" w:color="auto"/>
                <w:left w:val="none" w:sz="0" w:space="0" w:color="auto"/>
                <w:bottom w:val="none" w:sz="0" w:space="0" w:color="auto"/>
                <w:right w:val="none" w:sz="0" w:space="0" w:color="auto"/>
                <w:between w:val="none" w:sz="0" w:space="0" w:color="auto"/>
              </w:pBdr>
            </w:pPr>
            <w:r>
              <w:t>(</w:t>
            </w:r>
            <w:proofErr w:type="spellStart"/>
            <w:r>
              <w:t>FractionQuestionFrame</w:t>
            </w:r>
            <w:proofErr w:type="spellEnd"/>
            <w:r>
              <w:t>)</w:t>
            </w:r>
          </w:p>
        </w:tc>
        <w:tc>
          <w:tcPr>
            <w:tcW w:w="1559"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String</w:t>
            </w:r>
          </w:p>
        </w:tc>
        <w:tc>
          <w:tcPr>
            <w:tcW w:w="5477"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The decimal answer in a fraction format where it is spit into a numerator and denominator.</w:t>
            </w:r>
          </w:p>
        </w:tc>
      </w:tr>
      <w:tr w:rsidR="00E728A5" w:rsidTr="000F3D26">
        <w:tc>
          <w:tcPr>
            <w:tcW w:w="1980"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Data/</w:t>
            </w:r>
            <w:proofErr w:type="spellStart"/>
            <w:r>
              <w:t>self.data</w:t>
            </w:r>
            <w:proofErr w:type="spellEnd"/>
          </w:p>
          <w:p w:rsidR="004541E5" w:rsidRDefault="004541E5">
            <w:pPr>
              <w:pBdr>
                <w:top w:val="none" w:sz="0" w:space="0" w:color="auto"/>
                <w:left w:val="none" w:sz="0" w:space="0" w:color="auto"/>
                <w:bottom w:val="none" w:sz="0" w:space="0" w:color="auto"/>
                <w:right w:val="none" w:sz="0" w:space="0" w:color="auto"/>
                <w:between w:val="none" w:sz="0" w:space="0" w:color="auto"/>
              </w:pBdr>
            </w:pPr>
            <w:r>
              <w:t>(</w:t>
            </w:r>
            <w:proofErr w:type="spellStart"/>
            <w:r>
              <w:t>FractionduelFrame</w:t>
            </w:r>
            <w:proofErr w:type="spellEnd"/>
            <w:r>
              <w:t>)</w:t>
            </w:r>
          </w:p>
        </w:tc>
        <w:tc>
          <w:tcPr>
            <w:tcW w:w="1559"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List</w:t>
            </w:r>
          </w:p>
        </w:tc>
        <w:tc>
          <w:tcPr>
            <w:tcW w:w="5477" w:type="dxa"/>
          </w:tcPr>
          <w:p w:rsidR="00E728A5" w:rsidRDefault="004541E5">
            <w:pPr>
              <w:pBdr>
                <w:top w:val="none" w:sz="0" w:space="0" w:color="auto"/>
                <w:left w:val="none" w:sz="0" w:space="0" w:color="auto"/>
                <w:bottom w:val="none" w:sz="0" w:space="0" w:color="auto"/>
                <w:right w:val="none" w:sz="0" w:space="0" w:color="auto"/>
                <w:between w:val="none" w:sz="0" w:space="0" w:color="auto"/>
              </w:pBdr>
            </w:pPr>
            <w:r>
              <w:t>The list of numerators and denominators that is to be applied to the set of questions. (supplied by the game server)</w:t>
            </w:r>
          </w:p>
        </w:tc>
      </w:tr>
      <w:tr w:rsidR="00E728A5" w:rsidTr="000F3D26">
        <w:tc>
          <w:tcPr>
            <w:tcW w:w="1980" w:type="dxa"/>
          </w:tcPr>
          <w:p w:rsidR="00E728A5" w:rsidRDefault="00DB422D">
            <w:pPr>
              <w:pBdr>
                <w:top w:val="none" w:sz="0" w:space="0" w:color="auto"/>
                <w:left w:val="none" w:sz="0" w:space="0" w:color="auto"/>
                <w:bottom w:val="none" w:sz="0" w:space="0" w:color="auto"/>
                <w:right w:val="none" w:sz="0" w:space="0" w:color="auto"/>
                <w:between w:val="none" w:sz="0" w:space="0" w:color="auto"/>
              </w:pBdr>
            </w:pPr>
            <w:proofErr w:type="spellStart"/>
            <w:r>
              <w:t>Self.start_time</w:t>
            </w:r>
            <w:proofErr w:type="spellEnd"/>
          </w:p>
          <w:p w:rsidR="00DB422D" w:rsidRDefault="00DB422D">
            <w:pPr>
              <w:pBdr>
                <w:top w:val="none" w:sz="0" w:space="0" w:color="auto"/>
                <w:left w:val="none" w:sz="0" w:space="0" w:color="auto"/>
                <w:bottom w:val="none" w:sz="0" w:space="0" w:color="auto"/>
                <w:right w:val="none" w:sz="0" w:space="0" w:color="auto"/>
                <w:between w:val="none" w:sz="0" w:space="0" w:color="auto"/>
              </w:pBdr>
            </w:pPr>
            <w:r>
              <w:t>(Worksheet)</w:t>
            </w:r>
          </w:p>
        </w:tc>
        <w:tc>
          <w:tcPr>
            <w:tcW w:w="1559" w:type="dxa"/>
          </w:tcPr>
          <w:p w:rsidR="00E728A5" w:rsidRDefault="00DB422D">
            <w:pPr>
              <w:pBdr>
                <w:top w:val="none" w:sz="0" w:space="0" w:color="auto"/>
                <w:left w:val="none" w:sz="0" w:space="0" w:color="auto"/>
                <w:bottom w:val="none" w:sz="0" w:space="0" w:color="auto"/>
                <w:right w:val="none" w:sz="0" w:space="0" w:color="auto"/>
                <w:between w:val="none" w:sz="0" w:space="0" w:color="auto"/>
              </w:pBdr>
            </w:pPr>
            <w:r>
              <w:t>Float</w:t>
            </w:r>
          </w:p>
        </w:tc>
        <w:tc>
          <w:tcPr>
            <w:tcW w:w="5477" w:type="dxa"/>
          </w:tcPr>
          <w:p w:rsidR="00E728A5" w:rsidRDefault="00DB422D">
            <w:pPr>
              <w:pBdr>
                <w:top w:val="none" w:sz="0" w:space="0" w:color="auto"/>
                <w:left w:val="none" w:sz="0" w:space="0" w:color="auto"/>
                <w:bottom w:val="none" w:sz="0" w:space="0" w:color="auto"/>
                <w:right w:val="none" w:sz="0" w:space="0" w:color="auto"/>
                <w:between w:val="none" w:sz="0" w:space="0" w:color="auto"/>
              </w:pBdr>
            </w:pPr>
            <w:r>
              <w:t>The time since epoch used to calculate time taken to complete a worksheet.</w:t>
            </w:r>
          </w:p>
        </w:tc>
      </w:tr>
      <w:tr w:rsidR="00E728A5" w:rsidTr="000F3D26">
        <w:tc>
          <w:tcPr>
            <w:tcW w:w="1980" w:type="dxa"/>
          </w:tcPr>
          <w:p w:rsidR="00E728A5" w:rsidRDefault="00DB422D">
            <w:pPr>
              <w:pBdr>
                <w:top w:val="none" w:sz="0" w:space="0" w:color="auto"/>
                <w:left w:val="none" w:sz="0" w:space="0" w:color="auto"/>
                <w:bottom w:val="none" w:sz="0" w:space="0" w:color="auto"/>
                <w:right w:val="none" w:sz="0" w:space="0" w:color="auto"/>
                <w:between w:val="none" w:sz="0" w:space="0" w:color="auto"/>
              </w:pBdr>
            </w:pPr>
            <w:r>
              <w:t>Frames</w:t>
            </w:r>
          </w:p>
          <w:p w:rsidR="00DB422D" w:rsidRDefault="00DB422D">
            <w:pPr>
              <w:pBdr>
                <w:top w:val="none" w:sz="0" w:space="0" w:color="auto"/>
                <w:left w:val="none" w:sz="0" w:space="0" w:color="auto"/>
                <w:bottom w:val="none" w:sz="0" w:space="0" w:color="auto"/>
                <w:right w:val="none" w:sz="0" w:space="0" w:color="auto"/>
                <w:between w:val="none" w:sz="0" w:space="0" w:color="auto"/>
              </w:pBdr>
            </w:pPr>
            <w:r>
              <w:t>(</w:t>
            </w:r>
            <w:proofErr w:type="spellStart"/>
            <w:r>
              <w:t>Woksheet</w:t>
            </w:r>
            <w:proofErr w:type="spellEnd"/>
            <w:r>
              <w:t>)</w:t>
            </w:r>
          </w:p>
        </w:tc>
        <w:tc>
          <w:tcPr>
            <w:tcW w:w="1559" w:type="dxa"/>
          </w:tcPr>
          <w:p w:rsidR="00E728A5" w:rsidRDefault="00DB422D">
            <w:pPr>
              <w:pBdr>
                <w:top w:val="none" w:sz="0" w:space="0" w:color="auto"/>
                <w:left w:val="none" w:sz="0" w:space="0" w:color="auto"/>
                <w:bottom w:val="none" w:sz="0" w:space="0" w:color="auto"/>
                <w:right w:val="none" w:sz="0" w:space="0" w:color="auto"/>
                <w:between w:val="none" w:sz="0" w:space="0" w:color="auto"/>
              </w:pBdr>
            </w:pPr>
            <w:r>
              <w:t>List</w:t>
            </w:r>
          </w:p>
        </w:tc>
        <w:tc>
          <w:tcPr>
            <w:tcW w:w="5477" w:type="dxa"/>
          </w:tcPr>
          <w:p w:rsidR="00E728A5" w:rsidRDefault="00DB422D">
            <w:pPr>
              <w:pBdr>
                <w:top w:val="none" w:sz="0" w:space="0" w:color="auto"/>
                <w:left w:val="none" w:sz="0" w:space="0" w:color="auto"/>
                <w:bottom w:val="none" w:sz="0" w:space="0" w:color="auto"/>
                <w:right w:val="none" w:sz="0" w:space="0" w:color="auto"/>
                <w:between w:val="none" w:sz="0" w:space="0" w:color="auto"/>
              </w:pBdr>
            </w:pPr>
            <w:r>
              <w:t>A list of all the frames generated depending on the amount of questions in a worksheet.</w:t>
            </w:r>
          </w:p>
        </w:tc>
      </w:tr>
      <w:tr w:rsidR="00E728A5" w:rsidTr="000F3D26">
        <w:tc>
          <w:tcPr>
            <w:tcW w:w="1980"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1559"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r>
      <w:tr w:rsidR="00E728A5" w:rsidTr="000F3D26">
        <w:tc>
          <w:tcPr>
            <w:tcW w:w="1980"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1559"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r>
      <w:tr w:rsidR="00E728A5" w:rsidTr="000F3D26">
        <w:tc>
          <w:tcPr>
            <w:tcW w:w="1980"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1559"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r>
      <w:tr w:rsidR="00E728A5" w:rsidTr="000F3D26">
        <w:tc>
          <w:tcPr>
            <w:tcW w:w="1980"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1559"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c>
          <w:tcPr>
            <w:tcW w:w="5477" w:type="dxa"/>
          </w:tcPr>
          <w:p w:rsidR="00E728A5" w:rsidRDefault="00E728A5">
            <w:pPr>
              <w:pBdr>
                <w:top w:val="none" w:sz="0" w:space="0" w:color="auto"/>
                <w:left w:val="none" w:sz="0" w:space="0" w:color="auto"/>
                <w:bottom w:val="none" w:sz="0" w:space="0" w:color="auto"/>
                <w:right w:val="none" w:sz="0" w:space="0" w:color="auto"/>
                <w:between w:val="none" w:sz="0" w:space="0" w:color="auto"/>
              </w:pBdr>
            </w:pPr>
          </w:p>
        </w:tc>
      </w:tr>
    </w:tbl>
    <w:p w:rsidR="000F3D26" w:rsidRDefault="000F3D26"/>
    <w:p w:rsidR="00DE6660" w:rsidRPr="00045B64" w:rsidRDefault="00DE6660">
      <w:pPr>
        <w:rPr>
          <w:b/>
        </w:rPr>
      </w:pPr>
      <w:r w:rsidRPr="00045B64">
        <w:rPr>
          <w:b/>
        </w:rPr>
        <w:t>Calculations</w:t>
      </w:r>
    </w:p>
    <w:p w:rsidR="00DE6660" w:rsidRPr="004E0B7B" w:rsidRDefault="00DE6660">
      <w:pPr>
        <w:rPr>
          <w:b/>
        </w:rPr>
      </w:pPr>
      <w:r w:rsidRPr="004E0B7B">
        <w:rPr>
          <w:b/>
        </w:rPr>
        <w:t>Elo rating calculations:</w:t>
      </w:r>
    </w:p>
    <w:p w:rsidR="00DE6660" w:rsidRDefault="00DE6660">
      <w:r>
        <w:t xml:space="preserve">A user’s elo rating </w:t>
      </w:r>
      <w:r w:rsidR="00B264B8">
        <w:t xml:space="preserve">is a dynamic way to show their rank as you do not get a flat elo gain/loss from winning/losing. Instead the amount of elo you gain or lose is based on the elo of the player you are against. First, the </w:t>
      </w:r>
      <w:r w:rsidR="0079060F">
        <w:t>expected outcome of a game for player A</w:t>
      </w:r>
      <w:r w:rsidR="006D0C13">
        <w:t xml:space="preserve"> against a player B</w:t>
      </w:r>
      <w:r w:rsidR="0079060F">
        <w:t xml:space="preserve"> is calculated (1 is a win and 0 is a loss therefore if the calculated value is say 0.71 then they should have a 71% chance of winning.)</w:t>
      </w:r>
      <w:r w:rsidR="00B264B8">
        <w:t>.</w:t>
      </w:r>
    </w:p>
    <w:p w:rsidR="00B264B8" w:rsidRDefault="00B264B8">
      <w:r>
        <w:rPr>
          <w:noProof/>
        </w:rPr>
        <w:drawing>
          <wp:inline distT="0" distB="0" distL="0" distR="0" wp14:anchorId="3B2F0D56" wp14:editId="7F411BA0">
            <wp:extent cx="2594146" cy="7123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3967" cy="715079"/>
                    </a:xfrm>
                    <a:prstGeom prst="rect">
                      <a:avLst/>
                    </a:prstGeom>
                  </pic:spPr>
                </pic:pic>
              </a:graphicData>
            </a:graphic>
          </wp:inline>
        </w:drawing>
      </w:r>
    </w:p>
    <w:p w:rsidR="0079060F" w:rsidRDefault="0079060F">
      <w:r>
        <w:t>Where EA is the chance of player A winning against player B.</w:t>
      </w:r>
    </w:p>
    <w:p w:rsidR="0079060F" w:rsidRDefault="0079060F">
      <w:r>
        <w:t>RB is the elo rating of player B</w:t>
      </w:r>
    </w:p>
    <w:p w:rsidR="006D0C13" w:rsidRDefault="0079060F">
      <w:r>
        <w:t>RA is the elo rating of player A.</w:t>
      </w:r>
    </w:p>
    <w:p w:rsidR="0079060F" w:rsidRDefault="0079060F">
      <w:r>
        <w:t>Then the new elo rating of player A is calculated.</w:t>
      </w:r>
    </w:p>
    <w:p w:rsidR="0079060F" w:rsidRDefault="0079060F">
      <w:r>
        <w:rPr>
          <w:noProof/>
        </w:rPr>
        <w:drawing>
          <wp:inline distT="0" distB="0" distL="0" distR="0" wp14:anchorId="36BF1245" wp14:editId="619F3CA5">
            <wp:extent cx="2827687" cy="510363"/>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891" cy="513288"/>
                    </a:xfrm>
                    <a:prstGeom prst="rect">
                      <a:avLst/>
                    </a:prstGeom>
                  </pic:spPr>
                </pic:pic>
              </a:graphicData>
            </a:graphic>
          </wp:inline>
        </w:drawing>
      </w:r>
    </w:p>
    <w:p w:rsidR="0079060F" w:rsidRDefault="0079060F">
      <w:r>
        <w:t>Where R</w:t>
      </w:r>
      <w:r w:rsidR="006D0C13">
        <w:t>A</w:t>
      </w:r>
      <w:r>
        <w:t>’ is the new elo rating of player A.</w:t>
      </w:r>
    </w:p>
    <w:p w:rsidR="0079060F" w:rsidRDefault="0079060F">
      <w:r>
        <w:t>RA is the elo rating of player A before the game.</w:t>
      </w:r>
    </w:p>
    <w:p w:rsidR="0079060F" w:rsidRDefault="0079060F">
      <w:r>
        <w:t xml:space="preserve">K is the K-factor </w:t>
      </w:r>
      <w:r w:rsidR="006D0C13">
        <w:t>(value that is usually 16 or 32, I chose 32 as it seemed more interesting for kids to see larger rank increases)</w:t>
      </w:r>
    </w:p>
    <w:p w:rsidR="006D0C13" w:rsidRDefault="006D0C13">
      <w:r>
        <w:t>SA is the actual outcome of the game for player A (1 for a win, 0 for a loss)</w:t>
      </w:r>
    </w:p>
    <w:p w:rsidR="006D0C13" w:rsidRDefault="006D0C13">
      <w:r>
        <w:lastRenderedPageBreak/>
        <w:t>EA is the expected outcome of the game for player A calculated before.</w:t>
      </w:r>
    </w:p>
    <w:p w:rsidR="00E63837" w:rsidRDefault="00E63837">
      <w:r>
        <w:t>I will round all values up so that 1 is the minimum elo gain/loss and 32 is the maximum</w:t>
      </w:r>
    </w:p>
    <w:p w:rsidR="00B9590E" w:rsidRDefault="00B9590E">
      <w:r>
        <w:t>Examples:</w:t>
      </w:r>
    </w:p>
    <w:p w:rsidR="005B43D0" w:rsidRDefault="005B43D0">
      <w:r>
        <w:t>1)</w:t>
      </w:r>
    </w:p>
    <w:p w:rsidR="006D0C13" w:rsidRDefault="00B8791E">
      <w:r>
        <w:t>A</w:t>
      </w:r>
      <w:r w:rsidR="006D0C13">
        <w:t xml:space="preserve"> player with 1500 elo playing against a player with 500 elo should have an expected outcome of 0.99, so if they win the game they will only have an elo increase of 1, if they lose the game they will have an elo decrease of 32.</w:t>
      </w:r>
    </w:p>
    <w:p w:rsidR="005B43D0" w:rsidRDefault="005B43D0">
      <w:r>
        <w:t>2)</w:t>
      </w:r>
    </w:p>
    <w:p w:rsidR="006D0C13" w:rsidRDefault="00B8791E">
      <w:r>
        <w:t>A</w:t>
      </w:r>
      <w:r w:rsidR="006D0C13">
        <w:t xml:space="preserve"> player with 1000 elo playing against a player with 1000 elo </w:t>
      </w:r>
      <w:r w:rsidR="0063658C">
        <w:t>would</w:t>
      </w:r>
      <w:r w:rsidR="006D0C13">
        <w:t xml:space="preserve"> have an expected outcome of 0.5, </w:t>
      </w:r>
      <w:r>
        <w:t>so if they win the game they will have an elo increase of 16, if they lose the game they will have an elo decrease of 16.</w:t>
      </w:r>
    </w:p>
    <w:p w:rsidR="005B43D0" w:rsidRDefault="005B43D0">
      <w:r>
        <w:t>3)</w:t>
      </w:r>
    </w:p>
    <w:p w:rsidR="006D0C13" w:rsidRPr="004E0B7B" w:rsidRDefault="00B8791E">
      <w:r w:rsidRPr="004E0B7B">
        <w:t xml:space="preserve">A player with 900 elo playing against a player with </w:t>
      </w:r>
      <w:r w:rsidR="00E63837" w:rsidRPr="004E0B7B">
        <w:t>1100</w:t>
      </w:r>
      <w:r w:rsidRPr="004E0B7B">
        <w:t xml:space="preserve"> elo </w:t>
      </w:r>
      <w:r w:rsidR="0063658C" w:rsidRPr="004E0B7B">
        <w:t>would</w:t>
      </w:r>
      <w:r w:rsidRPr="004E0B7B">
        <w:t xml:space="preserve"> have an expected outcome of 0.</w:t>
      </w:r>
      <w:r w:rsidR="00E63837" w:rsidRPr="004E0B7B">
        <w:t>24</w:t>
      </w:r>
      <w:r w:rsidRPr="004E0B7B">
        <w:t xml:space="preserve">, so if they win the game they will have an elo increase of </w:t>
      </w:r>
      <w:r w:rsidR="00E63837" w:rsidRPr="004E0B7B">
        <w:t>25</w:t>
      </w:r>
      <w:r w:rsidRPr="004E0B7B">
        <w:t xml:space="preserve">, if they lose the game they will have an elo decrease of </w:t>
      </w:r>
      <w:r w:rsidR="0063658C" w:rsidRPr="004E0B7B">
        <w:t>8</w:t>
      </w:r>
      <w:r w:rsidRPr="004E0B7B">
        <w:t>.</w:t>
      </w:r>
    </w:p>
    <w:p w:rsidR="00CE48CF" w:rsidRDefault="00CE48CF" w:rsidP="00CE48CF">
      <w:pPr>
        <w:rPr>
          <w:b/>
        </w:rPr>
      </w:pPr>
      <w:r w:rsidRPr="004E0B7B">
        <w:rPr>
          <w:b/>
        </w:rPr>
        <w:t>Systematically generate quadratic expressions in a simplified, expanded state where they can be factorised by keyStage3 students:</w:t>
      </w:r>
    </w:p>
    <w:p w:rsidR="0076325F" w:rsidRPr="0076325F" w:rsidRDefault="0076325F" w:rsidP="00CE48CF">
      <w:r>
        <w:t xml:space="preserve">For a Keystage3 student to be able to factorise an expanded quadratic the numbers both in the question and in the </w:t>
      </w:r>
      <w:r w:rsidR="003214CC">
        <w:t>answer,</w:t>
      </w:r>
      <w:r>
        <w:t xml:space="preserve"> should be integers and the fraction should be factorizable into two brackets.</w:t>
      </w:r>
    </w:p>
    <w:p w:rsidR="00927D9E" w:rsidRPr="004E0B7B" w:rsidRDefault="00927D9E" w:rsidP="00CE48CF">
      <w:r w:rsidRPr="004E0B7B">
        <w:t>For a quadratic expression to have 2 roots and therefore be factorizable into two brackets, the discriminant of the expression should be &gt; 0.</w:t>
      </w:r>
    </w:p>
    <w:p w:rsidR="00927D9E" w:rsidRPr="004E0B7B" w:rsidRDefault="00927D9E" w:rsidP="00CE48CF">
      <w:r w:rsidRPr="004E0B7B">
        <w:t>Quadratic expression where a, b and c are all integers:</w:t>
      </w:r>
    </w:p>
    <w:p w:rsidR="00927D9E" w:rsidRPr="00B52054" w:rsidRDefault="00B52054" w:rsidP="00CE48CF">
      <w:pPr>
        <w:rPr>
          <w:sz w:val="24"/>
          <w:szCs w:val="24"/>
        </w:rPr>
      </w:pPr>
      <w:r>
        <w:rPr>
          <w:sz w:val="24"/>
          <w:szCs w:val="24"/>
        </w:rPr>
        <w:t>a</w:t>
      </w:r>
      <w:r w:rsidR="00927D9E" w:rsidRPr="00B52054">
        <w:rPr>
          <w:sz w:val="24"/>
          <w:szCs w:val="24"/>
        </w:rPr>
        <w:t xml:space="preserve">(x^2) + </w:t>
      </w:r>
      <w:proofErr w:type="spellStart"/>
      <w:r w:rsidR="00927D9E" w:rsidRPr="00B52054">
        <w:rPr>
          <w:sz w:val="24"/>
          <w:szCs w:val="24"/>
        </w:rPr>
        <w:t>bx</w:t>
      </w:r>
      <w:proofErr w:type="spellEnd"/>
      <w:r w:rsidR="00927D9E" w:rsidRPr="00B52054">
        <w:rPr>
          <w:sz w:val="24"/>
          <w:szCs w:val="24"/>
        </w:rPr>
        <w:t xml:space="preserve"> + c</w:t>
      </w:r>
    </w:p>
    <w:p w:rsidR="004E0B7B" w:rsidRPr="004E0B7B" w:rsidRDefault="004E0B7B" w:rsidP="004E0B7B">
      <w:r w:rsidRPr="004E0B7B">
        <w:t>where a is the coefficient of (x^2). (integer)</w:t>
      </w:r>
    </w:p>
    <w:p w:rsidR="004E0B7B" w:rsidRPr="004E0B7B" w:rsidRDefault="004E0B7B" w:rsidP="004E0B7B">
      <w:r w:rsidRPr="004E0B7B">
        <w:t>where b is the coefficient of x. (integer)</w:t>
      </w:r>
    </w:p>
    <w:p w:rsidR="004E0B7B" w:rsidRPr="004E0B7B" w:rsidRDefault="004E0B7B" w:rsidP="00CE48CF">
      <w:r w:rsidRPr="004E0B7B">
        <w:t>where c is the constant. (integer)</w:t>
      </w:r>
    </w:p>
    <w:p w:rsidR="00927D9E" w:rsidRPr="004E0B7B" w:rsidRDefault="00927D9E" w:rsidP="00CE48CF">
      <w:r w:rsidRPr="004E0B7B">
        <w:t>Discriminant calculation</w:t>
      </w:r>
      <w:r w:rsidR="004E0B7B" w:rsidRPr="004E0B7B">
        <w:t xml:space="preserve"> and inequality</w:t>
      </w:r>
      <w:r w:rsidRPr="004E0B7B">
        <w:t>:</w:t>
      </w:r>
    </w:p>
    <w:p w:rsidR="005B43D0" w:rsidRPr="00B52054" w:rsidRDefault="004E0B7B" w:rsidP="00CE48CF">
      <w:pPr>
        <w:rPr>
          <w:sz w:val="24"/>
          <w:szCs w:val="24"/>
        </w:rPr>
      </w:pPr>
      <w:r w:rsidRPr="00B52054">
        <w:rPr>
          <w:sz w:val="24"/>
          <w:szCs w:val="24"/>
        </w:rPr>
        <w:t xml:space="preserve">Discriminant = </w:t>
      </w:r>
      <w:r w:rsidR="00927D9E" w:rsidRPr="00B52054">
        <w:rPr>
          <w:sz w:val="24"/>
          <w:szCs w:val="24"/>
        </w:rPr>
        <w:t>b^2 – (4 * a * c)</w:t>
      </w:r>
      <w:r w:rsidRPr="00B52054">
        <w:rPr>
          <w:sz w:val="24"/>
          <w:szCs w:val="24"/>
        </w:rPr>
        <w:t>, Discriminant &gt; 0</w:t>
      </w:r>
    </w:p>
    <w:p w:rsidR="004E0B7B" w:rsidRPr="004E0B7B" w:rsidRDefault="00927D9E" w:rsidP="00CE48CF">
      <w:r w:rsidRPr="004E0B7B">
        <w:t xml:space="preserve">For a quadratic expression to be factorised using all integers </w:t>
      </w:r>
      <w:r w:rsidR="004E0B7B" w:rsidRPr="004E0B7B">
        <w:t>the product of a and c should have a factor pair that adds up to make b.</w:t>
      </w:r>
      <w:r w:rsidR="000B35D2">
        <w:t xml:space="preserve"> also the square root of the discriminant must be an integer.</w:t>
      </w:r>
    </w:p>
    <w:p w:rsidR="004E0B7B" w:rsidRPr="004E0B7B" w:rsidRDefault="004E0B7B" w:rsidP="00CE48CF">
      <w:r w:rsidRPr="004E0B7B">
        <w:t>Factorizable using integers calculation:</w:t>
      </w:r>
    </w:p>
    <w:p w:rsidR="004E0B7B" w:rsidRPr="00B52054" w:rsidRDefault="004E0B7B" w:rsidP="00CE48CF">
      <w:pPr>
        <w:rPr>
          <w:sz w:val="24"/>
          <w:szCs w:val="24"/>
        </w:rPr>
      </w:pPr>
      <w:r w:rsidRPr="00B52054">
        <w:rPr>
          <w:sz w:val="24"/>
          <w:szCs w:val="24"/>
        </w:rPr>
        <w:t>ac = a * c, sum of factor pair of ac = b</w:t>
      </w:r>
    </w:p>
    <w:p w:rsidR="005B43D0" w:rsidRDefault="005B43D0" w:rsidP="005B43D0">
      <w:r>
        <w:t>Examples:</w:t>
      </w:r>
    </w:p>
    <w:p w:rsidR="005B43D0" w:rsidRPr="00B52054" w:rsidRDefault="005B43D0" w:rsidP="005B43D0">
      <w:pPr>
        <w:rPr>
          <w:sz w:val="24"/>
          <w:szCs w:val="24"/>
        </w:rPr>
      </w:pPr>
      <w:r w:rsidRPr="00B52054">
        <w:rPr>
          <w:sz w:val="24"/>
          <w:szCs w:val="24"/>
        </w:rPr>
        <w:lastRenderedPageBreak/>
        <w:t>1)</w:t>
      </w:r>
    </w:p>
    <w:p w:rsidR="005B43D0" w:rsidRPr="00B52054" w:rsidRDefault="005B43D0" w:rsidP="005B43D0">
      <w:pPr>
        <w:rPr>
          <w:sz w:val="24"/>
          <w:szCs w:val="24"/>
        </w:rPr>
      </w:pPr>
      <w:r w:rsidRPr="00B52054">
        <w:rPr>
          <w:sz w:val="24"/>
          <w:szCs w:val="24"/>
        </w:rPr>
        <w:t>2(x^2) + 10x + 12, discriminant = 10^2 – (4 * 2 * 12) = 4, 4 &gt; 0</w:t>
      </w:r>
      <w:r w:rsidR="000B35D2">
        <w:rPr>
          <w:sz w:val="24"/>
          <w:szCs w:val="24"/>
        </w:rPr>
        <w:t xml:space="preserve">, </w:t>
      </w:r>
      <w:proofErr w:type="gramStart"/>
      <w:r w:rsidR="000B35D2">
        <w:rPr>
          <w:sz w:val="24"/>
          <w:szCs w:val="24"/>
        </w:rPr>
        <w:t>sqrt(</w:t>
      </w:r>
      <w:proofErr w:type="gramEnd"/>
      <w:r w:rsidR="000B35D2">
        <w:rPr>
          <w:sz w:val="24"/>
          <w:szCs w:val="24"/>
        </w:rPr>
        <w:t>4) = 2 = integer</w:t>
      </w:r>
    </w:p>
    <w:p w:rsidR="005B43D0" w:rsidRPr="00B52054" w:rsidRDefault="005B43D0" w:rsidP="005B43D0">
      <w:pPr>
        <w:rPr>
          <w:sz w:val="24"/>
          <w:szCs w:val="24"/>
        </w:rPr>
      </w:pPr>
      <w:r w:rsidRPr="00B52054">
        <w:rPr>
          <w:sz w:val="24"/>
          <w:szCs w:val="24"/>
        </w:rPr>
        <w:t xml:space="preserve"> ac = 2 * 12 = 24, factor pair = (6 and 4), 6 + 4 = 10 = b, Therefore the expression can be used.</w:t>
      </w:r>
    </w:p>
    <w:p w:rsidR="005B43D0" w:rsidRPr="00B52054" w:rsidRDefault="005B43D0" w:rsidP="005B43D0">
      <w:pPr>
        <w:rPr>
          <w:sz w:val="24"/>
          <w:szCs w:val="24"/>
        </w:rPr>
      </w:pPr>
      <w:r w:rsidRPr="00B52054">
        <w:rPr>
          <w:sz w:val="24"/>
          <w:szCs w:val="24"/>
        </w:rPr>
        <w:t>2(x^2) + 10x + 12 = (</w:t>
      </w:r>
      <w:r w:rsidR="00B52054" w:rsidRPr="00B52054">
        <w:rPr>
          <w:sz w:val="24"/>
          <w:szCs w:val="24"/>
        </w:rPr>
        <w:t>2</w:t>
      </w:r>
      <w:r w:rsidRPr="00B52054">
        <w:rPr>
          <w:sz w:val="24"/>
          <w:szCs w:val="24"/>
        </w:rPr>
        <w:t>x + 6) (2x + 2)</w:t>
      </w:r>
    </w:p>
    <w:p w:rsidR="004E0B7B" w:rsidRPr="00B52054" w:rsidRDefault="005B43D0" w:rsidP="00CE48CF">
      <w:pPr>
        <w:rPr>
          <w:sz w:val="24"/>
          <w:szCs w:val="24"/>
        </w:rPr>
      </w:pPr>
      <w:r w:rsidRPr="00B52054">
        <w:rPr>
          <w:sz w:val="24"/>
          <w:szCs w:val="24"/>
        </w:rPr>
        <w:t>2)</w:t>
      </w:r>
    </w:p>
    <w:p w:rsidR="00E5242E" w:rsidRPr="00B52054" w:rsidRDefault="00E5242E" w:rsidP="00E5242E">
      <w:pPr>
        <w:rPr>
          <w:sz w:val="24"/>
          <w:szCs w:val="24"/>
        </w:rPr>
      </w:pPr>
      <w:r w:rsidRPr="00B52054">
        <w:rPr>
          <w:sz w:val="24"/>
          <w:szCs w:val="24"/>
        </w:rPr>
        <w:t>3(x^2) + 5x + 2, discriminant = 5^2 – (4 * 3 * 2) = 1, 1 &gt; 0</w:t>
      </w:r>
      <w:r w:rsidR="000B35D2">
        <w:rPr>
          <w:sz w:val="24"/>
          <w:szCs w:val="24"/>
        </w:rPr>
        <w:t xml:space="preserve">, </w:t>
      </w:r>
      <w:proofErr w:type="gramStart"/>
      <w:r w:rsidR="000B35D2">
        <w:rPr>
          <w:sz w:val="24"/>
          <w:szCs w:val="24"/>
        </w:rPr>
        <w:t>sqrt(</w:t>
      </w:r>
      <w:proofErr w:type="gramEnd"/>
      <w:r w:rsidR="000B35D2">
        <w:rPr>
          <w:sz w:val="24"/>
          <w:szCs w:val="24"/>
        </w:rPr>
        <w:t>1) = 1 = integer</w:t>
      </w:r>
    </w:p>
    <w:p w:rsidR="00E5242E" w:rsidRPr="00B52054" w:rsidRDefault="00E5242E" w:rsidP="00E5242E">
      <w:pPr>
        <w:rPr>
          <w:sz w:val="24"/>
          <w:szCs w:val="24"/>
        </w:rPr>
      </w:pPr>
      <w:r w:rsidRPr="00B52054">
        <w:rPr>
          <w:sz w:val="24"/>
          <w:szCs w:val="24"/>
        </w:rPr>
        <w:t>ac = 3 * 2 = 6, factor pair = (3 and 2), 3 + 2 = 5 = b, Therefore the expression can be used.</w:t>
      </w:r>
    </w:p>
    <w:p w:rsidR="004E0B7B" w:rsidRPr="00B52054" w:rsidRDefault="00E5242E" w:rsidP="00CE48CF">
      <w:pPr>
        <w:rPr>
          <w:sz w:val="24"/>
          <w:szCs w:val="24"/>
        </w:rPr>
      </w:pPr>
      <w:r w:rsidRPr="00B52054">
        <w:rPr>
          <w:sz w:val="24"/>
          <w:szCs w:val="24"/>
        </w:rPr>
        <w:t>3(x^2) + (x + 2 = (1x + 1) (3x + 2)</w:t>
      </w:r>
    </w:p>
    <w:p w:rsidR="0076325F" w:rsidRPr="00B52054" w:rsidRDefault="00E5242E" w:rsidP="00CE48CF">
      <w:pPr>
        <w:rPr>
          <w:sz w:val="24"/>
          <w:szCs w:val="24"/>
        </w:rPr>
      </w:pPr>
      <w:r w:rsidRPr="00B52054">
        <w:rPr>
          <w:sz w:val="24"/>
          <w:szCs w:val="24"/>
        </w:rPr>
        <w:t>3)</w:t>
      </w:r>
    </w:p>
    <w:p w:rsidR="0076325F" w:rsidRPr="00B52054" w:rsidRDefault="0076325F" w:rsidP="00CE48CF">
      <w:pPr>
        <w:rPr>
          <w:sz w:val="24"/>
          <w:szCs w:val="24"/>
        </w:rPr>
      </w:pPr>
      <w:r w:rsidRPr="00B52054">
        <w:rPr>
          <w:sz w:val="24"/>
          <w:szCs w:val="24"/>
        </w:rPr>
        <w:t>2(x^2) +3x + 12, discriminant = 3^2 – (4 * 2 * 12) = -39, -39 &lt; 0, Therefore the expression cannot be used as the quadratic has no real roots.</w:t>
      </w:r>
    </w:p>
    <w:p w:rsidR="0076325F" w:rsidRPr="00B52054" w:rsidRDefault="0076325F" w:rsidP="00CE48CF">
      <w:pPr>
        <w:rPr>
          <w:sz w:val="24"/>
          <w:szCs w:val="24"/>
        </w:rPr>
      </w:pPr>
      <w:r w:rsidRPr="00B52054">
        <w:rPr>
          <w:sz w:val="24"/>
          <w:szCs w:val="24"/>
        </w:rPr>
        <w:t>4)</w:t>
      </w:r>
    </w:p>
    <w:p w:rsidR="00E5242E" w:rsidRPr="00B52054" w:rsidRDefault="00E5242E" w:rsidP="00E5242E">
      <w:pPr>
        <w:rPr>
          <w:sz w:val="24"/>
          <w:szCs w:val="24"/>
        </w:rPr>
      </w:pPr>
      <w:r w:rsidRPr="00B52054">
        <w:rPr>
          <w:sz w:val="24"/>
          <w:szCs w:val="24"/>
        </w:rPr>
        <w:t>1(x^2) + 9x + 1</w:t>
      </w:r>
      <w:r w:rsidR="0076325F" w:rsidRPr="00B52054">
        <w:rPr>
          <w:sz w:val="24"/>
          <w:szCs w:val="24"/>
        </w:rPr>
        <w:t>6</w:t>
      </w:r>
      <w:r w:rsidRPr="00B52054">
        <w:rPr>
          <w:sz w:val="24"/>
          <w:szCs w:val="24"/>
        </w:rPr>
        <w:t xml:space="preserve">, discriminant = 9^2 – (4 * 1 * </w:t>
      </w:r>
      <w:r w:rsidR="0076325F" w:rsidRPr="00B52054">
        <w:rPr>
          <w:sz w:val="24"/>
          <w:szCs w:val="24"/>
        </w:rPr>
        <w:t>16</w:t>
      </w:r>
      <w:r w:rsidRPr="00B52054">
        <w:rPr>
          <w:sz w:val="24"/>
          <w:szCs w:val="24"/>
        </w:rPr>
        <w:t xml:space="preserve">) = </w:t>
      </w:r>
      <w:r w:rsidR="0076325F" w:rsidRPr="00B52054">
        <w:rPr>
          <w:sz w:val="24"/>
          <w:szCs w:val="24"/>
        </w:rPr>
        <w:t>17</w:t>
      </w:r>
      <w:r w:rsidRPr="00B52054">
        <w:rPr>
          <w:sz w:val="24"/>
          <w:szCs w:val="24"/>
        </w:rPr>
        <w:t xml:space="preserve">, </w:t>
      </w:r>
      <w:r w:rsidR="0076325F" w:rsidRPr="00B52054">
        <w:rPr>
          <w:sz w:val="24"/>
          <w:szCs w:val="24"/>
        </w:rPr>
        <w:t>17</w:t>
      </w:r>
      <w:r w:rsidRPr="00B52054">
        <w:rPr>
          <w:sz w:val="24"/>
          <w:szCs w:val="24"/>
        </w:rPr>
        <w:t xml:space="preserve"> &gt; 0</w:t>
      </w:r>
      <w:r w:rsidR="000B35D2">
        <w:rPr>
          <w:sz w:val="24"/>
          <w:szCs w:val="24"/>
        </w:rPr>
        <w:t>,</w:t>
      </w:r>
      <w:r w:rsidR="000B35D2" w:rsidRPr="000B35D2">
        <w:rPr>
          <w:sz w:val="24"/>
          <w:szCs w:val="24"/>
        </w:rPr>
        <w:t xml:space="preserve"> </w:t>
      </w:r>
      <w:proofErr w:type="gramStart"/>
      <w:r w:rsidR="000B35D2">
        <w:rPr>
          <w:sz w:val="24"/>
          <w:szCs w:val="24"/>
        </w:rPr>
        <w:t>sqrt(</w:t>
      </w:r>
      <w:proofErr w:type="gramEnd"/>
      <w:r w:rsidR="000B35D2">
        <w:rPr>
          <w:sz w:val="24"/>
          <w:szCs w:val="24"/>
        </w:rPr>
        <w:t>17) = 4.12… = non integer</w:t>
      </w:r>
    </w:p>
    <w:p w:rsidR="0076325F" w:rsidRPr="00B52054" w:rsidRDefault="00E5242E" w:rsidP="00E5242E">
      <w:pPr>
        <w:rPr>
          <w:sz w:val="24"/>
          <w:szCs w:val="24"/>
        </w:rPr>
      </w:pPr>
      <w:r w:rsidRPr="00B52054">
        <w:rPr>
          <w:sz w:val="24"/>
          <w:szCs w:val="24"/>
        </w:rPr>
        <w:t xml:space="preserve">ac = 1 * </w:t>
      </w:r>
      <w:r w:rsidR="0076325F" w:rsidRPr="00B52054">
        <w:rPr>
          <w:sz w:val="24"/>
          <w:szCs w:val="24"/>
        </w:rPr>
        <w:t>16</w:t>
      </w:r>
      <w:r w:rsidRPr="00B52054">
        <w:rPr>
          <w:sz w:val="24"/>
          <w:szCs w:val="24"/>
        </w:rPr>
        <w:t xml:space="preserve"> = 1</w:t>
      </w:r>
      <w:r w:rsidR="0076325F" w:rsidRPr="00B52054">
        <w:rPr>
          <w:sz w:val="24"/>
          <w:szCs w:val="24"/>
        </w:rPr>
        <w:t>6</w:t>
      </w:r>
      <w:r w:rsidRPr="00B52054">
        <w:rPr>
          <w:sz w:val="24"/>
          <w:szCs w:val="24"/>
        </w:rPr>
        <w:t xml:space="preserve">, factor pairs = (1 and </w:t>
      </w:r>
      <w:r w:rsidR="0076325F" w:rsidRPr="00B52054">
        <w:rPr>
          <w:sz w:val="24"/>
          <w:szCs w:val="24"/>
        </w:rPr>
        <w:t>16</w:t>
      </w:r>
      <w:r w:rsidRPr="00B52054">
        <w:rPr>
          <w:sz w:val="24"/>
          <w:szCs w:val="24"/>
        </w:rPr>
        <w:t xml:space="preserve">), 1 + </w:t>
      </w:r>
      <w:r w:rsidR="0076325F" w:rsidRPr="00B52054">
        <w:rPr>
          <w:sz w:val="24"/>
          <w:szCs w:val="24"/>
        </w:rPr>
        <w:t>16</w:t>
      </w:r>
      <w:r w:rsidRPr="00B52054">
        <w:rPr>
          <w:sz w:val="24"/>
          <w:szCs w:val="24"/>
        </w:rPr>
        <w:t xml:space="preserve"> = </w:t>
      </w:r>
      <w:r w:rsidR="0076325F" w:rsidRPr="00B52054">
        <w:rPr>
          <w:sz w:val="24"/>
          <w:szCs w:val="24"/>
        </w:rPr>
        <w:t>17</w:t>
      </w:r>
      <w:r w:rsidRPr="00B52054">
        <w:rPr>
          <w:sz w:val="24"/>
          <w:szCs w:val="24"/>
        </w:rPr>
        <w:t xml:space="preserve">, (2 and </w:t>
      </w:r>
      <w:r w:rsidR="0076325F" w:rsidRPr="00B52054">
        <w:rPr>
          <w:sz w:val="24"/>
          <w:szCs w:val="24"/>
        </w:rPr>
        <w:t>8)</w:t>
      </w:r>
      <w:r w:rsidRPr="00B52054">
        <w:rPr>
          <w:sz w:val="24"/>
          <w:szCs w:val="24"/>
        </w:rPr>
        <w:t xml:space="preserve">, 2 + </w:t>
      </w:r>
      <w:r w:rsidR="0076325F" w:rsidRPr="00B52054">
        <w:rPr>
          <w:sz w:val="24"/>
          <w:szCs w:val="24"/>
        </w:rPr>
        <w:t>8</w:t>
      </w:r>
      <w:r w:rsidRPr="00B52054">
        <w:rPr>
          <w:sz w:val="24"/>
          <w:szCs w:val="24"/>
        </w:rPr>
        <w:t xml:space="preserve"> = 1</w:t>
      </w:r>
      <w:r w:rsidR="0076325F" w:rsidRPr="00B52054">
        <w:rPr>
          <w:sz w:val="24"/>
          <w:szCs w:val="24"/>
        </w:rPr>
        <w:t>0</w:t>
      </w:r>
      <w:r w:rsidRPr="00B52054">
        <w:rPr>
          <w:sz w:val="24"/>
          <w:szCs w:val="24"/>
        </w:rPr>
        <w:t>, (</w:t>
      </w:r>
      <w:r w:rsidR="0076325F" w:rsidRPr="00B52054">
        <w:rPr>
          <w:sz w:val="24"/>
          <w:szCs w:val="24"/>
        </w:rPr>
        <w:t>4</w:t>
      </w:r>
      <w:r w:rsidRPr="00B52054">
        <w:rPr>
          <w:sz w:val="24"/>
          <w:szCs w:val="24"/>
        </w:rPr>
        <w:t xml:space="preserve"> and </w:t>
      </w:r>
      <w:r w:rsidR="0076325F" w:rsidRPr="00B52054">
        <w:rPr>
          <w:sz w:val="24"/>
          <w:szCs w:val="24"/>
        </w:rPr>
        <w:t>4</w:t>
      </w:r>
      <w:r w:rsidRPr="00B52054">
        <w:rPr>
          <w:sz w:val="24"/>
          <w:szCs w:val="24"/>
        </w:rPr>
        <w:t>)</w:t>
      </w:r>
      <w:r w:rsidR="0076325F" w:rsidRPr="00B52054">
        <w:rPr>
          <w:sz w:val="24"/>
          <w:szCs w:val="24"/>
        </w:rPr>
        <w:t>, 4 +4 = 8, none of which</w:t>
      </w:r>
      <w:r w:rsidRPr="00B52054">
        <w:rPr>
          <w:sz w:val="24"/>
          <w:szCs w:val="24"/>
        </w:rPr>
        <w:t xml:space="preserve"> = b, Therefore the expression cannot be used</w:t>
      </w:r>
      <w:r w:rsidR="0076325F" w:rsidRPr="00B52054">
        <w:rPr>
          <w:sz w:val="24"/>
          <w:szCs w:val="24"/>
        </w:rPr>
        <w:t xml:space="preserve"> because the answer will not consist of all integers</w:t>
      </w:r>
      <w:r w:rsidRPr="00B52054">
        <w:rPr>
          <w:sz w:val="24"/>
          <w:szCs w:val="24"/>
        </w:rPr>
        <w:t>.</w:t>
      </w:r>
    </w:p>
    <w:p w:rsidR="00E5242E" w:rsidRPr="00B52054" w:rsidRDefault="0076325F" w:rsidP="00CE48CF">
      <w:pPr>
        <w:rPr>
          <w:rFonts w:asciiTheme="majorHAnsi" w:hAnsiTheme="majorHAnsi" w:cstheme="majorHAnsi"/>
          <w:b/>
        </w:rPr>
      </w:pPr>
      <w:r w:rsidRPr="00B52054">
        <w:rPr>
          <w:rFonts w:asciiTheme="majorHAnsi" w:hAnsiTheme="majorHAnsi" w:cstheme="majorHAnsi"/>
          <w:b/>
        </w:rPr>
        <w:t>Systematically calculate simplified factorised quadratic expressions:</w:t>
      </w:r>
    </w:p>
    <w:p w:rsidR="002C37DD" w:rsidRPr="00B52054" w:rsidRDefault="002C37DD" w:rsidP="00CE48CF">
      <w:pPr>
        <w:rPr>
          <w:rFonts w:asciiTheme="majorHAnsi" w:hAnsiTheme="majorHAnsi" w:cstheme="majorHAnsi"/>
        </w:rPr>
      </w:pPr>
      <w:r w:rsidRPr="00B52054">
        <w:rPr>
          <w:rFonts w:asciiTheme="majorHAnsi" w:hAnsiTheme="majorHAnsi" w:cstheme="majorHAnsi"/>
        </w:rPr>
        <w:t>Get the factor pairs of the product of a and c</w:t>
      </w:r>
      <w:r w:rsidR="00B52054" w:rsidRPr="00B52054">
        <w:rPr>
          <w:rFonts w:asciiTheme="majorHAnsi" w:hAnsiTheme="majorHAnsi" w:cstheme="majorHAnsi"/>
        </w:rPr>
        <w:t>:</w:t>
      </w:r>
    </w:p>
    <w:p w:rsidR="002C37DD" w:rsidRPr="00B52054" w:rsidRDefault="002C37DD" w:rsidP="002C37DD">
      <w:pPr>
        <w:pStyle w:val="NormalWeb"/>
        <w:rPr>
          <w:rFonts w:asciiTheme="majorHAnsi" w:hAnsiTheme="majorHAnsi" w:cstheme="majorHAnsi"/>
        </w:rPr>
      </w:pPr>
      <w:r w:rsidRPr="00B52054">
        <w:rPr>
          <w:rStyle w:val="large"/>
          <w:rFonts w:asciiTheme="majorHAnsi" w:hAnsiTheme="majorHAnsi" w:cstheme="majorHAnsi"/>
        </w:rPr>
        <w:t>2</w:t>
      </w:r>
      <w:r w:rsidR="00B52054" w:rsidRPr="00B52054">
        <w:rPr>
          <w:rStyle w:val="large"/>
          <w:rFonts w:asciiTheme="majorHAnsi" w:hAnsiTheme="majorHAnsi" w:cstheme="majorHAnsi"/>
        </w:rPr>
        <w:t>(x^2)</w:t>
      </w:r>
      <w:r w:rsidRPr="00B52054">
        <w:rPr>
          <w:rStyle w:val="large"/>
          <w:rFonts w:asciiTheme="majorHAnsi" w:hAnsiTheme="majorHAnsi" w:cstheme="majorHAnsi"/>
        </w:rPr>
        <w:t> + 7x + 3</w:t>
      </w:r>
    </w:p>
    <w:p w:rsidR="002C37DD" w:rsidRPr="00B52054" w:rsidRDefault="002C37DD" w:rsidP="002C37DD">
      <w:pPr>
        <w:pStyle w:val="NormalWeb"/>
        <w:rPr>
          <w:rFonts w:asciiTheme="majorHAnsi" w:hAnsiTheme="majorHAnsi" w:cstheme="majorHAnsi"/>
          <w:color w:val="333333"/>
        </w:rPr>
      </w:pPr>
      <w:r w:rsidRPr="00B52054">
        <w:rPr>
          <w:rFonts w:asciiTheme="majorHAnsi" w:hAnsiTheme="majorHAnsi" w:cstheme="majorHAnsi"/>
          <w:color w:val="333333"/>
        </w:rPr>
        <w:t>ac is 2</w:t>
      </w:r>
      <w:r w:rsidR="00B52054" w:rsidRPr="00B52054">
        <w:rPr>
          <w:rFonts w:asciiTheme="majorHAnsi" w:hAnsiTheme="majorHAnsi" w:cstheme="majorHAnsi"/>
          <w:color w:val="333333"/>
        </w:rPr>
        <w:t xml:space="preserve"> * </w:t>
      </w:r>
      <w:r w:rsidRPr="00B52054">
        <w:rPr>
          <w:rFonts w:asciiTheme="majorHAnsi" w:hAnsiTheme="majorHAnsi" w:cstheme="majorHAnsi"/>
          <w:color w:val="333333"/>
        </w:rPr>
        <w:t>3 = </w:t>
      </w:r>
      <w:r w:rsidRPr="00B52054">
        <w:rPr>
          <w:rFonts w:asciiTheme="majorHAnsi" w:hAnsiTheme="majorHAnsi" w:cstheme="majorHAnsi"/>
          <w:b/>
          <w:bCs/>
          <w:color w:val="333333"/>
        </w:rPr>
        <w:t>6</w:t>
      </w:r>
      <w:r w:rsidRPr="00B52054">
        <w:rPr>
          <w:rFonts w:asciiTheme="majorHAnsi" w:hAnsiTheme="majorHAnsi" w:cstheme="majorHAnsi"/>
          <w:color w:val="333333"/>
        </w:rPr>
        <w:t> and b is </w:t>
      </w:r>
      <w:r w:rsidRPr="00B52054">
        <w:rPr>
          <w:rFonts w:asciiTheme="majorHAnsi" w:hAnsiTheme="majorHAnsi" w:cstheme="majorHAnsi"/>
          <w:b/>
          <w:bCs/>
          <w:color w:val="333333"/>
        </w:rPr>
        <w:t>7</w:t>
      </w:r>
    </w:p>
    <w:p w:rsidR="002C37DD" w:rsidRPr="00B52054" w:rsidRDefault="002C37DD" w:rsidP="002C37DD">
      <w:pPr>
        <w:pStyle w:val="NormalWeb"/>
        <w:rPr>
          <w:rFonts w:asciiTheme="majorHAnsi" w:hAnsiTheme="majorHAnsi" w:cstheme="majorHAnsi"/>
          <w:color w:val="333333"/>
        </w:rPr>
      </w:pPr>
      <w:r w:rsidRPr="00B52054">
        <w:rPr>
          <w:rFonts w:asciiTheme="majorHAnsi" w:hAnsiTheme="majorHAnsi" w:cstheme="majorHAnsi"/>
          <w:color w:val="333333"/>
        </w:rPr>
        <w:t>So, we want two numbers that multiply together to make 6, and add up to 7</w:t>
      </w:r>
    </w:p>
    <w:p w:rsidR="002C37DD" w:rsidRPr="00B52054" w:rsidRDefault="002C37DD" w:rsidP="002C37DD">
      <w:pPr>
        <w:pStyle w:val="NormalWeb"/>
        <w:rPr>
          <w:rFonts w:asciiTheme="majorHAnsi" w:hAnsiTheme="majorHAnsi" w:cstheme="majorHAnsi"/>
          <w:color w:val="333333"/>
        </w:rPr>
      </w:pPr>
      <w:r w:rsidRPr="00B52054">
        <w:rPr>
          <w:rFonts w:asciiTheme="majorHAnsi" w:hAnsiTheme="majorHAnsi" w:cstheme="majorHAnsi"/>
          <w:color w:val="333333"/>
        </w:rPr>
        <w:t>In fact, </w:t>
      </w:r>
      <w:r w:rsidRPr="00B52054">
        <w:rPr>
          <w:rFonts w:asciiTheme="majorHAnsi" w:hAnsiTheme="majorHAnsi" w:cstheme="majorHAnsi"/>
          <w:b/>
          <w:bCs/>
          <w:color w:val="333333"/>
        </w:rPr>
        <w:t>6</w:t>
      </w:r>
      <w:r w:rsidRPr="00B52054">
        <w:rPr>
          <w:rFonts w:asciiTheme="majorHAnsi" w:hAnsiTheme="majorHAnsi" w:cstheme="majorHAnsi"/>
          <w:color w:val="333333"/>
        </w:rPr>
        <w:t> and </w:t>
      </w:r>
      <w:r w:rsidRPr="00B52054">
        <w:rPr>
          <w:rFonts w:asciiTheme="majorHAnsi" w:hAnsiTheme="majorHAnsi" w:cstheme="majorHAnsi"/>
          <w:b/>
          <w:bCs/>
          <w:color w:val="333333"/>
        </w:rPr>
        <w:t>1</w:t>
      </w:r>
      <w:r w:rsidRPr="00B52054">
        <w:rPr>
          <w:rFonts w:asciiTheme="majorHAnsi" w:hAnsiTheme="majorHAnsi" w:cstheme="majorHAnsi"/>
          <w:color w:val="333333"/>
        </w:rPr>
        <w:t> do that (6</w:t>
      </w:r>
      <w:r w:rsidR="00B52054" w:rsidRPr="00B52054">
        <w:rPr>
          <w:rFonts w:asciiTheme="majorHAnsi" w:hAnsiTheme="majorHAnsi" w:cstheme="majorHAnsi"/>
          <w:color w:val="333333"/>
        </w:rPr>
        <w:t xml:space="preserve"> * </w:t>
      </w:r>
      <w:r w:rsidRPr="00B52054">
        <w:rPr>
          <w:rFonts w:asciiTheme="majorHAnsi" w:hAnsiTheme="majorHAnsi" w:cstheme="majorHAnsi"/>
          <w:color w:val="333333"/>
        </w:rPr>
        <w:t>1</w:t>
      </w:r>
      <w:r w:rsidR="00B52054" w:rsidRPr="00B52054">
        <w:rPr>
          <w:rFonts w:asciiTheme="majorHAnsi" w:hAnsiTheme="majorHAnsi" w:cstheme="majorHAnsi"/>
          <w:color w:val="333333"/>
        </w:rPr>
        <w:t xml:space="preserve"> </w:t>
      </w:r>
      <w:r w:rsidRPr="00B52054">
        <w:rPr>
          <w:rFonts w:asciiTheme="majorHAnsi" w:hAnsiTheme="majorHAnsi" w:cstheme="majorHAnsi"/>
          <w:color w:val="333333"/>
        </w:rPr>
        <w:t>=</w:t>
      </w:r>
      <w:r w:rsidR="00B52054" w:rsidRPr="00B52054">
        <w:rPr>
          <w:rFonts w:asciiTheme="majorHAnsi" w:hAnsiTheme="majorHAnsi" w:cstheme="majorHAnsi"/>
          <w:color w:val="333333"/>
        </w:rPr>
        <w:t xml:space="preserve"> </w:t>
      </w:r>
      <w:r w:rsidRPr="00B52054">
        <w:rPr>
          <w:rFonts w:asciiTheme="majorHAnsi" w:hAnsiTheme="majorHAnsi" w:cstheme="majorHAnsi"/>
          <w:color w:val="333333"/>
        </w:rPr>
        <w:t>6, and 6</w:t>
      </w:r>
      <w:r w:rsidR="00B52054" w:rsidRPr="00B52054">
        <w:rPr>
          <w:rFonts w:asciiTheme="majorHAnsi" w:hAnsiTheme="majorHAnsi" w:cstheme="majorHAnsi"/>
          <w:color w:val="333333"/>
        </w:rPr>
        <w:t xml:space="preserve"> </w:t>
      </w:r>
      <w:r w:rsidRPr="00B52054">
        <w:rPr>
          <w:rFonts w:asciiTheme="majorHAnsi" w:hAnsiTheme="majorHAnsi" w:cstheme="majorHAnsi"/>
          <w:color w:val="333333"/>
        </w:rPr>
        <w:t>+</w:t>
      </w:r>
      <w:r w:rsidR="00B52054" w:rsidRPr="00B52054">
        <w:rPr>
          <w:rFonts w:asciiTheme="majorHAnsi" w:hAnsiTheme="majorHAnsi" w:cstheme="majorHAnsi"/>
          <w:color w:val="333333"/>
        </w:rPr>
        <w:t xml:space="preserve"> </w:t>
      </w:r>
      <w:r w:rsidRPr="00B52054">
        <w:rPr>
          <w:rFonts w:asciiTheme="majorHAnsi" w:hAnsiTheme="majorHAnsi" w:cstheme="majorHAnsi"/>
          <w:color w:val="333333"/>
        </w:rPr>
        <w:t>1</w:t>
      </w:r>
      <w:r w:rsidR="00B52054" w:rsidRPr="00B52054">
        <w:rPr>
          <w:rFonts w:asciiTheme="majorHAnsi" w:hAnsiTheme="majorHAnsi" w:cstheme="majorHAnsi"/>
          <w:color w:val="333333"/>
        </w:rPr>
        <w:t xml:space="preserve"> </w:t>
      </w:r>
      <w:r w:rsidRPr="00B52054">
        <w:rPr>
          <w:rFonts w:asciiTheme="majorHAnsi" w:hAnsiTheme="majorHAnsi" w:cstheme="majorHAnsi"/>
          <w:color w:val="333333"/>
        </w:rPr>
        <w:t>=</w:t>
      </w:r>
      <w:r w:rsidR="00B52054" w:rsidRPr="00B52054">
        <w:rPr>
          <w:rFonts w:asciiTheme="majorHAnsi" w:hAnsiTheme="majorHAnsi" w:cstheme="majorHAnsi"/>
          <w:color w:val="333333"/>
        </w:rPr>
        <w:t xml:space="preserve"> 7)</w:t>
      </w:r>
    </w:p>
    <w:p w:rsidR="00B52054" w:rsidRPr="00B52054" w:rsidRDefault="00B52054" w:rsidP="002C37DD">
      <w:pPr>
        <w:pStyle w:val="NormalWeb"/>
        <w:rPr>
          <w:rFonts w:asciiTheme="majorHAnsi" w:hAnsiTheme="majorHAnsi" w:cstheme="majorHAnsi"/>
          <w:color w:val="333333"/>
          <w:sz w:val="22"/>
          <w:szCs w:val="22"/>
        </w:rPr>
      </w:pPr>
      <w:r w:rsidRPr="00B52054">
        <w:rPr>
          <w:rFonts w:asciiTheme="majorHAnsi" w:hAnsiTheme="majorHAnsi" w:cstheme="majorHAnsi"/>
          <w:sz w:val="22"/>
          <w:szCs w:val="22"/>
        </w:rPr>
        <w:t>Then split b into two terms with the coefficients of each term being a member of a factor pair that adds up to b:</w:t>
      </w:r>
    </w:p>
    <w:p w:rsidR="002C37DD" w:rsidRPr="00B52054" w:rsidRDefault="00B52054" w:rsidP="00B52054">
      <w:pPr>
        <w:pStyle w:val="NormalWeb"/>
        <w:rPr>
          <w:rFonts w:asciiTheme="majorHAnsi" w:hAnsiTheme="majorHAnsi" w:cstheme="majorHAnsi"/>
        </w:rPr>
      </w:pPr>
      <w:r w:rsidRPr="00B52054">
        <w:rPr>
          <w:rStyle w:val="large"/>
          <w:rFonts w:asciiTheme="majorHAnsi" w:hAnsiTheme="majorHAnsi" w:cstheme="majorHAnsi"/>
        </w:rPr>
        <w:t>2(x^2) + 6x + 1x + 3</w:t>
      </w:r>
    </w:p>
    <w:p w:rsidR="00B52054" w:rsidRPr="00B52054" w:rsidRDefault="00B52054" w:rsidP="00CE48CF">
      <w:pPr>
        <w:rPr>
          <w:rFonts w:asciiTheme="majorHAnsi" w:hAnsiTheme="majorHAnsi" w:cstheme="majorHAnsi"/>
        </w:rPr>
      </w:pPr>
      <w:r w:rsidRPr="00B52054">
        <w:rPr>
          <w:rFonts w:asciiTheme="majorHAnsi" w:hAnsiTheme="majorHAnsi" w:cstheme="majorHAnsi"/>
        </w:rPr>
        <w:t>T</w:t>
      </w:r>
      <w:r w:rsidR="002C37DD" w:rsidRPr="00B52054">
        <w:rPr>
          <w:rFonts w:asciiTheme="majorHAnsi" w:hAnsiTheme="majorHAnsi" w:cstheme="majorHAnsi"/>
        </w:rPr>
        <w:t>hen partially factorise the (x^2) term with one of the split terms and partially factorise the (constant c) with the other split term</w:t>
      </w:r>
      <w:r w:rsidRPr="00B52054">
        <w:rPr>
          <w:rFonts w:asciiTheme="majorHAnsi" w:hAnsiTheme="majorHAnsi" w:cstheme="majorHAnsi"/>
        </w:rPr>
        <w:t>:</w:t>
      </w:r>
    </w:p>
    <w:p w:rsidR="00B52054" w:rsidRPr="00B52054" w:rsidRDefault="00B52054" w:rsidP="00CE48CF">
      <w:pPr>
        <w:rPr>
          <w:rFonts w:asciiTheme="majorHAnsi" w:hAnsiTheme="majorHAnsi" w:cstheme="majorHAnsi"/>
          <w:sz w:val="24"/>
          <w:szCs w:val="24"/>
        </w:rPr>
      </w:pPr>
      <w:r w:rsidRPr="00B52054">
        <w:rPr>
          <w:rFonts w:asciiTheme="majorHAnsi" w:hAnsiTheme="majorHAnsi" w:cstheme="majorHAnsi"/>
          <w:sz w:val="24"/>
          <w:szCs w:val="24"/>
        </w:rPr>
        <w:t>(2(x^2) + 6x) (1x + 3)</w:t>
      </w:r>
    </w:p>
    <w:p w:rsidR="0076325F" w:rsidRPr="00B52054" w:rsidRDefault="00B52054" w:rsidP="00CE48CF">
      <w:r w:rsidRPr="00B52054">
        <w:rPr>
          <w:rFonts w:asciiTheme="majorHAnsi" w:hAnsiTheme="majorHAnsi" w:cstheme="majorHAnsi"/>
        </w:rPr>
        <w:t>Th</w:t>
      </w:r>
      <w:r w:rsidR="002C37DD" w:rsidRPr="00B52054">
        <w:rPr>
          <w:rFonts w:asciiTheme="majorHAnsi" w:hAnsiTheme="majorHAnsi" w:cstheme="majorHAnsi"/>
        </w:rPr>
        <w:t>en bring out a factor</w:t>
      </w:r>
      <w:r w:rsidR="002C37DD" w:rsidRPr="00B52054">
        <w:t xml:space="preserve"> of each partially factorised term leaving a common factor that will be one of </w:t>
      </w:r>
      <w:r w:rsidR="002C37DD" w:rsidRPr="00B52054">
        <w:lastRenderedPageBreak/>
        <w:t>the final brackets and add these factors that have been taken out together to be the other final bracket</w:t>
      </w:r>
      <w:r w:rsidRPr="00B52054">
        <w:t>:</w:t>
      </w:r>
    </w:p>
    <w:p w:rsidR="00B52054" w:rsidRPr="00B52054" w:rsidRDefault="00B52054" w:rsidP="00CE48CF">
      <w:pPr>
        <w:rPr>
          <w:sz w:val="24"/>
          <w:szCs w:val="24"/>
        </w:rPr>
      </w:pPr>
      <w:r w:rsidRPr="00B52054">
        <w:rPr>
          <w:sz w:val="24"/>
          <w:szCs w:val="24"/>
          <w:highlight w:val="yellow"/>
        </w:rPr>
        <w:t>2</w:t>
      </w:r>
      <w:proofErr w:type="gramStart"/>
      <w:r w:rsidRPr="00B52054">
        <w:rPr>
          <w:sz w:val="24"/>
          <w:szCs w:val="24"/>
          <w:highlight w:val="yellow"/>
        </w:rPr>
        <w:t>x</w:t>
      </w:r>
      <w:r w:rsidRPr="00B52054">
        <w:rPr>
          <w:sz w:val="24"/>
          <w:szCs w:val="24"/>
        </w:rPr>
        <w:t>(</w:t>
      </w:r>
      <w:proofErr w:type="gramEnd"/>
      <w:r w:rsidRPr="00B52054">
        <w:rPr>
          <w:sz w:val="24"/>
          <w:szCs w:val="24"/>
          <w:highlight w:val="cyan"/>
        </w:rPr>
        <w:t>x + 3</w:t>
      </w:r>
      <w:r w:rsidRPr="00B52054">
        <w:rPr>
          <w:sz w:val="24"/>
          <w:szCs w:val="24"/>
        </w:rPr>
        <w:t xml:space="preserve">) + </w:t>
      </w:r>
      <w:r w:rsidRPr="00B52054">
        <w:rPr>
          <w:sz w:val="24"/>
          <w:szCs w:val="24"/>
          <w:highlight w:val="green"/>
        </w:rPr>
        <w:t>1</w:t>
      </w:r>
      <w:r w:rsidRPr="00B52054">
        <w:rPr>
          <w:sz w:val="24"/>
          <w:szCs w:val="24"/>
        </w:rPr>
        <w:t>(</w:t>
      </w:r>
      <w:r w:rsidRPr="00B52054">
        <w:rPr>
          <w:sz w:val="24"/>
          <w:szCs w:val="24"/>
          <w:highlight w:val="cyan"/>
        </w:rPr>
        <w:t>x + 3</w:t>
      </w:r>
      <w:r w:rsidRPr="00B52054">
        <w:rPr>
          <w:sz w:val="24"/>
          <w:szCs w:val="24"/>
        </w:rPr>
        <w:t>)</w:t>
      </w:r>
    </w:p>
    <w:p w:rsidR="00B52054" w:rsidRDefault="00B52054" w:rsidP="00CE48CF">
      <w:pPr>
        <w:rPr>
          <w:sz w:val="24"/>
          <w:szCs w:val="24"/>
        </w:rPr>
      </w:pPr>
      <w:r w:rsidRPr="00B52054">
        <w:rPr>
          <w:sz w:val="24"/>
          <w:szCs w:val="24"/>
        </w:rPr>
        <w:t>(</w:t>
      </w:r>
      <w:r w:rsidRPr="00B52054">
        <w:rPr>
          <w:sz w:val="24"/>
          <w:szCs w:val="24"/>
          <w:highlight w:val="yellow"/>
        </w:rPr>
        <w:t>2x</w:t>
      </w:r>
      <w:r w:rsidRPr="00B52054">
        <w:rPr>
          <w:sz w:val="24"/>
          <w:szCs w:val="24"/>
        </w:rPr>
        <w:t xml:space="preserve"> + </w:t>
      </w:r>
      <w:r w:rsidRPr="00B52054">
        <w:rPr>
          <w:sz w:val="24"/>
          <w:szCs w:val="24"/>
          <w:highlight w:val="green"/>
        </w:rPr>
        <w:t>1</w:t>
      </w:r>
      <w:r w:rsidRPr="00B52054">
        <w:rPr>
          <w:sz w:val="24"/>
          <w:szCs w:val="24"/>
        </w:rPr>
        <w:t>) (</w:t>
      </w:r>
      <w:r w:rsidRPr="00B52054">
        <w:rPr>
          <w:sz w:val="24"/>
          <w:szCs w:val="24"/>
          <w:highlight w:val="cyan"/>
        </w:rPr>
        <w:t>x + 3</w:t>
      </w:r>
      <w:r w:rsidRPr="00B52054">
        <w:rPr>
          <w:sz w:val="24"/>
          <w:szCs w:val="24"/>
        </w:rPr>
        <w:t>)</w:t>
      </w:r>
    </w:p>
    <w:p w:rsidR="00B52054" w:rsidRPr="00614344" w:rsidRDefault="00614344" w:rsidP="00CE48CF">
      <w:pPr>
        <w:rPr>
          <w:b/>
          <w:sz w:val="24"/>
          <w:szCs w:val="24"/>
        </w:rPr>
      </w:pPr>
      <w:r w:rsidRPr="00614344">
        <w:rPr>
          <w:b/>
          <w:sz w:val="24"/>
          <w:szCs w:val="24"/>
        </w:rPr>
        <w:t>Systematically calculate simplified expanded quadratic expressions:</w:t>
      </w:r>
    </w:p>
    <w:p w:rsidR="00614344" w:rsidRDefault="00614344">
      <w:pPr>
        <w:rPr>
          <w:sz w:val="24"/>
          <w:szCs w:val="24"/>
        </w:rPr>
      </w:pPr>
      <w:r>
        <w:rPr>
          <w:sz w:val="24"/>
          <w:szCs w:val="24"/>
        </w:rPr>
        <w:t>To get an expression from the form:</w:t>
      </w:r>
    </w:p>
    <w:p w:rsidR="00614344" w:rsidRDefault="00614344" w:rsidP="00614344">
      <w:pPr>
        <w:rPr>
          <w:sz w:val="24"/>
          <w:szCs w:val="24"/>
        </w:rPr>
      </w:pPr>
      <w:r>
        <w:rPr>
          <w:sz w:val="24"/>
          <w:szCs w:val="24"/>
        </w:rPr>
        <w:t>(</w:t>
      </w:r>
      <w:proofErr w:type="spellStart"/>
      <w:r>
        <w:rPr>
          <w:sz w:val="24"/>
          <w:szCs w:val="24"/>
        </w:rPr>
        <w:t>Px</w:t>
      </w:r>
      <w:proofErr w:type="spellEnd"/>
      <w:r>
        <w:rPr>
          <w:sz w:val="24"/>
          <w:szCs w:val="24"/>
        </w:rPr>
        <w:t xml:space="preserve"> + Q) (Rx + S)</w:t>
      </w:r>
    </w:p>
    <w:p w:rsidR="00614344" w:rsidRDefault="00614344" w:rsidP="00614344">
      <w:pPr>
        <w:rPr>
          <w:sz w:val="24"/>
          <w:szCs w:val="24"/>
        </w:rPr>
      </w:pPr>
      <w:r>
        <w:rPr>
          <w:sz w:val="24"/>
          <w:szCs w:val="24"/>
        </w:rPr>
        <w:t>to the form:</w:t>
      </w:r>
    </w:p>
    <w:p w:rsidR="00614344" w:rsidRDefault="00614344">
      <w:pPr>
        <w:rPr>
          <w:sz w:val="24"/>
          <w:szCs w:val="24"/>
        </w:rPr>
      </w:pPr>
      <w:r>
        <w:rPr>
          <w:sz w:val="24"/>
          <w:szCs w:val="24"/>
        </w:rPr>
        <w:t xml:space="preserve">a(x^2) + </w:t>
      </w:r>
      <w:proofErr w:type="spellStart"/>
      <w:r>
        <w:rPr>
          <w:sz w:val="24"/>
          <w:szCs w:val="24"/>
        </w:rPr>
        <w:t>bx</w:t>
      </w:r>
      <w:proofErr w:type="spellEnd"/>
      <w:r>
        <w:rPr>
          <w:sz w:val="24"/>
          <w:szCs w:val="24"/>
        </w:rPr>
        <w:t xml:space="preserve"> + c</w:t>
      </w:r>
    </w:p>
    <w:p w:rsidR="00614344" w:rsidRDefault="00614344">
      <w:pPr>
        <w:rPr>
          <w:sz w:val="24"/>
          <w:szCs w:val="24"/>
        </w:rPr>
      </w:pPr>
      <w:r>
        <w:rPr>
          <w:sz w:val="24"/>
          <w:szCs w:val="24"/>
        </w:rPr>
        <w:t>a = P * R</w:t>
      </w:r>
    </w:p>
    <w:p w:rsidR="00614344" w:rsidRDefault="00614344">
      <w:pPr>
        <w:rPr>
          <w:sz w:val="24"/>
          <w:szCs w:val="24"/>
        </w:rPr>
      </w:pPr>
      <w:r>
        <w:rPr>
          <w:sz w:val="24"/>
          <w:szCs w:val="24"/>
        </w:rPr>
        <w:t>b = (P * S) + (R * Q)</w:t>
      </w:r>
    </w:p>
    <w:p w:rsidR="00614344" w:rsidRDefault="00614344">
      <w:pPr>
        <w:rPr>
          <w:sz w:val="24"/>
          <w:szCs w:val="24"/>
        </w:rPr>
      </w:pPr>
      <w:r>
        <w:rPr>
          <w:sz w:val="24"/>
          <w:szCs w:val="24"/>
        </w:rPr>
        <w:t>c = Q * S</w:t>
      </w:r>
    </w:p>
    <w:p w:rsidR="00614344" w:rsidRDefault="00614344">
      <w:pPr>
        <w:rPr>
          <w:sz w:val="24"/>
          <w:szCs w:val="24"/>
        </w:rPr>
      </w:pPr>
      <w:r>
        <w:rPr>
          <w:sz w:val="24"/>
          <w:szCs w:val="24"/>
        </w:rPr>
        <w:t>The HCF (highest common factor) of a, b and c is then calculated (see algorithm in 2.5) then a, b and c are divided by this HCF to get the final simplified answer.</w:t>
      </w:r>
    </w:p>
    <w:p w:rsidR="003214CC" w:rsidRDefault="003214CC">
      <w:pPr>
        <w:rPr>
          <w:sz w:val="24"/>
          <w:szCs w:val="24"/>
        </w:rPr>
      </w:pPr>
      <w:r>
        <w:rPr>
          <w:sz w:val="24"/>
          <w:szCs w:val="24"/>
        </w:rPr>
        <w:t>HCF = highest common factor of (a, b, c)</w:t>
      </w:r>
    </w:p>
    <w:p w:rsidR="00614344" w:rsidRDefault="00614344">
      <w:pPr>
        <w:rPr>
          <w:sz w:val="24"/>
          <w:szCs w:val="24"/>
        </w:rPr>
      </w:pPr>
      <w:r>
        <w:rPr>
          <w:sz w:val="24"/>
          <w:szCs w:val="24"/>
        </w:rPr>
        <w:t>a / HCF</w:t>
      </w:r>
    </w:p>
    <w:p w:rsidR="00614344" w:rsidRDefault="00614344">
      <w:pPr>
        <w:rPr>
          <w:sz w:val="24"/>
          <w:szCs w:val="24"/>
        </w:rPr>
      </w:pPr>
      <w:r>
        <w:rPr>
          <w:sz w:val="24"/>
          <w:szCs w:val="24"/>
        </w:rPr>
        <w:t>b / HCF</w:t>
      </w:r>
    </w:p>
    <w:p w:rsidR="00614344" w:rsidRDefault="00614344">
      <w:pPr>
        <w:rPr>
          <w:sz w:val="24"/>
          <w:szCs w:val="24"/>
        </w:rPr>
      </w:pPr>
      <w:r>
        <w:rPr>
          <w:sz w:val="24"/>
          <w:szCs w:val="24"/>
        </w:rPr>
        <w:t xml:space="preserve">c / HCF </w:t>
      </w:r>
    </w:p>
    <w:p w:rsidR="00614344" w:rsidRDefault="00614344">
      <w:pPr>
        <w:rPr>
          <w:sz w:val="24"/>
          <w:szCs w:val="24"/>
        </w:rPr>
      </w:pPr>
      <w:r>
        <w:rPr>
          <w:sz w:val="24"/>
          <w:szCs w:val="24"/>
        </w:rPr>
        <w:t>Examples:</w:t>
      </w:r>
    </w:p>
    <w:p w:rsidR="00614344" w:rsidRDefault="00614344">
      <w:pPr>
        <w:rPr>
          <w:sz w:val="24"/>
          <w:szCs w:val="24"/>
        </w:rPr>
      </w:pPr>
      <w:r>
        <w:rPr>
          <w:sz w:val="24"/>
          <w:szCs w:val="24"/>
        </w:rPr>
        <w:t>(3x + 4) (</w:t>
      </w:r>
      <w:r w:rsidR="003214CC">
        <w:rPr>
          <w:sz w:val="24"/>
          <w:szCs w:val="24"/>
        </w:rPr>
        <w:t>2</w:t>
      </w:r>
      <w:r>
        <w:rPr>
          <w:sz w:val="24"/>
          <w:szCs w:val="24"/>
        </w:rPr>
        <w:t>x +</w:t>
      </w:r>
      <w:r w:rsidR="003214CC">
        <w:rPr>
          <w:sz w:val="24"/>
          <w:szCs w:val="24"/>
        </w:rPr>
        <w:t xml:space="preserve"> 6</w:t>
      </w:r>
      <w:r>
        <w:rPr>
          <w:sz w:val="24"/>
          <w:szCs w:val="24"/>
        </w:rPr>
        <w:t>)</w:t>
      </w:r>
    </w:p>
    <w:p w:rsidR="00614344" w:rsidRDefault="00614344">
      <w:pPr>
        <w:rPr>
          <w:sz w:val="24"/>
          <w:szCs w:val="24"/>
        </w:rPr>
      </w:pPr>
      <w:r>
        <w:rPr>
          <w:sz w:val="24"/>
          <w:szCs w:val="24"/>
        </w:rPr>
        <w:t xml:space="preserve">A = 3 * </w:t>
      </w:r>
      <w:r w:rsidR="003214CC">
        <w:rPr>
          <w:sz w:val="24"/>
          <w:szCs w:val="24"/>
        </w:rPr>
        <w:t>2</w:t>
      </w:r>
      <w:r>
        <w:rPr>
          <w:sz w:val="24"/>
          <w:szCs w:val="24"/>
        </w:rPr>
        <w:t xml:space="preserve"> = </w:t>
      </w:r>
      <w:r w:rsidR="003214CC">
        <w:rPr>
          <w:sz w:val="24"/>
          <w:szCs w:val="24"/>
        </w:rPr>
        <w:t>6</w:t>
      </w:r>
    </w:p>
    <w:p w:rsidR="003214CC" w:rsidRDefault="003214CC">
      <w:pPr>
        <w:rPr>
          <w:sz w:val="24"/>
          <w:szCs w:val="24"/>
        </w:rPr>
      </w:pPr>
      <w:r>
        <w:rPr>
          <w:sz w:val="24"/>
          <w:szCs w:val="24"/>
        </w:rPr>
        <w:t>B = (3 * 6) + (2 * 4) = 26</w:t>
      </w:r>
    </w:p>
    <w:p w:rsidR="003214CC" w:rsidRDefault="003214CC">
      <w:pPr>
        <w:rPr>
          <w:sz w:val="24"/>
          <w:szCs w:val="24"/>
        </w:rPr>
      </w:pPr>
      <w:r>
        <w:rPr>
          <w:sz w:val="24"/>
          <w:szCs w:val="24"/>
        </w:rPr>
        <w:t>C = 4 * 6 = 24</w:t>
      </w:r>
    </w:p>
    <w:p w:rsidR="003214CC" w:rsidRDefault="003214CC">
      <w:pPr>
        <w:rPr>
          <w:sz w:val="24"/>
          <w:szCs w:val="24"/>
        </w:rPr>
      </w:pPr>
      <w:r>
        <w:rPr>
          <w:sz w:val="24"/>
          <w:szCs w:val="24"/>
        </w:rPr>
        <w:t>HCF = 2</w:t>
      </w:r>
    </w:p>
    <w:p w:rsidR="003214CC" w:rsidRDefault="003214CC">
      <w:pPr>
        <w:rPr>
          <w:sz w:val="24"/>
          <w:szCs w:val="24"/>
        </w:rPr>
      </w:pPr>
      <w:r>
        <w:rPr>
          <w:sz w:val="24"/>
          <w:szCs w:val="24"/>
        </w:rPr>
        <w:t>a / 2 = 6 / 2 = 3</w:t>
      </w:r>
    </w:p>
    <w:p w:rsidR="003214CC" w:rsidRDefault="003214CC">
      <w:pPr>
        <w:rPr>
          <w:sz w:val="24"/>
          <w:szCs w:val="24"/>
        </w:rPr>
      </w:pPr>
      <w:r>
        <w:rPr>
          <w:sz w:val="24"/>
          <w:szCs w:val="24"/>
        </w:rPr>
        <w:t>b / 2 = 26 / 2 = 13</w:t>
      </w:r>
    </w:p>
    <w:p w:rsidR="003214CC" w:rsidRDefault="003214CC">
      <w:pPr>
        <w:rPr>
          <w:sz w:val="24"/>
          <w:szCs w:val="24"/>
        </w:rPr>
      </w:pPr>
      <w:r>
        <w:rPr>
          <w:sz w:val="24"/>
          <w:szCs w:val="24"/>
        </w:rPr>
        <w:t>c / 2 = 24 / 2 = 12</w:t>
      </w:r>
    </w:p>
    <w:p w:rsidR="003214CC" w:rsidRDefault="003214CC">
      <w:pPr>
        <w:rPr>
          <w:sz w:val="24"/>
          <w:szCs w:val="24"/>
        </w:rPr>
      </w:pPr>
      <w:r>
        <w:rPr>
          <w:sz w:val="24"/>
          <w:szCs w:val="24"/>
        </w:rPr>
        <w:t>Therefore (3x + 4) (2x + 6) = 3(x^2) + 13x + 12</w:t>
      </w:r>
    </w:p>
    <w:p w:rsidR="003214CC" w:rsidRDefault="003214CC" w:rsidP="003214CC">
      <w:pPr>
        <w:rPr>
          <w:b/>
        </w:rPr>
      </w:pPr>
      <w:r w:rsidRPr="003214CC">
        <w:rPr>
          <w:b/>
        </w:rPr>
        <w:t>Systematically generate values for fractions questions suitable for KeyStage3 students</w:t>
      </w:r>
      <w:r w:rsidR="0071663C">
        <w:rPr>
          <w:b/>
        </w:rPr>
        <w:t xml:space="preserve"> </w:t>
      </w:r>
      <w:r w:rsidRPr="003214CC">
        <w:rPr>
          <w:b/>
        </w:rPr>
        <w:t xml:space="preserve">and Systematically generate quadratic expressions in a simplified, factorised state where they can be </w:t>
      </w:r>
      <w:r w:rsidRPr="003214CC">
        <w:rPr>
          <w:b/>
        </w:rPr>
        <w:lastRenderedPageBreak/>
        <w:t>expanded by keyStage3 students:</w:t>
      </w:r>
    </w:p>
    <w:p w:rsidR="0071663C" w:rsidRPr="0071663C" w:rsidRDefault="0071663C" w:rsidP="003214CC">
      <w:r w:rsidRPr="0071663C">
        <w:t xml:space="preserve">All this is </w:t>
      </w:r>
      <w:r>
        <w:t>done using random integers that do not need to correlate with each other, therefore no calculations are necessary.</w:t>
      </w:r>
    </w:p>
    <w:p w:rsidR="003214CC" w:rsidRPr="003214CC" w:rsidRDefault="0071663C" w:rsidP="003214CC">
      <w:pPr>
        <w:rPr>
          <w:b/>
          <w:sz w:val="24"/>
          <w:szCs w:val="24"/>
        </w:rPr>
      </w:pPr>
      <w:r w:rsidRPr="003214CC">
        <w:rPr>
          <w:b/>
        </w:rPr>
        <w:t>systematically calculate simplified fractions using (+ - * /) operators</w:t>
      </w:r>
      <w:r>
        <w:rPr>
          <w:b/>
        </w:rPr>
        <w:t>:</w:t>
      </w:r>
    </w:p>
    <w:p w:rsidR="003214CC" w:rsidRPr="00B52054" w:rsidRDefault="0071663C" w:rsidP="003214CC">
      <w:r>
        <w:t xml:space="preserve">This is </w:t>
      </w:r>
      <w:r w:rsidR="00005BBB">
        <w:t>calculated mostly</w:t>
      </w:r>
      <w:r>
        <w:t xml:space="preserve"> using an eternal module.</w:t>
      </w:r>
    </w:p>
    <w:p w:rsidR="00CE48CF" w:rsidRPr="00B52054" w:rsidRDefault="00927D9E">
      <w:r w:rsidRPr="00B52054">
        <w:t xml:space="preserve">Pseudo code </w:t>
      </w:r>
      <w:r w:rsidR="0071663C">
        <w:t>explaining how</w:t>
      </w:r>
      <w:r w:rsidRPr="00B52054">
        <w:t xml:space="preserve"> all calculations </w:t>
      </w:r>
      <w:r w:rsidR="0071663C">
        <w:t xml:space="preserve">are executed </w:t>
      </w:r>
      <w:r w:rsidRPr="00B52054">
        <w:t>is in 2.5.</w:t>
      </w:r>
    </w:p>
    <w:p w:rsidR="00E934DB" w:rsidRDefault="00264147">
      <w:pPr>
        <w:rPr>
          <w:u w:val="single"/>
        </w:rPr>
      </w:pPr>
      <w:r>
        <w:rPr>
          <w:u w:val="single"/>
        </w:rPr>
        <w:t>2.3 Validation</w:t>
      </w:r>
    </w:p>
    <w:tbl>
      <w:tblPr>
        <w:tblStyle w:val="TableGrid"/>
        <w:tblW w:w="0" w:type="auto"/>
        <w:tblLook w:val="04A0" w:firstRow="1" w:lastRow="0" w:firstColumn="1" w:lastColumn="0" w:noHBand="0" w:noVBand="1"/>
      </w:tblPr>
      <w:tblGrid>
        <w:gridCol w:w="1743"/>
        <w:gridCol w:w="1229"/>
        <w:gridCol w:w="2410"/>
        <w:gridCol w:w="1924"/>
        <w:gridCol w:w="1710"/>
      </w:tblGrid>
      <w:tr w:rsidR="0063658C" w:rsidTr="003A6364">
        <w:tc>
          <w:tcPr>
            <w:tcW w:w="1743"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Field</w:t>
            </w:r>
          </w:p>
        </w:tc>
        <w:tc>
          <w:tcPr>
            <w:tcW w:w="1229"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Where</w:t>
            </w:r>
          </w:p>
        </w:tc>
        <w:tc>
          <w:tcPr>
            <w:tcW w:w="2410"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Validation rule</w:t>
            </w:r>
          </w:p>
        </w:tc>
        <w:tc>
          <w:tcPr>
            <w:tcW w:w="1924"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Error Message and actions</w:t>
            </w:r>
          </w:p>
        </w:tc>
        <w:tc>
          <w:tcPr>
            <w:tcW w:w="1710"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When to check for error</w:t>
            </w:r>
          </w:p>
        </w:tc>
      </w:tr>
      <w:tr w:rsidR="0063658C" w:rsidTr="003A6364">
        <w:tc>
          <w:tcPr>
            <w:tcW w:w="1743"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Username</w:t>
            </w:r>
          </w:p>
        </w:tc>
        <w:tc>
          <w:tcPr>
            <w:tcW w:w="1229" w:type="dxa"/>
          </w:tcPr>
          <w:p w:rsidR="0063658C" w:rsidRPr="0063658C" w:rsidRDefault="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E46045">
            <w:pPr>
              <w:pBdr>
                <w:top w:val="none" w:sz="0" w:space="0" w:color="auto"/>
                <w:left w:val="none" w:sz="0" w:space="0" w:color="auto"/>
                <w:bottom w:val="none" w:sz="0" w:space="0" w:color="auto"/>
                <w:right w:val="none" w:sz="0" w:space="0" w:color="auto"/>
                <w:between w:val="none" w:sz="0" w:space="0" w:color="auto"/>
              </w:pBdr>
            </w:pPr>
            <w:r>
              <w:t>Username must not exist in the database, h</w:t>
            </w:r>
            <w:r w:rsidR="0063658C">
              <w:t>ave 3-16 characters.</w:t>
            </w:r>
          </w:p>
        </w:tc>
        <w:tc>
          <w:tcPr>
            <w:tcW w:w="1924" w:type="dxa"/>
          </w:tcPr>
          <w:p w:rsidR="0063658C" w:rsidRPr="0063658C" w:rsidRDefault="00F37368">
            <w:pPr>
              <w:pBdr>
                <w:top w:val="none" w:sz="0" w:space="0" w:color="auto"/>
                <w:left w:val="none" w:sz="0" w:space="0" w:color="auto"/>
                <w:bottom w:val="none" w:sz="0" w:space="0" w:color="auto"/>
                <w:right w:val="none" w:sz="0" w:space="0" w:color="auto"/>
                <w:between w:val="none" w:sz="0" w:space="0" w:color="auto"/>
              </w:pBdr>
            </w:pPr>
            <w:r>
              <w:t>Invalid entry: Username</w:t>
            </w:r>
          </w:p>
        </w:tc>
        <w:tc>
          <w:tcPr>
            <w:tcW w:w="1710" w:type="dxa"/>
          </w:tcPr>
          <w:p w:rsidR="0063658C" w:rsidRPr="0063658C" w:rsidRDefault="00F37368">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First name</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Only letters, have 1-16 characters.</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First name</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Second name</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Only letters, have 1-16 characters.</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Second name</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Email</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 xml:space="preserve">Be in the form </w:t>
            </w:r>
            <w:r w:rsidRPr="0063658C">
              <w:t>example@email.com</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Email</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Password</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At least 8 characters, at least one number, at least one special character.</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Password</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Re-enter password</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Must be the same as the password field.</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Re-enter password</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School code</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Must be a valid school code within the school table.</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School code</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When the register button is pressed/ when return is pressed.</w:t>
            </w:r>
          </w:p>
        </w:tc>
      </w:tr>
      <w:tr w:rsidR="0063658C" w:rsidTr="003A6364">
        <w:tc>
          <w:tcPr>
            <w:tcW w:w="1743" w:type="dxa"/>
          </w:tcPr>
          <w:p w:rsidR="0063658C" w:rsidRDefault="0063658C" w:rsidP="0063658C">
            <w:pPr>
              <w:pBdr>
                <w:top w:val="none" w:sz="0" w:space="0" w:color="auto"/>
                <w:left w:val="none" w:sz="0" w:space="0" w:color="auto"/>
                <w:bottom w:val="none" w:sz="0" w:space="0" w:color="auto"/>
                <w:right w:val="none" w:sz="0" w:space="0" w:color="auto"/>
                <w:between w:val="none" w:sz="0" w:space="0" w:color="auto"/>
              </w:pBdr>
            </w:pPr>
            <w:r>
              <w:t>Post code</w:t>
            </w:r>
          </w:p>
        </w:tc>
        <w:tc>
          <w:tcPr>
            <w:tcW w:w="1229"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Register window</w:t>
            </w:r>
          </w:p>
        </w:tc>
        <w:tc>
          <w:tcPr>
            <w:tcW w:w="2410" w:type="dxa"/>
          </w:tcPr>
          <w:p w:rsidR="0063658C" w:rsidRPr="0063658C" w:rsidRDefault="0063658C" w:rsidP="0063658C">
            <w:pPr>
              <w:pBdr>
                <w:top w:val="none" w:sz="0" w:space="0" w:color="auto"/>
                <w:left w:val="none" w:sz="0" w:space="0" w:color="auto"/>
                <w:bottom w:val="none" w:sz="0" w:space="0" w:color="auto"/>
                <w:right w:val="none" w:sz="0" w:space="0" w:color="auto"/>
                <w:between w:val="none" w:sz="0" w:space="0" w:color="auto"/>
              </w:pBdr>
            </w:pPr>
            <w:r>
              <w:t>Must be a valid UK postcode.</w:t>
            </w:r>
            <w:r w:rsidR="00F37368">
              <w:t xml:space="preserve"> (checked </w:t>
            </w:r>
            <w:r w:rsidR="00F37368">
              <w:lastRenderedPageBreak/>
              <w:t>against a regularly updated database that the API that is used, uses.)</w:t>
            </w:r>
          </w:p>
        </w:tc>
        <w:tc>
          <w:tcPr>
            <w:tcW w:w="1924"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lastRenderedPageBreak/>
              <w:t>Invalid entry:</w:t>
            </w:r>
          </w:p>
          <w:p w:rsidR="00F37368"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Post code</w:t>
            </w:r>
          </w:p>
        </w:tc>
        <w:tc>
          <w:tcPr>
            <w:tcW w:w="17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 xml:space="preserve">When the register button </w:t>
            </w:r>
            <w:r>
              <w:lastRenderedPageBreak/>
              <w:t>is pressed/ when return is pressed.</w:t>
            </w:r>
          </w:p>
        </w:tc>
      </w:tr>
      <w:tr w:rsidR="0063658C" w:rsidTr="003A6364">
        <w:tc>
          <w:tcPr>
            <w:tcW w:w="1743" w:type="dxa"/>
          </w:tcPr>
          <w:p w:rsidR="0063658C" w:rsidRDefault="00F37368" w:rsidP="0063658C">
            <w:pPr>
              <w:pBdr>
                <w:top w:val="none" w:sz="0" w:space="0" w:color="auto"/>
                <w:left w:val="none" w:sz="0" w:space="0" w:color="auto"/>
                <w:bottom w:val="none" w:sz="0" w:space="0" w:color="auto"/>
                <w:right w:val="none" w:sz="0" w:space="0" w:color="auto"/>
                <w:between w:val="none" w:sz="0" w:space="0" w:color="auto"/>
              </w:pBdr>
            </w:pPr>
            <w:r>
              <w:lastRenderedPageBreak/>
              <w:t>Number of questions</w:t>
            </w:r>
          </w:p>
        </w:tc>
        <w:tc>
          <w:tcPr>
            <w:tcW w:w="1229"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Sheet options window</w:t>
            </w:r>
          </w:p>
        </w:tc>
        <w:tc>
          <w:tcPr>
            <w:tcW w:w="2410"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Presence check, must be between 1-99, must be an integer</w:t>
            </w:r>
          </w:p>
        </w:tc>
        <w:tc>
          <w:tcPr>
            <w:tcW w:w="1924"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Please make sure all fields are filled in and correct</w:t>
            </w:r>
          </w:p>
        </w:tc>
        <w:tc>
          <w:tcPr>
            <w:tcW w:w="17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When the generate button is pressed.</w:t>
            </w:r>
          </w:p>
        </w:tc>
      </w:tr>
      <w:tr w:rsidR="0063658C" w:rsidTr="003A6364">
        <w:tc>
          <w:tcPr>
            <w:tcW w:w="1743" w:type="dxa"/>
          </w:tcPr>
          <w:p w:rsidR="0063658C" w:rsidRDefault="00E46045" w:rsidP="0063658C">
            <w:pPr>
              <w:pBdr>
                <w:top w:val="none" w:sz="0" w:space="0" w:color="auto"/>
                <w:left w:val="none" w:sz="0" w:space="0" w:color="auto"/>
                <w:bottom w:val="none" w:sz="0" w:space="0" w:color="auto"/>
                <w:right w:val="none" w:sz="0" w:space="0" w:color="auto"/>
                <w:between w:val="none" w:sz="0" w:space="0" w:color="auto"/>
              </w:pBdr>
            </w:pPr>
            <w:r>
              <w:t>F</w:t>
            </w:r>
            <w:r w:rsidR="00F37368">
              <w:t>unctions</w:t>
            </w:r>
          </w:p>
        </w:tc>
        <w:tc>
          <w:tcPr>
            <w:tcW w:w="1229"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Sheet options window</w:t>
            </w:r>
          </w:p>
        </w:tc>
        <w:tc>
          <w:tcPr>
            <w:tcW w:w="24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Presence check</w:t>
            </w:r>
          </w:p>
        </w:tc>
        <w:tc>
          <w:tcPr>
            <w:tcW w:w="1924" w:type="dxa"/>
          </w:tcPr>
          <w:p w:rsidR="0063658C" w:rsidRPr="0063658C" w:rsidRDefault="00F37368" w:rsidP="0063658C">
            <w:pPr>
              <w:pBdr>
                <w:top w:val="none" w:sz="0" w:space="0" w:color="auto"/>
                <w:left w:val="none" w:sz="0" w:space="0" w:color="auto"/>
                <w:bottom w:val="none" w:sz="0" w:space="0" w:color="auto"/>
                <w:right w:val="none" w:sz="0" w:space="0" w:color="auto"/>
                <w:between w:val="none" w:sz="0" w:space="0" w:color="auto"/>
              </w:pBdr>
            </w:pPr>
            <w:r>
              <w:t>Please make sure all fields are filled in and correct.</w:t>
            </w:r>
          </w:p>
        </w:tc>
        <w:tc>
          <w:tcPr>
            <w:tcW w:w="17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When the generate button is pressed.</w:t>
            </w:r>
          </w:p>
        </w:tc>
      </w:tr>
      <w:tr w:rsidR="0063658C" w:rsidTr="003A6364">
        <w:tc>
          <w:tcPr>
            <w:tcW w:w="1743" w:type="dxa"/>
          </w:tcPr>
          <w:p w:rsidR="0063658C" w:rsidRDefault="00E46045" w:rsidP="0063658C">
            <w:pPr>
              <w:pBdr>
                <w:top w:val="none" w:sz="0" w:space="0" w:color="auto"/>
                <w:left w:val="none" w:sz="0" w:space="0" w:color="auto"/>
                <w:bottom w:val="none" w:sz="0" w:space="0" w:color="auto"/>
                <w:right w:val="none" w:sz="0" w:space="0" w:color="auto"/>
                <w:between w:val="none" w:sz="0" w:space="0" w:color="auto"/>
              </w:pBdr>
            </w:pPr>
            <w:r>
              <w:t>Profile</w:t>
            </w:r>
          </w:p>
        </w:tc>
        <w:tc>
          <w:tcPr>
            <w:tcW w:w="1229"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Profile search window</w:t>
            </w:r>
          </w:p>
        </w:tc>
        <w:tc>
          <w:tcPr>
            <w:tcW w:w="24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Username must exist in the database.</w:t>
            </w:r>
          </w:p>
        </w:tc>
        <w:tc>
          <w:tcPr>
            <w:tcW w:w="1924"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Username does not exist</w:t>
            </w:r>
          </w:p>
        </w:tc>
        <w:tc>
          <w:tcPr>
            <w:tcW w:w="17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When the search button is pressed/ when return is pressed.</w:t>
            </w:r>
          </w:p>
        </w:tc>
      </w:tr>
      <w:tr w:rsidR="0063658C" w:rsidTr="003A6364">
        <w:tc>
          <w:tcPr>
            <w:tcW w:w="1743" w:type="dxa"/>
          </w:tcPr>
          <w:p w:rsidR="0063658C" w:rsidRDefault="00E46045" w:rsidP="0063658C">
            <w:pPr>
              <w:pBdr>
                <w:top w:val="none" w:sz="0" w:space="0" w:color="auto"/>
                <w:left w:val="none" w:sz="0" w:space="0" w:color="auto"/>
                <w:bottom w:val="none" w:sz="0" w:space="0" w:color="auto"/>
                <w:right w:val="none" w:sz="0" w:space="0" w:color="auto"/>
                <w:between w:val="none" w:sz="0" w:space="0" w:color="auto"/>
              </w:pBdr>
            </w:pPr>
            <w:r>
              <w:t>Username</w:t>
            </w:r>
          </w:p>
        </w:tc>
        <w:tc>
          <w:tcPr>
            <w:tcW w:w="1229"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Login window</w:t>
            </w:r>
          </w:p>
        </w:tc>
        <w:tc>
          <w:tcPr>
            <w:tcW w:w="24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Username must exist in the database.</w:t>
            </w:r>
          </w:p>
        </w:tc>
        <w:tc>
          <w:tcPr>
            <w:tcW w:w="1924" w:type="dxa"/>
          </w:tcPr>
          <w:p w:rsidR="0063658C" w:rsidRPr="0063658C" w:rsidRDefault="00E973F0" w:rsidP="0063658C">
            <w:pPr>
              <w:pBdr>
                <w:top w:val="none" w:sz="0" w:space="0" w:color="auto"/>
                <w:left w:val="none" w:sz="0" w:space="0" w:color="auto"/>
                <w:bottom w:val="none" w:sz="0" w:space="0" w:color="auto"/>
                <w:right w:val="none" w:sz="0" w:space="0" w:color="auto"/>
                <w:between w:val="none" w:sz="0" w:space="0" w:color="auto"/>
              </w:pBdr>
            </w:pPr>
            <w:r>
              <w:t>Invalid Username</w:t>
            </w:r>
          </w:p>
        </w:tc>
        <w:tc>
          <w:tcPr>
            <w:tcW w:w="1710" w:type="dxa"/>
          </w:tcPr>
          <w:p w:rsidR="0063658C" w:rsidRPr="0063658C" w:rsidRDefault="00E973F0" w:rsidP="0063658C">
            <w:pPr>
              <w:pBdr>
                <w:top w:val="none" w:sz="0" w:space="0" w:color="auto"/>
                <w:left w:val="none" w:sz="0" w:space="0" w:color="auto"/>
                <w:bottom w:val="none" w:sz="0" w:space="0" w:color="auto"/>
                <w:right w:val="none" w:sz="0" w:space="0" w:color="auto"/>
                <w:between w:val="none" w:sz="0" w:space="0" w:color="auto"/>
              </w:pBdr>
            </w:pPr>
            <w:r>
              <w:t>When the login button is pressed/ when return is pressed.</w:t>
            </w:r>
          </w:p>
        </w:tc>
      </w:tr>
      <w:tr w:rsidR="0063658C" w:rsidTr="003A6364">
        <w:tc>
          <w:tcPr>
            <w:tcW w:w="1743" w:type="dxa"/>
          </w:tcPr>
          <w:p w:rsidR="0063658C" w:rsidRDefault="00E46045" w:rsidP="0063658C">
            <w:pPr>
              <w:pBdr>
                <w:top w:val="none" w:sz="0" w:space="0" w:color="auto"/>
                <w:left w:val="none" w:sz="0" w:space="0" w:color="auto"/>
                <w:bottom w:val="none" w:sz="0" w:space="0" w:color="auto"/>
                <w:right w:val="none" w:sz="0" w:space="0" w:color="auto"/>
                <w:between w:val="none" w:sz="0" w:space="0" w:color="auto"/>
              </w:pBdr>
            </w:pPr>
            <w:r>
              <w:t>password</w:t>
            </w:r>
          </w:p>
        </w:tc>
        <w:tc>
          <w:tcPr>
            <w:tcW w:w="1229"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Login window</w:t>
            </w:r>
          </w:p>
        </w:tc>
        <w:tc>
          <w:tcPr>
            <w:tcW w:w="2410" w:type="dxa"/>
          </w:tcPr>
          <w:p w:rsidR="0063658C" w:rsidRPr="0063658C" w:rsidRDefault="00E46045" w:rsidP="0063658C">
            <w:pPr>
              <w:pBdr>
                <w:top w:val="none" w:sz="0" w:space="0" w:color="auto"/>
                <w:left w:val="none" w:sz="0" w:space="0" w:color="auto"/>
                <w:bottom w:val="none" w:sz="0" w:space="0" w:color="auto"/>
                <w:right w:val="none" w:sz="0" w:space="0" w:color="auto"/>
                <w:between w:val="none" w:sz="0" w:space="0" w:color="auto"/>
              </w:pBdr>
            </w:pPr>
            <w:r>
              <w:t>Password must match the password in the record that has the same username entered.</w:t>
            </w:r>
          </w:p>
        </w:tc>
        <w:tc>
          <w:tcPr>
            <w:tcW w:w="1924" w:type="dxa"/>
          </w:tcPr>
          <w:p w:rsidR="0063658C" w:rsidRPr="0063658C" w:rsidRDefault="00E973F0" w:rsidP="0063658C">
            <w:pPr>
              <w:pBdr>
                <w:top w:val="none" w:sz="0" w:space="0" w:color="auto"/>
                <w:left w:val="none" w:sz="0" w:space="0" w:color="auto"/>
                <w:bottom w:val="none" w:sz="0" w:space="0" w:color="auto"/>
                <w:right w:val="none" w:sz="0" w:space="0" w:color="auto"/>
                <w:between w:val="none" w:sz="0" w:space="0" w:color="auto"/>
              </w:pBdr>
            </w:pPr>
            <w:r>
              <w:t>Invalid Password</w:t>
            </w:r>
          </w:p>
        </w:tc>
        <w:tc>
          <w:tcPr>
            <w:tcW w:w="1710" w:type="dxa"/>
          </w:tcPr>
          <w:p w:rsidR="0063658C" w:rsidRPr="0063658C" w:rsidRDefault="00E973F0" w:rsidP="0063658C">
            <w:pPr>
              <w:pBdr>
                <w:top w:val="none" w:sz="0" w:space="0" w:color="auto"/>
                <w:left w:val="none" w:sz="0" w:space="0" w:color="auto"/>
                <w:bottom w:val="none" w:sz="0" w:space="0" w:color="auto"/>
                <w:right w:val="none" w:sz="0" w:space="0" w:color="auto"/>
                <w:between w:val="none" w:sz="0" w:space="0" w:color="auto"/>
              </w:pBdr>
            </w:pPr>
            <w:r>
              <w:t>When the login button is pressed/ when return is pressed.</w:t>
            </w:r>
          </w:p>
        </w:tc>
      </w:tr>
      <w:tr w:rsidR="003A6364" w:rsidTr="003A6364">
        <w:tc>
          <w:tcPr>
            <w:tcW w:w="1743" w:type="dxa"/>
          </w:tcPr>
          <w:p w:rsidR="003A6364" w:rsidRDefault="003A6364" w:rsidP="0063658C">
            <w:pPr>
              <w:pBdr>
                <w:top w:val="none" w:sz="0" w:space="0" w:color="auto"/>
                <w:left w:val="none" w:sz="0" w:space="0" w:color="auto"/>
                <w:bottom w:val="none" w:sz="0" w:space="0" w:color="auto"/>
                <w:right w:val="none" w:sz="0" w:space="0" w:color="auto"/>
                <w:between w:val="none" w:sz="0" w:space="0" w:color="auto"/>
              </w:pBdr>
            </w:pPr>
            <w:r>
              <w:t>Profile picture</w:t>
            </w:r>
          </w:p>
        </w:tc>
        <w:tc>
          <w:tcPr>
            <w:tcW w:w="1229" w:type="dxa"/>
          </w:tcPr>
          <w:p w:rsidR="003A6364" w:rsidRDefault="003A6364" w:rsidP="0063658C">
            <w:pPr>
              <w:pBdr>
                <w:top w:val="none" w:sz="0" w:space="0" w:color="auto"/>
                <w:left w:val="none" w:sz="0" w:space="0" w:color="auto"/>
                <w:bottom w:val="none" w:sz="0" w:space="0" w:color="auto"/>
                <w:right w:val="none" w:sz="0" w:space="0" w:color="auto"/>
                <w:between w:val="none" w:sz="0" w:space="0" w:color="auto"/>
              </w:pBdr>
            </w:pPr>
            <w:r>
              <w:t>Profile window</w:t>
            </w:r>
          </w:p>
        </w:tc>
        <w:tc>
          <w:tcPr>
            <w:tcW w:w="2410" w:type="dxa"/>
          </w:tcPr>
          <w:p w:rsidR="003A6364" w:rsidRDefault="003A6364" w:rsidP="0063658C">
            <w:pPr>
              <w:pBdr>
                <w:top w:val="none" w:sz="0" w:space="0" w:color="auto"/>
                <w:left w:val="none" w:sz="0" w:space="0" w:color="auto"/>
                <w:bottom w:val="none" w:sz="0" w:space="0" w:color="auto"/>
                <w:right w:val="none" w:sz="0" w:space="0" w:color="auto"/>
                <w:between w:val="none" w:sz="0" w:space="0" w:color="auto"/>
              </w:pBdr>
            </w:pPr>
            <w:r>
              <w:t>Presence check, file must be an image file.</w:t>
            </w:r>
          </w:p>
        </w:tc>
        <w:tc>
          <w:tcPr>
            <w:tcW w:w="1924" w:type="dxa"/>
          </w:tcPr>
          <w:p w:rsidR="003A6364" w:rsidRDefault="003A6364" w:rsidP="0063658C">
            <w:pPr>
              <w:pBdr>
                <w:top w:val="none" w:sz="0" w:space="0" w:color="auto"/>
                <w:left w:val="none" w:sz="0" w:space="0" w:color="auto"/>
                <w:bottom w:val="none" w:sz="0" w:space="0" w:color="auto"/>
                <w:right w:val="none" w:sz="0" w:space="0" w:color="auto"/>
                <w:between w:val="none" w:sz="0" w:space="0" w:color="auto"/>
              </w:pBdr>
            </w:pPr>
            <w:r>
              <w:t>“File not selected” or “invalid file type”</w:t>
            </w:r>
          </w:p>
        </w:tc>
        <w:tc>
          <w:tcPr>
            <w:tcW w:w="1710" w:type="dxa"/>
          </w:tcPr>
          <w:p w:rsidR="003A6364" w:rsidRDefault="003A6364" w:rsidP="0063658C">
            <w:pPr>
              <w:pBdr>
                <w:top w:val="none" w:sz="0" w:space="0" w:color="auto"/>
                <w:left w:val="none" w:sz="0" w:space="0" w:color="auto"/>
                <w:bottom w:val="none" w:sz="0" w:space="0" w:color="auto"/>
                <w:right w:val="none" w:sz="0" w:space="0" w:color="auto"/>
                <w:between w:val="none" w:sz="0" w:space="0" w:color="auto"/>
              </w:pBdr>
            </w:pPr>
          </w:p>
        </w:tc>
      </w:tr>
    </w:tbl>
    <w:p w:rsidR="00E973F0" w:rsidRDefault="00E973F0">
      <w:pPr>
        <w:rPr>
          <w:u w:val="single"/>
        </w:rPr>
      </w:pPr>
    </w:p>
    <w:p w:rsidR="00E973F0" w:rsidRDefault="00E973F0">
      <w:r>
        <w:t xml:space="preserve">My program only ever validates fields when a whole form is complete because my client found it rather annoying to have error messages appear when they lost focus on a field. </w:t>
      </w:r>
      <w:r w:rsidR="00BC7262">
        <w:t>Generally,</w:t>
      </w:r>
      <w:r>
        <w:t xml:space="preserve"> if the data a user has input into a field does not comply with the validation rules, an error message is displayed with the incorrect field pointed out to them before the data is manipulated by the program (as that may cause it not to function properly or crash) or before the data is saved to the database.</w:t>
      </w:r>
    </w:p>
    <w:p w:rsidR="000568B0" w:rsidRDefault="000568B0"/>
    <w:p w:rsidR="001026A5" w:rsidRDefault="001026A5">
      <w:r>
        <w:t>Pseudo code for general validation:</w:t>
      </w:r>
    </w:p>
    <w:p w:rsidR="001026A5" w:rsidRDefault="001026A5">
      <w:r>
        <w:t>Input data</w:t>
      </w:r>
    </w:p>
    <w:p w:rsidR="001026A5" w:rsidRDefault="001026A5">
      <w:r>
        <w:t>If validation == True:</w:t>
      </w:r>
    </w:p>
    <w:p w:rsidR="001026A5" w:rsidRDefault="001026A5">
      <w:r>
        <w:tab/>
        <w:t>Manipulate/ save data.</w:t>
      </w:r>
    </w:p>
    <w:p w:rsidR="001026A5" w:rsidRDefault="001026A5">
      <w:r>
        <w:t>Else:</w:t>
      </w:r>
    </w:p>
    <w:p w:rsidR="001026A5" w:rsidRDefault="001026A5">
      <w:r>
        <w:tab/>
        <w:t>Display error message.</w:t>
      </w:r>
    </w:p>
    <w:p w:rsidR="001026A5" w:rsidRDefault="001026A5"/>
    <w:p w:rsidR="00E973F0" w:rsidRDefault="00BC5140">
      <w:r>
        <w:t>P</w:t>
      </w:r>
      <w:r w:rsidR="006A6C29">
        <w:t>s</w:t>
      </w:r>
      <w:r>
        <w:t>eudo code for validating length:</w:t>
      </w:r>
    </w:p>
    <w:p w:rsidR="00BC5140" w:rsidRDefault="00BC5140">
      <w:r>
        <w:lastRenderedPageBreak/>
        <w:t xml:space="preserve">Input data, </w:t>
      </w:r>
      <w:proofErr w:type="spellStart"/>
      <w:r>
        <w:t>min_length</w:t>
      </w:r>
      <w:proofErr w:type="spellEnd"/>
      <w:r>
        <w:t xml:space="preserve">, </w:t>
      </w:r>
      <w:proofErr w:type="spellStart"/>
      <w:r>
        <w:t>max_length</w:t>
      </w:r>
      <w:proofErr w:type="spellEnd"/>
    </w:p>
    <w:p w:rsidR="00BC5140" w:rsidRDefault="00BC5140">
      <w:r>
        <w:t xml:space="preserve">If </w:t>
      </w:r>
      <w:proofErr w:type="spellStart"/>
      <w:r>
        <w:t>min_length</w:t>
      </w:r>
      <w:proofErr w:type="spellEnd"/>
      <w:r>
        <w:t xml:space="preserve"> &lt; </w:t>
      </w:r>
      <w:proofErr w:type="spellStart"/>
      <w:proofErr w:type="gramStart"/>
      <w:r>
        <w:t>len</w:t>
      </w:r>
      <w:proofErr w:type="spellEnd"/>
      <w:r>
        <w:t>( data</w:t>
      </w:r>
      <w:proofErr w:type="gramEnd"/>
      <w:r>
        <w:t xml:space="preserve">) &lt; </w:t>
      </w:r>
      <w:proofErr w:type="spellStart"/>
      <w:r>
        <w:t>max_length</w:t>
      </w:r>
      <w:proofErr w:type="spellEnd"/>
      <w:r>
        <w:t>:</w:t>
      </w:r>
    </w:p>
    <w:p w:rsidR="00BC5140" w:rsidRDefault="00BC5140">
      <w:r>
        <w:tab/>
        <w:t>Manipulate/ save data.</w:t>
      </w:r>
    </w:p>
    <w:p w:rsidR="00BC5140" w:rsidRDefault="00BC5140">
      <w:r>
        <w:t>else:</w:t>
      </w:r>
    </w:p>
    <w:p w:rsidR="00BC5140" w:rsidRDefault="00BC5140">
      <w:r>
        <w:tab/>
        <w:t>Display error message</w:t>
      </w:r>
    </w:p>
    <w:p w:rsidR="00BC5140" w:rsidRDefault="00BC5140">
      <w:r>
        <w:t>Endif</w:t>
      </w:r>
    </w:p>
    <w:p w:rsidR="001026A5" w:rsidRDefault="001026A5"/>
    <w:p w:rsidR="001026A5" w:rsidRDefault="000568B0">
      <w:r>
        <w:t xml:space="preserve">Pseudo code for validating </w:t>
      </w:r>
      <w:proofErr w:type="spellStart"/>
      <w:r>
        <w:t>number</w:t>
      </w:r>
      <w:r w:rsidR="001026A5">
        <w:t>_</w:t>
      </w:r>
      <w:r>
        <w:t>of</w:t>
      </w:r>
      <w:r w:rsidR="001026A5">
        <w:t>_</w:t>
      </w:r>
      <w:r>
        <w:t>questions</w:t>
      </w:r>
      <w:proofErr w:type="spellEnd"/>
      <w:r>
        <w:t xml:space="preserve"> is an integer:</w:t>
      </w:r>
    </w:p>
    <w:p w:rsidR="00BC5140" w:rsidRDefault="00BC5140">
      <w:r>
        <w:t xml:space="preserve">Input </w:t>
      </w:r>
      <w:proofErr w:type="spellStart"/>
      <w:r w:rsidR="000568B0">
        <w:t>number</w:t>
      </w:r>
      <w:r w:rsidR="001026A5">
        <w:t>_</w:t>
      </w:r>
      <w:r w:rsidR="000568B0">
        <w:t>of</w:t>
      </w:r>
      <w:r w:rsidR="001026A5">
        <w:t>_</w:t>
      </w:r>
      <w:r w:rsidR="000568B0">
        <w:t>questions</w:t>
      </w:r>
      <w:proofErr w:type="spellEnd"/>
    </w:p>
    <w:p w:rsidR="00BC5140" w:rsidRDefault="00BC5140">
      <w:r>
        <w:t>Try:</w:t>
      </w:r>
    </w:p>
    <w:p w:rsidR="00BC5140" w:rsidRDefault="00BC5140">
      <w:r>
        <w:tab/>
      </w:r>
      <w:r w:rsidR="000568B0">
        <w:t xml:space="preserve">Turn </w:t>
      </w:r>
      <w:proofErr w:type="spellStart"/>
      <w:r w:rsidR="000568B0">
        <w:t>number</w:t>
      </w:r>
      <w:r w:rsidR="001026A5">
        <w:t>_</w:t>
      </w:r>
      <w:r w:rsidR="000568B0">
        <w:t>of</w:t>
      </w:r>
      <w:r w:rsidR="001026A5">
        <w:t>_</w:t>
      </w:r>
      <w:r w:rsidR="000568B0">
        <w:t>questions</w:t>
      </w:r>
      <w:proofErr w:type="spellEnd"/>
      <w:r w:rsidR="000568B0">
        <w:t xml:space="preserve"> into integer data type</w:t>
      </w:r>
    </w:p>
    <w:p w:rsidR="000568B0" w:rsidRDefault="000568B0">
      <w:r>
        <w:tab/>
        <w:t xml:space="preserve">Generate worksheet with the </w:t>
      </w:r>
      <w:proofErr w:type="spellStart"/>
      <w:r>
        <w:t>number</w:t>
      </w:r>
      <w:r w:rsidR="001026A5">
        <w:t>_</w:t>
      </w:r>
      <w:r>
        <w:t>of</w:t>
      </w:r>
      <w:r w:rsidR="001026A5">
        <w:t>_</w:t>
      </w:r>
      <w:r>
        <w:t>questions</w:t>
      </w:r>
      <w:proofErr w:type="spellEnd"/>
    </w:p>
    <w:p w:rsidR="00BC5140" w:rsidRDefault="00BC5140">
      <w:r>
        <w:t>Except</w:t>
      </w:r>
      <w:r w:rsidR="000568B0">
        <w:t xml:space="preserve"> </w:t>
      </w:r>
      <w:r w:rsidR="003A6364">
        <w:t xml:space="preserve">error returned when </w:t>
      </w:r>
      <w:proofErr w:type="spellStart"/>
      <w:r w:rsidR="003A6364">
        <w:t>number_of</w:t>
      </w:r>
      <w:proofErr w:type="spellEnd"/>
      <w:r w:rsidR="003A6364">
        <w:t xml:space="preserve"> _questions is not an integer data type (</w:t>
      </w:r>
      <w:proofErr w:type="spellStart"/>
      <w:r w:rsidR="000568B0">
        <w:t>ValueError</w:t>
      </w:r>
      <w:proofErr w:type="spellEnd"/>
      <w:r w:rsidR="003A6364">
        <w:t>)</w:t>
      </w:r>
      <w:r>
        <w:t>:</w:t>
      </w:r>
    </w:p>
    <w:p w:rsidR="00BC5140" w:rsidRDefault="00BC5140">
      <w:r>
        <w:tab/>
      </w:r>
      <w:r w:rsidR="000568B0">
        <w:t>Display error message</w:t>
      </w:r>
    </w:p>
    <w:p w:rsidR="001026A5" w:rsidRDefault="001026A5"/>
    <w:p w:rsidR="000568B0" w:rsidRDefault="000568B0" w:rsidP="000568B0">
      <w:r>
        <w:t>Pseudo code for if username exist in the database</w:t>
      </w:r>
      <w:r w:rsidR="001026A5">
        <w:t xml:space="preserve"> to sign up</w:t>
      </w:r>
      <w:r>
        <w:t>:</w:t>
      </w:r>
    </w:p>
    <w:p w:rsidR="000568B0" w:rsidRDefault="000568B0">
      <w:r>
        <w:t>Input username</w:t>
      </w:r>
    </w:p>
    <w:p w:rsidR="000568B0" w:rsidRDefault="000568B0">
      <w:r>
        <w:t>Query the database for records with username in them</w:t>
      </w:r>
    </w:p>
    <w:p w:rsidR="000568B0" w:rsidRDefault="000568B0">
      <w:r>
        <w:t>If query is empty:</w:t>
      </w:r>
    </w:p>
    <w:p w:rsidR="001026A5" w:rsidRDefault="000568B0">
      <w:r>
        <w:tab/>
      </w:r>
      <w:r w:rsidR="001026A5">
        <w:t>Save username to database</w:t>
      </w:r>
    </w:p>
    <w:p w:rsidR="001026A5" w:rsidRDefault="001026A5">
      <w:r>
        <w:t>Else:</w:t>
      </w:r>
    </w:p>
    <w:p w:rsidR="001026A5" w:rsidRDefault="001026A5">
      <w:r>
        <w:tab/>
        <w:t>Display error message</w:t>
      </w:r>
    </w:p>
    <w:p w:rsidR="003A6364" w:rsidRDefault="003A6364"/>
    <w:p w:rsidR="002703EC" w:rsidRDefault="002703EC">
      <w:r>
        <w:t xml:space="preserve">Pseudo code for validating </w:t>
      </w:r>
      <w:r w:rsidR="003A6364">
        <w:t>if a profile picture selected:</w:t>
      </w:r>
    </w:p>
    <w:p w:rsidR="003A6364" w:rsidRDefault="003A6364">
      <w:r>
        <w:t>Input profile picture chosen</w:t>
      </w:r>
    </w:p>
    <w:p w:rsidR="003A6364" w:rsidRDefault="003A6364">
      <w:r>
        <w:t>Try:</w:t>
      </w:r>
    </w:p>
    <w:p w:rsidR="003A6364" w:rsidRDefault="003A6364">
      <w:r>
        <w:tab/>
        <w:t>Resize image to 128x128</w:t>
      </w:r>
    </w:p>
    <w:p w:rsidR="003A6364" w:rsidRDefault="003A6364">
      <w:r>
        <w:tab/>
        <w:t>Upload to profile picture section of website</w:t>
      </w:r>
    </w:p>
    <w:p w:rsidR="003A6364" w:rsidRDefault="003A6364">
      <w:r>
        <w:t>Except error returned when no file is selected(</w:t>
      </w:r>
      <w:proofErr w:type="spellStart"/>
      <w:r>
        <w:t>AttributeError</w:t>
      </w:r>
      <w:proofErr w:type="spellEnd"/>
      <w:r>
        <w:t>):</w:t>
      </w:r>
    </w:p>
    <w:p w:rsidR="003A6364" w:rsidRDefault="003A6364">
      <w:r>
        <w:tab/>
        <w:t>Display error message: “File not selected”</w:t>
      </w:r>
    </w:p>
    <w:p w:rsidR="003A6364" w:rsidRDefault="003A6364">
      <w:r>
        <w:t>Except error returned when a file that is not an image file is selected(</w:t>
      </w:r>
      <w:proofErr w:type="spellStart"/>
      <w:r>
        <w:t>OSError</w:t>
      </w:r>
      <w:proofErr w:type="spellEnd"/>
      <w:r>
        <w:t>):</w:t>
      </w:r>
    </w:p>
    <w:p w:rsidR="003A6364" w:rsidRDefault="003A6364">
      <w:r>
        <w:lastRenderedPageBreak/>
        <w:tab/>
        <w:t>Display error message: “invalid file type”</w:t>
      </w:r>
    </w:p>
    <w:p w:rsidR="000568B0" w:rsidRDefault="001026A5">
      <w:r>
        <w:t xml:space="preserve">Regular expression </w:t>
      </w:r>
      <w:r w:rsidR="00045B64">
        <w:t>to validate</w:t>
      </w:r>
      <w:r>
        <w:t xml:space="preserve"> email address before registering:</w:t>
      </w:r>
    </w:p>
    <w:p w:rsidR="001026A5" w:rsidRDefault="00675460">
      <w:r w:rsidRPr="00675460">
        <w:t>([a-</w:t>
      </w:r>
      <w:proofErr w:type="gramStart"/>
      <w:r w:rsidRPr="00675460">
        <w:t>z]|</w:t>
      </w:r>
      <w:proofErr w:type="gramEnd"/>
      <w:r w:rsidRPr="00675460">
        <w:t>[A-Z]|[0-9])+@([a-z]|[</w:t>
      </w:r>
      <w:r>
        <w:t>0-9</w:t>
      </w:r>
      <w:r w:rsidRPr="00675460">
        <w:t>])+\.([a-z]|.)+</w:t>
      </w:r>
    </w:p>
    <w:p w:rsidR="00675460" w:rsidRDefault="00675460">
      <w:r w:rsidRPr="00675460">
        <w:t>([a-</w:t>
      </w:r>
      <w:proofErr w:type="gramStart"/>
      <w:r w:rsidRPr="00675460">
        <w:t>z]|</w:t>
      </w:r>
      <w:proofErr w:type="gramEnd"/>
      <w:r w:rsidRPr="00675460">
        <w:t>[A-Z]|[0-9])</w:t>
      </w:r>
      <w:r>
        <w:t>+ ensures that the email starts out with one or more alphanumeric characters.</w:t>
      </w:r>
    </w:p>
    <w:p w:rsidR="00675460" w:rsidRDefault="00675460">
      <w:r w:rsidRPr="00675460">
        <w:t>@</w:t>
      </w:r>
      <w:r>
        <w:t xml:space="preserve"> ensures there is an @ afterwards.</w:t>
      </w:r>
    </w:p>
    <w:p w:rsidR="00675460" w:rsidRDefault="00675460">
      <w:r w:rsidRPr="00675460">
        <w:t>([a-</w:t>
      </w:r>
      <w:proofErr w:type="gramStart"/>
      <w:r w:rsidRPr="00675460">
        <w:t>z]|</w:t>
      </w:r>
      <w:proofErr w:type="gramEnd"/>
      <w:r w:rsidRPr="00675460">
        <w:t>[</w:t>
      </w:r>
      <w:r>
        <w:t>0-9</w:t>
      </w:r>
      <w:r w:rsidRPr="00675460">
        <w:t>])+</w:t>
      </w:r>
      <w:r>
        <w:t xml:space="preserve"> ensures the first part of the domain is alphanumeric and lowercase.</w:t>
      </w:r>
    </w:p>
    <w:p w:rsidR="00675460" w:rsidRDefault="00675460">
      <w:r w:rsidRPr="00675460">
        <w:t>\.</w:t>
      </w:r>
      <w:r w:rsidR="00045B64">
        <w:t xml:space="preserve"> Ensures there is a “.” Afterwards.</w:t>
      </w:r>
    </w:p>
    <w:p w:rsidR="00675460" w:rsidRDefault="00675460" w:rsidP="00675460">
      <w:r w:rsidRPr="00675460">
        <w:t>([a-</w:t>
      </w:r>
      <w:proofErr w:type="gramStart"/>
      <w:r w:rsidRPr="00675460">
        <w:t>z]|</w:t>
      </w:r>
      <w:proofErr w:type="gramEnd"/>
      <w:r w:rsidRPr="00675460">
        <w:t>.)+</w:t>
      </w:r>
      <w:r>
        <w:t xml:space="preserve"> ensures the last part of the domain </w:t>
      </w:r>
      <w:r w:rsidR="00045B64">
        <w:t>consists of one or more letters and “.”s.</w:t>
      </w:r>
    </w:p>
    <w:p w:rsidR="00675460" w:rsidRPr="00E973F0" w:rsidRDefault="00675460"/>
    <w:p w:rsidR="00E934DB" w:rsidRDefault="00264147">
      <w:pPr>
        <w:rPr>
          <w:u w:val="single"/>
        </w:rPr>
      </w:pPr>
      <w:r>
        <w:rPr>
          <w:u w:val="single"/>
        </w:rPr>
        <w:t>2.4 Files</w:t>
      </w:r>
    </w:p>
    <w:p w:rsidR="00140321" w:rsidRDefault="00264147">
      <w:r>
        <w:t>image files-</w:t>
      </w:r>
    </w:p>
    <w:p w:rsidR="00E934DB" w:rsidRDefault="00264147">
      <w:r>
        <w:t xml:space="preserve">All profile pictures are uploaded (using FTP) and read from (using a </w:t>
      </w:r>
      <w:proofErr w:type="spellStart"/>
      <w:r>
        <w:t>url</w:t>
      </w:r>
      <w:proofErr w:type="spellEnd"/>
      <w:r>
        <w:t xml:space="preserve"> request) my website at: </w:t>
      </w:r>
      <w:hyperlink r:id="rId21">
        <w:r>
          <w:rPr>
            <w:color w:val="1155CC"/>
            <w:u w:val="single"/>
          </w:rPr>
          <w:t>http://spackwell.hol.es/billymaths/profile_pics/</w:t>
        </w:r>
      </w:hyperlink>
    </w:p>
    <w:p w:rsidR="00E934DB" w:rsidRDefault="00264147">
      <w:r>
        <w:t>each directory is a user’s profile picture corresponding to their user id. Each image is resized to 128x128 before uploading.</w:t>
      </w:r>
    </w:p>
    <w:p w:rsidR="00140321" w:rsidRDefault="00140321">
      <w:r>
        <w:rPr>
          <w:noProof/>
        </w:rPr>
        <w:drawing>
          <wp:inline distT="114300" distB="114300" distL="114300" distR="114300" wp14:anchorId="062DDF67" wp14:editId="28E02FA3">
            <wp:extent cx="4500748" cy="1686296"/>
            <wp:effectExtent l="0" t="0" r="0" b="9525"/>
            <wp:docPr id="8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2"/>
                    <a:srcRect/>
                    <a:stretch>
                      <a:fillRect/>
                    </a:stretch>
                  </pic:blipFill>
                  <pic:spPr>
                    <a:xfrm>
                      <a:off x="0" y="0"/>
                      <a:ext cx="4529785" cy="1697175"/>
                    </a:xfrm>
                    <a:prstGeom prst="rect">
                      <a:avLst/>
                    </a:prstGeom>
                    <a:ln/>
                  </pic:spPr>
                </pic:pic>
              </a:graphicData>
            </a:graphic>
          </wp:inline>
        </w:drawing>
      </w:r>
    </w:p>
    <w:p w:rsidR="00E934DB" w:rsidRDefault="00264147">
      <w:r>
        <w:t>tick.png and cross.png used for marking questions.</w:t>
      </w:r>
    </w:p>
    <w:p w:rsidR="00E934DB" w:rsidRDefault="00264147">
      <w:r>
        <w:rPr>
          <w:noProof/>
        </w:rPr>
        <w:drawing>
          <wp:inline distT="114300" distB="114300" distL="114300" distR="114300">
            <wp:extent cx="842963" cy="369298"/>
            <wp:effectExtent l="0" t="0" r="0" b="0"/>
            <wp:docPr id="3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3"/>
                    <a:srcRect/>
                    <a:stretch>
                      <a:fillRect/>
                    </a:stretch>
                  </pic:blipFill>
                  <pic:spPr>
                    <a:xfrm>
                      <a:off x="0" y="0"/>
                      <a:ext cx="842963" cy="369298"/>
                    </a:xfrm>
                    <a:prstGeom prst="rect">
                      <a:avLst/>
                    </a:prstGeom>
                    <a:ln/>
                  </pic:spPr>
                </pic:pic>
              </a:graphicData>
            </a:graphic>
          </wp:inline>
        </w:drawing>
      </w:r>
    </w:p>
    <w:p w:rsidR="00E934DB" w:rsidRDefault="00264147">
      <w:r>
        <w:t>A.png, B.png, C.png, D.png used for grading worksheets.</w:t>
      </w:r>
    </w:p>
    <w:p w:rsidR="00E934DB" w:rsidRDefault="00264147">
      <w:r>
        <w:rPr>
          <w:noProof/>
        </w:rPr>
        <w:drawing>
          <wp:inline distT="114300" distB="114300" distL="114300" distR="114300">
            <wp:extent cx="476250" cy="476250"/>
            <wp:effectExtent l="0" t="0" r="0" b="0"/>
            <wp:docPr id="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476250" cy="476250"/>
                    </a:xfrm>
                    <a:prstGeom prst="rect">
                      <a:avLst/>
                    </a:prstGeom>
                    <a:ln/>
                  </pic:spPr>
                </pic:pic>
              </a:graphicData>
            </a:graphic>
          </wp:inline>
        </w:drawing>
      </w:r>
      <w:r>
        <w:rPr>
          <w:noProof/>
        </w:rPr>
        <w:drawing>
          <wp:inline distT="114300" distB="114300" distL="114300" distR="114300">
            <wp:extent cx="476250" cy="47625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76250" cy="476250"/>
                    </a:xfrm>
                    <a:prstGeom prst="rect">
                      <a:avLst/>
                    </a:prstGeom>
                    <a:ln/>
                  </pic:spPr>
                </pic:pic>
              </a:graphicData>
            </a:graphic>
          </wp:inline>
        </w:drawing>
      </w:r>
      <w:r>
        <w:rPr>
          <w:noProof/>
        </w:rPr>
        <w:drawing>
          <wp:inline distT="114300" distB="114300" distL="114300" distR="114300">
            <wp:extent cx="476250" cy="47625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476250" cy="476250"/>
                    </a:xfrm>
                    <a:prstGeom prst="rect">
                      <a:avLst/>
                    </a:prstGeom>
                    <a:ln/>
                  </pic:spPr>
                </pic:pic>
              </a:graphicData>
            </a:graphic>
          </wp:inline>
        </w:drawing>
      </w:r>
      <w:r>
        <w:rPr>
          <w:noProof/>
        </w:rPr>
        <w:drawing>
          <wp:inline distT="114300" distB="114300" distL="114300" distR="114300">
            <wp:extent cx="476250" cy="476250"/>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7"/>
                    <a:srcRect/>
                    <a:stretch>
                      <a:fillRect/>
                    </a:stretch>
                  </pic:blipFill>
                  <pic:spPr>
                    <a:xfrm>
                      <a:off x="0" y="0"/>
                      <a:ext cx="476250" cy="476250"/>
                    </a:xfrm>
                    <a:prstGeom prst="rect">
                      <a:avLst/>
                    </a:prstGeom>
                    <a:ln/>
                  </pic:spPr>
                </pic:pic>
              </a:graphicData>
            </a:graphic>
          </wp:inline>
        </w:drawing>
      </w:r>
    </w:p>
    <w:p w:rsidR="00E934DB" w:rsidRDefault="00264147">
      <w:r>
        <w:t>Logo used for splash screen (sc2.png)</w:t>
      </w:r>
    </w:p>
    <w:p w:rsidR="00E934DB" w:rsidRDefault="00264147">
      <w:pPr>
        <w:rPr>
          <w:u w:val="single"/>
        </w:rPr>
      </w:pPr>
      <w:r>
        <w:rPr>
          <w:noProof/>
          <w:u w:val="single"/>
        </w:rPr>
        <w:drawing>
          <wp:inline distT="114300" distB="114300" distL="114300" distR="114300">
            <wp:extent cx="1928813" cy="58815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1928813" cy="588158"/>
                    </a:xfrm>
                    <a:prstGeom prst="rect">
                      <a:avLst/>
                    </a:prstGeom>
                    <a:ln/>
                  </pic:spPr>
                </pic:pic>
              </a:graphicData>
            </a:graphic>
          </wp:inline>
        </w:drawing>
      </w:r>
    </w:p>
    <w:p w:rsidR="00140321" w:rsidRDefault="00140321">
      <w:pPr>
        <w:rPr>
          <w:u w:val="single"/>
        </w:rPr>
      </w:pPr>
    </w:p>
    <w:p w:rsidR="00E934DB" w:rsidRDefault="00264147">
      <w:r>
        <w:lastRenderedPageBreak/>
        <w:t>Logo used for icon and profile picture placeholder that is uploaded when a new user is registered. (favicon2.ico, profile_placeholder2.png)</w:t>
      </w:r>
    </w:p>
    <w:p w:rsidR="00E934DB" w:rsidRDefault="00264147">
      <w:r>
        <w:rPr>
          <w:noProof/>
        </w:rPr>
        <w:drawing>
          <wp:inline distT="114300" distB="114300" distL="114300" distR="114300">
            <wp:extent cx="842963" cy="842963"/>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9"/>
                    <a:srcRect/>
                    <a:stretch>
                      <a:fillRect/>
                    </a:stretch>
                  </pic:blipFill>
                  <pic:spPr>
                    <a:xfrm>
                      <a:off x="0" y="0"/>
                      <a:ext cx="842963" cy="842963"/>
                    </a:xfrm>
                    <a:prstGeom prst="rect">
                      <a:avLst/>
                    </a:prstGeom>
                    <a:ln/>
                  </pic:spPr>
                </pic:pic>
              </a:graphicData>
            </a:graphic>
          </wp:inline>
        </w:drawing>
      </w:r>
    </w:p>
    <w:p w:rsidR="00E934DB" w:rsidRDefault="00264147">
      <w:r>
        <w:t>Edit symbol that appears over profile picture when cursor is over it (edit.png)</w:t>
      </w:r>
    </w:p>
    <w:p w:rsidR="00E934DB" w:rsidRDefault="00264147">
      <w:r>
        <w:rPr>
          <w:noProof/>
        </w:rPr>
        <w:drawing>
          <wp:inline distT="114300" distB="114300" distL="114300" distR="114300">
            <wp:extent cx="304800" cy="304800"/>
            <wp:effectExtent l="0" t="0" r="0" b="0"/>
            <wp:docPr id="1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0"/>
                    <a:srcRect/>
                    <a:stretch>
                      <a:fillRect/>
                    </a:stretch>
                  </pic:blipFill>
                  <pic:spPr>
                    <a:xfrm>
                      <a:off x="0" y="0"/>
                      <a:ext cx="304800" cy="304800"/>
                    </a:xfrm>
                    <a:prstGeom prst="rect">
                      <a:avLst/>
                    </a:prstGeom>
                    <a:ln/>
                  </pic:spPr>
                </pic:pic>
              </a:graphicData>
            </a:graphic>
          </wp:inline>
        </w:drawing>
      </w:r>
    </w:p>
    <w:p w:rsidR="00E934DB" w:rsidRDefault="00264147">
      <w:r>
        <w:t>scripts-</w:t>
      </w:r>
    </w:p>
    <w:p w:rsidR="00E934DB" w:rsidRDefault="00264147">
      <w:r>
        <w:t>Client.py- The main program that a pupil would use.</w:t>
      </w:r>
    </w:p>
    <w:p w:rsidR="00E934DB" w:rsidRDefault="00264147">
      <w:r>
        <w:t>db_server.py- Handles data requests and commits from the client. (to be hosted elsewhere)</w:t>
      </w:r>
    </w:p>
    <w:p w:rsidR="00E934DB" w:rsidRDefault="00264147">
      <w:r>
        <w:t>game_server.py- Handles clients searching for a duel and pairs them up, then runs the game using multi-threading.</w:t>
      </w:r>
    </w:p>
    <w:p w:rsidR="00E934DB" w:rsidRDefault="00264147">
      <w:r>
        <w:t>Others-</w:t>
      </w:r>
    </w:p>
    <w:p w:rsidR="00E934DB" w:rsidRDefault="00264147">
      <w:r>
        <w:t>database file (SQLite3)- holds user information, school information, worksheet and duels results.</w:t>
      </w:r>
    </w:p>
    <w:p w:rsidR="00E934DB" w:rsidRDefault="00264147">
      <w:r>
        <w:t>config.txt- User can change variables in the config file to enable/disable the splash screen and change the colour theme of the program. Each line of the file has a setting assigned to a value, for instance: (</w:t>
      </w:r>
      <w:proofErr w:type="spellStart"/>
      <w:r>
        <w:t>enable_splashscreen</w:t>
      </w:r>
      <w:proofErr w:type="spellEnd"/>
      <w:r>
        <w:t xml:space="preserve">) = (1/0 and </w:t>
      </w:r>
      <w:proofErr w:type="spellStart"/>
      <w:r>
        <w:t>colour_theme</w:t>
      </w:r>
      <w:proofErr w:type="spellEnd"/>
      <w:r>
        <w:t xml:space="preserve"> =</w:t>
      </w:r>
      <w:r w:rsidR="00BC7262">
        <w:t xml:space="preserve"> </w:t>
      </w:r>
      <w:r>
        <w:t>“black”</w:t>
      </w:r>
      <w:proofErr w:type="gramStart"/>
      <w:r>
        <w:t>/”yellow</w:t>
      </w:r>
      <w:proofErr w:type="gramEnd"/>
      <w:r>
        <w:t>”/”red”</w:t>
      </w:r>
      <w:r w:rsidR="00BC7262">
        <w:t>/”#26f23e”/”#</w:t>
      </w:r>
      <w:proofErr w:type="spellStart"/>
      <w:r w:rsidR="00BC7262">
        <w:t>ffffff</w:t>
      </w:r>
      <w:proofErr w:type="spellEnd"/>
      <w:r w:rsidR="00BC7262">
        <w:t>”</w:t>
      </w:r>
      <w:r>
        <w:t>…).</w:t>
      </w:r>
    </w:p>
    <w:p w:rsidR="00E934DB" w:rsidRDefault="00264147">
      <w:r>
        <w:t>Static_funcs.py- A library that holds all the functions of my program that only take parameters and do not need to be within classes.</w:t>
      </w:r>
    </w:p>
    <w:p w:rsidR="00E934DB" w:rsidRDefault="00264147">
      <w:r>
        <w:t>Validation.py- A library that holds all the functions necessary to validating entry fields.</w:t>
      </w:r>
    </w:p>
    <w:p w:rsidR="00E934DB" w:rsidRDefault="00E934DB"/>
    <w:p w:rsidR="00E934DB" w:rsidRDefault="00E934DB"/>
    <w:p w:rsidR="00E934DB" w:rsidRDefault="00264147">
      <w:pPr>
        <w:rPr>
          <w:u w:val="single"/>
        </w:rPr>
      </w:pPr>
      <w:r>
        <w:rPr>
          <w:u w:val="single"/>
        </w:rPr>
        <w:t>2.5 Algorithms</w:t>
      </w:r>
    </w:p>
    <w:p w:rsidR="00513A9D" w:rsidRDefault="00446260">
      <w:pPr>
        <w:rPr>
          <w:b/>
        </w:rPr>
      </w:pPr>
      <w:r w:rsidRPr="00513A9D">
        <w:rPr>
          <w:b/>
        </w:rPr>
        <w:t>Server-</w:t>
      </w:r>
      <w:r w:rsidR="00513A9D">
        <w:rPr>
          <w:b/>
        </w:rPr>
        <w:t xml:space="preserve">Client </w:t>
      </w:r>
      <w:r w:rsidRPr="00513A9D">
        <w:rPr>
          <w:b/>
        </w:rPr>
        <w:t>Related Algorithms</w:t>
      </w:r>
      <w:r w:rsidR="00513A9D" w:rsidRPr="00513A9D">
        <w:rPr>
          <w:b/>
        </w:rPr>
        <w:t>:</w:t>
      </w:r>
    </w:p>
    <w:p w:rsidR="00513A9D" w:rsidRDefault="00513A9D">
      <w:r>
        <w:t>Database Server-Client structure:</w:t>
      </w:r>
    </w:p>
    <w:p w:rsidR="00513A9D" w:rsidRDefault="00513A9D">
      <w:r>
        <w:rPr>
          <w:noProof/>
        </w:rPr>
        <w:lastRenderedPageBreak/>
        <w:drawing>
          <wp:inline distT="0" distB="0" distL="0" distR="0" wp14:anchorId="0CA4F989" wp14:editId="7BD8B5D3">
            <wp:extent cx="6521909" cy="2349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7132" cy="2355280"/>
                    </a:xfrm>
                    <a:prstGeom prst="rect">
                      <a:avLst/>
                    </a:prstGeom>
                  </pic:spPr>
                </pic:pic>
              </a:graphicData>
            </a:graphic>
          </wp:inline>
        </w:drawing>
      </w:r>
    </w:p>
    <w:p w:rsidR="00F77835" w:rsidRDefault="00F77835">
      <w:r>
        <w:t>Each time a user needs to contact the database for saving or receiving data a temporary connection to the database server is established, the server then handles the specified query(s) with the parameters sent by the client and sends a response with the necessary data.</w:t>
      </w:r>
    </w:p>
    <w:p w:rsidR="00F77835" w:rsidRDefault="00F77835">
      <w:pPr>
        <w:rPr>
          <w:b/>
          <w:u w:val="single"/>
        </w:rPr>
      </w:pPr>
      <w:r w:rsidRPr="00F77835">
        <w:rPr>
          <w:b/>
          <w:u w:val="single"/>
        </w:rPr>
        <w:t>Pseudo code for algorithms involving the data server:</w:t>
      </w:r>
    </w:p>
    <w:p w:rsidR="00F77835" w:rsidRDefault="00F77835">
      <w:pPr>
        <w:rPr>
          <w:b/>
        </w:rPr>
      </w:pPr>
      <w:r>
        <w:rPr>
          <w:b/>
        </w:rPr>
        <w:t xml:space="preserve">Handling connection and </w:t>
      </w:r>
      <w:r w:rsidR="00DA7871">
        <w:rPr>
          <w:b/>
        </w:rPr>
        <w:t>queries:</w:t>
      </w:r>
    </w:p>
    <w:p w:rsidR="00DA7871" w:rsidRDefault="00DA7871">
      <w:r w:rsidRPr="00DA7871">
        <w:t>Client</w:t>
      </w:r>
      <w:r>
        <w:t>-</w:t>
      </w:r>
    </w:p>
    <w:p w:rsidR="00DA7871" w:rsidRDefault="00DA7871">
      <w:r>
        <w:t xml:space="preserve">Procedure </w:t>
      </w:r>
      <w:proofErr w:type="spellStart"/>
      <w:r>
        <w:t>db_connection_handler</w:t>
      </w:r>
      <w:proofErr w:type="spellEnd"/>
    </w:p>
    <w:p w:rsidR="00DA7871" w:rsidRDefault="00DA7871" w:rsidP="00DA7871">
      <w:pPr>
        <w:ind w:firstLine="720"/>
      </w:pPr>
      <w:r>
        <w:t xml:space="preserve">Input </w:t>
      </w:r>
      <w:r w:rsidR="001815AB">
        <w:t>procedure</w:t>
      </w:r>
      <w:r>
        <w:t xml:space="preserve"> for database server to perform</w:t>
      </w:r>
    </w:p>
    <w:p w:rsidR="00DA7871" w:rsidRDefault="00DA7871" w:rsidP="00DA7871">
      <w:pPr>
        <w:ind w:firstLine="720"/>
      </w:pPr>
      <w:r>
        <w:t>Input parameters for that function</w:t>
      </w:r>
    </w:p>
    <w:p w:rsidR="00DA7871" w:rsidRDefault="00DA7871" w:rsidP="00DA7871">
      <w:pPr>
        <w:ind w:left="720"/>
      </w:pPr>
      <w:r>
        <w:t>Try:</w:t>
      </w:r>
    </w:p>
    <w:p w:rsidR="00DA7871" w:rsidRDefault="00DA7871" w:rsidP="00DA7871">
      <w:pPr>
        <w:ind w:left="720"/>
      </w:pPr>
      <w:r>
        <w:tab/>
        <w:t>Connect to database server socket</w:t>
      </w:r>
    </w:p>
    <w:p w:rsidR="00DA7871" w:rsidRDefault="00DA7871" w:rsidP="00DA7871">
      <w:pPr>
        <w:ind w:left="720"/>
      </w:pPr>
      <w:r>
        <w:t>Except:</w:t>
      </w:r>
    </w:p>
    <w:p w:rsidR="00DA7871" w:rsidRDefault="00DA7871" w:rsidP="00DA7871">
      <w:pPr>
        <w:ind w:left="720"/>
      </w:pPr>
      <w:r>
        <w:tab/>
        <w:t>Display error saying the database server cannot be reached.</w:t>
      </w:r>
    </w:p>
    <w:p w:rsidR="00561EBA" w:rsidRDefault="00561EBA" w:rsidP="00DA7871">
      <w:pPr>
        <w:ind w:left="720"/>
      </w:pPr>
      <w:r>
        <w:tab/>
        <w:t>Return “error”</w:t>
      </w:r>
    </w:p>
    <w:p w:rsidR="00DA7871" w:rsidRDefault="00DA7871" w:rsidP="00DA7871">
      <w:pPr>
        <w:ind w:left="720"/>
      </w:pPr>
      <w:r>
        <w:tab/>
      </w:r>
      <w:proofErr w:type="spellStart"/>
      <w:r>
        <w:t>Endproc</w:t>
      </w:r>
      <w:proofErr w:type="spellEnd"/>
    </w:p>
    <w:p w:rsidR="00DA7871" w:rsidRDefault="00DA7871" w:rsidP="00DA7871">
      <w:pPr>
        <w:ind w:left="720"/>
      </w:pPr>
      <w:r>
        <w:t>Send server password</w:t>
      </w:r>
    </w:p>
    <w:p w:rsidR="00561EBA" w:rsidRDefault="00561EBA" w:rsidP="00DA7871">
      <w:pPr>
        <w:ind w:left="720"/>
      </w:pPr>
      <w:r>
        <w:t>Receive response</w:t>
      </w:r>
    </w:p>
    <w:p w:rsidR="00DA7871" w:rsidRDefault="00DA7871" w:rsidP="00DA7871">
      <w:pPr>
        <w:ind w:left="720"/>
      </w:pPr>
      <w:r>
        <w:t xml:space="preserve">If response </w:t>
      </w:r>
      <w:r w:rsidR="00561EBA">
        <w:t xml:space="preserve">reived </w:t>
      </w:r>
      <w:r w:rsidR="00E748B5">
        <w:t xml:space="preserve">says password is </w:t>
      </w:r>
      <w:r w:rsidR="00561EBA">
        <w:t>correct</w:t>
      </w:r>
      <w:r>
        <w:t>:</w:t>
      </w:r>
    </w:p>
    <w:p w:rsidR="00DA7871" w:rsidRDefault="00DA7871" w:rsidP="00DA7871">
      <w:pPr>
        <w:ind w:left="720"/>
      </w:pPr>
      <w:r>
        <w:tab/>
        <w:t xml:space="preserve">Send </w:t>
      </w:r>
      <w:r w:rsidR="001815AB">
        <w:t>procedure</w:t>
      </w:r>
      <w:r>
        <w:t xml:space="preserve"> and parameters to database server</w:t>
      </w:r>
    </w:p>
    <w:p w:rsidR="00DA7871" w:rsidRDefault="00DA7871" w:rsidP="00DA7871">
      <w:pPr>
        <w:ind w:left="720"/>
      </w:pPr>
      <w:r>
        <w:tab/>
        <w:t>Receive response with data returned by database server</w:t>
      </w:r>
    </w:p>
    <w:p w:rsidR="00561EBA" w:rsidRDefault="00561EBA" w:rsidP="00561EBA">
      <w:pPr>
        <w:ind w:left="720" w:firstLine="720"/>
      </w:pPr>
      <w:r>
        <w:t>Close connection to server socket</w:t>
      </w:r>
    </w:p>
    <w:p w:rsidR="00DA7871" w:rsidRDefault="00DA7871" w:rsidP="00DA7871">
      <w:pPr>
        <w:ind w:left="720"/>
      </w:pPr>
      <w:r>
        <w:tab/>
      </w:r>
      <w:r w:rsidR="00561EBA">
        <w:t>Return received data</w:t>
      </w:r>
    </w:p>
    <w:p w:rsidR="00561EBA" w:rsidRDefault="00561EBA" w:rsidP="00DA7871">
      <w:pPr>
        <w:ind w:left="720"/>
      </w:pPr>
      <w:r>
        <w:tab/>
      </w:r>
      <w:proofErr w:type="spellStart"/>
      <w:r>
        <w:t>Endproc</w:t>
      </w:r>
      <w:proofErr w:type="spellEnd"/>
    </w:p>
    <w:p w:rsidR="00561EBA" w:rsidRDefault="00561EBA" w:rsidP="00DA7871">
      <w:pPr>
        <w:ind w:left="720"/>
      </w:pPr>
      <w:r>
        <w:lastRenderedPageBreak/>
        <w:t>Else:</w:t>
      </w:r>
    </w:p>
    <w:p w:rsidR="00561EBA" w:rsidRDefault="00561EBA" w:rsidP="00DA7871">
      <w:pPr>
        <w:ind w:left="720"/>
      </w:pPr>
      <w:r>
        <w:tab/>
        <w:t>Close connection to server socket</w:t>
      </w:r>
    </w:p>
    <w:p w:rsidR="00561EBA" w:rsidRDefault="00561EBA" w:rsidP="00561EBA">
      <w:pPr>
        <w:ind w:left="720"/>
      </w:pPr>
      <w:r>
        <w:tab/>
        <w:t>Display error saying the database server cannot be reached.</w:t>
      </w:r>
    </w:p>
    <w:p w:rsidR="00561EBA" w:rsidRDefault="00561EBA" w:rsidP="00561EBA">
      <w:pPr>
        <w:ind w:left="720"/>
      </w:pPr>
      <w:r>
        <w:tab/>
        <w:t>Return “error”</w:t>
      </w:r>
    </w:p>
    <w:p w:rsidR="00561EBA" w:rsidRDefault="00561EBA" w:rsidP="00561EBA">
      <w:pPr>
        <w:ind w:left="720"/>
      </w:pPr>
      <w:r>
        <w:tab/>
      </w:r>
      <w:proofErr w:type="spellStart"/>
      <w:r>
        <w:t>Endproc</w:t>
      </w:r>
      <w:proofErr w:type="spellEnd"/>
    </w:p>
    <w:p w:rsidR="00561EBA" w:rsidRDefault="00561EBA" w:rsidP="00DA7871">
      <w:pPr>
        <w:ind w:left="720"/>
      </w:pPr>
      <w:r>
        <w:t>Server-</w:t>
      </w:r>
    </w:p>
    <w:p w:rsidR="00561EBA" w:rsidRDefault="00561EBA" w:rsidP="00DA7871">
      <w:pPr>
        <w:ind w:left="720"/>
      </w:pPr>
      <w:r>
        <w:t xml:space="preserve">Procedure </w:t>
      </w:r>
      <w:proofErr w:type="spellStart"/>
      <w:r>
        <w:t>client_connection_handler</w:t>
      </w:r>
      <w:proofErr w:type="spellEnd"/>
    </w:p>
    <w:p w:rsidR="00E748B5" w:rsidRDefault="00E748B5" w:rsidP="00DA7871">
      <w:pPr>
        <w:ind w:left="720"/>
      </w:pPr>
      <w:r>
        <w:tab/>
        <w:t>Loop:</w:t>
      </w:r>
    </w:p>
    <w:p w:rsidR="00561EBA" w:rsidRDefault="00561EBA" w:rsidP="00E748B5">
      <w:pPr>
        <w:ind w:left="1440"/>
      </w:pPr>
      <w:r>
        <w:tab/>
        <w:t>Wait for new connection</w:t>
      </w:r>
    </w:p>
    <w:p w:rsidR="00DA7871" w:rsidRDefault="00DA7871" w:rsidP="00E748B5">
      <w:pPr>
        <w:ind w:left="720"/>
      </w:pPr>
      <w:r>
        <w:tab/>
      </w:r>
      <w:r w:rsidR="00561EBA">
        <w:tab/>
        <w:t>Tell client a connection has been made</w:t>
      </w:r>
      <w:r w:rsidR="00E748B5">
        <w:t xml:space="preserve"> successfully </w:t>
      </w:r>
    </w:p>
    <w:p w:rsidR="00561EBA" w:rsidRDefault="00561EBA" w:rsidP="00E748B5">
      <w:pPr>
        <w:ind w:left="720"/>
      </w:pPr>
      <w:r>
        <w:tab/>
      </w:r>
      <w:r>
        <w:tab/>
        <w:t>Receive client password attempt</w:t>
      </w:r>
    </w:p>
    <w:p w:rsidR="00E748B5" w:rsidRDefault="00561EBA" w:rsidP="00E748B5">
      <w:pPr>
        <w:ind w:left="720"/>
      </w:pPr>
      <w:r>
        <w:tab/>
      </w:r>
      <w:r>
        <w:tab/>
        <w:t>If password is correct</w:t>
      </w:r>
      <w:r w:rsidR="00E748B5">
        <w:t>:</w:t>
      </w:r>
    </w:p>
    <w:p w:rsidR="00561EBA" w:rsidRDefault="00E748B5" w:rsidP="00E748B5">
      <w:pPr>
        <w:ind w:left="2160" w:firstLine="720"/>
      </w:pPr>
      <w:r>
        <w:t>tell client password is correct</w:t>
      </w:r>
    </w:p>
    <w:p w:rsidR="00E748B5" w:rsidRDefault="00E748B5" w:rsidP="00E748B5">
      <w:pPr>
        <w:ind w:left="2160" w:firstLine="720"/>
      </w:pPr>
      <w:r>
        <w:t xml:space="preserve">receive </w:t>
      </w:r>
      <w:r w:rsidR="001815AB">
        <w:t>procedure</w:t>
      </w:r>
      <w:r>
        <w:t xml:space="preserve"> and parameters to execute</w:t>
      </w:r>
    </w:p>
    <w:p w:rsidR="00E748B5" w:rsidRDefault="00E748B5" w:rsidP="00E748B5">
      <w:pPr>
        <w:ind w:left="2160" w:firstLine="720"/>
      </w:pPr>
      <w:r>
        <w:t xml:space="preserve">execute desired </w:t>
      </w:r>
      <w:r w:rsidR="001815AB">
        <w:t>procedure</w:t>
      </w:r>
      <w:r>
        <w:t xml:space="preserve"> with desired parameters</w:t>
      </w:r>
    </w:p>
    <w:p w:rsidR="00E748B5" w:rsidRDefault="00E748B5" w:rsidP="00E748B5">
      <w:pPr>
        <w:ind w:left="2160" w:firstLine="720"/>
      </w:pPr>
      <w:r>
        <w:t>tell client the returned values from the function run</w:t>
      </w:r>
    </w:p>
    <w:p w:rsidR="00E748B5" w:rsidRDefault="00E748B5" w:rsidP="00E748B5">
      <w:pPr>
        <w:ind w:left="720"/>
      </w:pPr>
      <w:r>
        <w:tab/>
      </w:r>
      <w:r>
        <w:tab/>
        <w:t>else:</w:t>
      </w:r>
    </w:p>
    <w:p w:rsidR="00E748B5" w:rsidRPr="00DA7871" w:rsidRDefault="00E748B5" w:rsidP="00E748B5">
      <w:pPr>
        <w:ind w:left="720"/>
      </w:pPr>
      <w:r>
        <w:tab/>
      </w:r>
      <w:r>
        <w:tab/>
      </w:r>
      <w:r>
        <w:tab/>
        <w:t>tell client password is incorrect</w:t>
      </w:r>
    </w:p>
    <w:p w:rsidR="00F77835" w:rsidRDefault="00F77835">
      <w:pPr>
        <w:rPr>
          <w:b/>
        </w:rPr>
      </w:pPr>
      <w:r w:rsidRPr="00F77835">
        <w:rPr>
          <w:b/>
        </w:rPr>
        <w:t>Pseudo code for registering a new user:</w:t>
      </w:r>
    </w:p>
    <w:p w:rsidR="00F77835" w:rsidRDefault="00F77835">
      <w:r>
        <w:t>Client-</w:t>
      </w:r>
    </w:p>
    <w:p w:rsidR="00F77835" w:rsidRDefault="00F77835">
      <w:r>
        <w:t>Input username, first name, second name, email, password, re-enter password, school code, postcode</w:t>
      </w:r>
    </w:p>
    <w:p w:rsidR="001815AB" w:rsidRDefault="00E748B5">
      <w:r>
        <w:t>Validate fields that do not require the databas</w:t>
      </w:r>
      <w:r w:rsidR="001815AB">
        <w:t>e.</w:t>
      </w:r>
    </w:p>
    <w:p w:rsidR="001815AB" w:rsidRDefault="001815AB">
      <w:r>
        <w:t>If fields are valid:</w:t>
      </w:r>
    </w:p>
    <w:p w:rsidR="00F77835" w:rsidRDefault="001815AB" w:rsidP="001815AB">
      <w:pPr>
        <w:ind w:left="720"/>
      </w:pPr>
      <w:r>
        <w:t>Send all inputs to the database server through the database connection handler to run the… …register procedure</w:t>
      </w:r>
    </w:p>
    <w:p w:rsidR="001815AB" w:rsidRDefault="001815AB" w:rsidP="001815AB">
      <w:pPr>
        <w:ind w:left="720"/>
      </w:pPr>
      <w:r>
        <w:t>If the database connection handler says the fields validated against the database are valid:</w:t>
      </w:r>
    </w:p>
    <w:p w:rsidR="001815AB" w:rsidRDefault="001815AB" w:rsidP="001815AB">
      <w:pPr>
        <w:ind w:left="720"/>
      </w:pPr>
      <w:r>
        <w:tab/>
        <w:t>Display message saying the registration process is complete</w:t>
      </w:r>
    </w:p>
    <w:p w:rsidR="001815AB" w:rsidRDefault="001815AB" w:rsidP="001815AB">
      <w:pPr>
        <w:ind w:left="720"/>
      </w:pPr>
      <w:proofErr w:type="spellStart"/>
      <w:r>
        <w:t>Endproc</w:t>
      </w:r>
      <w:proofErr w:type="spellEnd"/>
    </w:p>
    <w:p w:rsidR="001815AB" w:rsidRDefault="001815AB" w:rsidP="001815AB">
      <w:pPr>
        <w:ind w:left="720"/>
      </w:pPr>
      <w:r>
        <w:t>Else:</w:t>
      </w:r>
    </w:p>
    <w:p w:rsidR="001815AB" w:rsidRDefault="001815AB" w:rsidP="001815AB">
      <w:pPr>
        <w:ind w:left="720"/>
      </w:pPr>
      <w:r>
        <w:tab/>
        <w:t>Display error message specifying the incorrect fields</w:t>
      </w:r>
    </w:p>
    <w:p w:rsidR="001815AB" w:rsidRDefault="001815AB" w:rsidP="001815AB">
      <w:pPr>
        <w:ind w:left="720"/>
      </w:pPr>
      <w:proofErr w:type="spellStart"/>
      <w:r>
        <w:lastRenderedPageBreak/>
        <w:t>endproc</w:t>
      </w:r>
      <w:proofErr w:type="spellEnd"/>
    </w:p>
    <w:p w:rsidR="001815AB" w:rsidRDefault="001815AB" w:rsidP="00556605">
      <w:r>
        <w:t>Else:</w:t>
      </w:r>
    </w:p>
    <w:p w:rsidR="001815AB" w:rsidRDefault="001815AB" w:rsidP="00556605">
      <w:pPr>
        <w:ind w:firstLine="720"/>
      </w:pPr>
      <w:r>
        <w:t>Display error message specifying the incorrect fields</w:t>
      </w:r>
    </w:p>
    <w:p w:rsidR="001815AB" w:rsidRDefault="001815AB" w:rsidP="00556605">
      <w:r>
        <w:tab/>
      </w:r>
      <w:proofErr w:type="spellStart"/>
      <w:r>
        <w:t>endproc</w:t>
      </w:r>
      <w:proofErr w:type="spellEnd"/>
    </w:p>
    <w:p w:rsidR="001815AB" w:rsidRDefault="001815AB" w:rsidP="00556605">
      <w:r>
        <w:t>Server-</w:t>
      </w:r>
    </w:p>
    <w:p w:rsidR="001815AB" w:rsidRDefault="0068449F" w:rsidP="00556605">
      <w:r>
        <w:t>Connection handler receives message from client to run the register procedure</w:t>
      </w:r>
    </w:p>
    <w:p w:rsidR="0068449F" w:rsidRDefault="0068449F" w:rsidP="00556605">
      <w:r>
        <w:t>Check If username exists in the database already</w:t>
      </w:r>
    </w:p>
    <w:p w:rsidR="0068449F" w:rsidRDefault="0068449F" w:rsidP="00556605">
      <w:r>
        <w:t>Check if the school code entered is in the list of correct school codes</w:t>
      </w:r>
    </w:p>
    <w:p w:rsidR="0068449F" w:rsidRDefault="0068449F" w:rsidP="00556605">
      <w:r>
        <w:t>If username and school code are valid:</w:t>
      </w:r>
    </w:p>
    <w:p w:rsidR="0068449F" w:rsidRDefault="0068449F" w:rsidP="00556605">
      <w:r>
        <w:tab/>
        <w:t>Encrypt password</w:t>
      </w:r>
    </w:p>
    <w:p w:rsidR="0068449F" w:rsidRDefault="0068449F" w:rsidP="00556605">
      <w:r>
        <w:tab/>
        <w:t xml:space="preserve">Save all </w:t>
      </w:r>
      <w:r w:rsidR="00D86E3F">
        <w:t xml:space="preserve">necessary </w:t>
      </w:r>
      <w:r>
        <w:t xml:space="preserve">fields to the database </w:t>
      </w:r>
      <w:r w:rsidR="00D86E3F">
        <w:t>under</w:t>
      </w:r>
      <w:r>
        <w:t xml:space="preserve"> a new record in the user table</w:t>
      </w:r>
    </w:p>
    <w:p w:rsidR="0068449F" w:rsidRDefault="0068449F" w:rsidP="00556605">
      <w:pPr>
        <w:ind w:firstLine="720"/>
      </w:pPr>
      <w:proofErr w:type="spellStart"/>
      <w:r>
        <w:t>endproc</w:t>
      </w:r>
      <w:proofErr w:type="spellEnd"/>
    </w:p>
    <w:p w:rsidR="0068449F" w:rsidRDefault="0068449F" w:rsidP="00556605">
      <w:r>
        <w:t>Else:</w:t>
      </w:r>
    </w:p>
    <w:p w:rsidR="0068449F" w:rsidRDefault="0068449F" w:rsidP="00556605">
      <w:r>
        <w:tab/>
        <w:t>Return incorrect fields</w:t>
      </w:r>
    </w:p>
    <w:p w:rsidR="0068449F" w:rsidRDefault="00EA28D1" w:rsidP="00556605">
      <w:pPr>
        <w:ind w:firstLine="720"/>
      </w:pPr>
      <w:proofErr w:type="spellStart"/>
      <w:r>
        <w:t>E</w:t>
      </w:r>
      <w:r w:rsidR="0068449F">
        <w:t>ndproc</w:t>
      </w:r>
      <w:proofErr w:type="spellEnd"/>
    </w:p>
    <w:p w:rsidR="00EA28D1" w:rsidRDefault="00EA28D1" w:rsidP="00EA28D1">
      <w:r>
        <w:t>Summary of above pseudo code:</w:t>
      </w:r>
    </w:p>
    <w:p w:rsidR="00EA28D1" w:rsidRPr="00F77835" w:rsidRDefault="00EA28D1" w:rsidP="00EA28D1">
      <w:r>
        <w:t xml:space="preserve">The user inputs </w:t>
      </w:r>
      <w:proofErr w:type="gramStart"/>
      <w:r>
        <w:t>their</w:t>
      </w:r>
      <w:proofErr w:type="gramEnd"/>
    </w:p>
    <w:p w:rsidR="00A738E5" w:rsidRDefault="00A738E5" w:rsidP="00556605">
      <w:r>
        <w:t>Game Server-Client structure example:</w:t>
      </w:r>
    </w:p>
    <w:p w:rsidR="00D86E3F" w:rsidRDefault="00D86E3F" w:rsidP="00556605">
      <w:r>
        <w:t xml:space="preserve">Clients connect to the matchmaking server and if their search parameters are the same as another client’s search </w:t>
      </w:r>
      <w:bookmarkStart w:id="0" w:name="_GoBack"/>
      <w:r>
        <w:t>parameters whom is currently searching for a game, then the two clients are put into a game where a set of questions are generated based on their search parameters. These questions as well as the opposing clien</w:t>
      </w:r>
      <w:bookmarkEnd w:id="0"/>
      <w:r>
        <w:t xml:space="preserve">t’s </w:t>
      </w:r>
      <w:proofErr w:type="spellStart"/>
      <w:r>
        <w:t>user_id</w:t>
      </w:r>
      <w:proofErr w:type="spellEnd"/>
      <w:r>
        <w:t xml:space="preserve"> are then sent back to each client. The duel is then started and each time a user gets another question correct, the amount of questions they have correct is sent to the game server where it is then sent to their opponent’s client for both clients to be constantly up to date with each other’s progress. When a user wins the duel, the opposing client is told, and the game server is closed. The winning client then updates the database with the results of the duel and each client updates the database with their changed elo rating.</w:t>
      </w:r>
    </w:p>
    <w:p w:rsidR="00112DEE" w:rsidRDefault="00112DEE" w:rsidP="00556605">
      <w:r>
        <w:t xml:space="preserve">The matchmaking aspect and game aspects of the game server are modelled as separate servers </w:t>
      </w:r>
      <w:r w:rsidR="00D86E3F">
        <w:t>here;</w:t>
      </w:r>
      <w:r>
        <w:t xml:space="preserve"> </w:t>
      </w:r>
      <w:r w:rsidR="00D86E3F">
        <w:t>however,</w:t>
      </w:r>
      <w:r>
        <w:t xml:space="preserve"> they are not separate files. This is because for every “Game server” there is, a new thread is created so that the matchmaking can continue whilst there are multiple simultaneous duels ongoing.</w:t>
      </w:r>
    </w:p>
    <w:p w:rsidR="00A738E5" w:rsidRDefault="00F77835" w:rsidP="00556605">
      <w:r>
        <w:rPr>
          <w:noProof/>
        </w:rPr>
        <w:lastRenderedPageBreak/>
        <w:drawing>
          <wp:inline distT="0" distB="0" distL="0" distR="0" wp14:anchorId="461CE65A" wp14:editId="2E2908D2">
            <wp:extent cx="6145619" cy="4685813"/>
            <wp:effectExtent l="0" t="0" r="762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8057" cy="4687672"/>
                    </a:xfrm>
                    <a:prstGeom prst="rect">
                      <a:avLst/>
                    </a:prstGeom>
                  </pic:spPr>
                </pic:pic>
              </a:graphicData>
            </a:graphic>
          </wp:inline>
        </w:drawing>
      </w:r>
    </w:p>
    <w:p w:rsidR="006E02C3" w:rsidRDefault="00D86E3F" w:rsidP="00556605">
      <w:r>
        <w:t>In the example above client_1 would have joined the matchmaking queue and not found a match</w:t>
      </w:r>
      <w:r w:rsidR="006E02C3">
        <w:t xml:space="preserve"> because there is no one else searching for a game</w:t>
      </w:r>
      <w:r>
        <w:t xml:space="preserve">, then client_2 would have connected with the same search parameters as client_1 so they are matched </w:t>
      </w:r>
      <w:r w:rsidR="006E02C3">
        <w:t>together,</w:t>
      </w:r>
      <w:r>
        <w:t xml:space="preserve"> </w:t>
      </w:r>
      <w:r w:rsidR="006E02C3">
        <w:t>and their connections would be routed to a new “Game Server” that is created. The “Game Server” would then generate a duel based on the search parameters of the clients and will continuously receive and send progress updates to client_1 and client_2. Client_3 would then connect and not find a match as there is no one else searching for a game. Client_4 would then connect and not find a match because it’s search parameters do not match any search parameters of the currently connected clients in the matchmaking queue (Client_3). Then Client_5 would have joined and been matched with Client_4 because they have identical search parameters. A new “Game Server” will then be created and the process described before will occur. The two “Game Servers” will close once they have winners and Client_3 will remain in the matchmaking queue until a client with matching search parameters joins or the user of client_3 decides to stop searching for a game.</w:t>
      </w:r>
    </w:p>
    <w:p w:rsidR="00112DEE" w:rsidRDefault="00112DEE" w:rsidP="00556605">
      <w:r>
        <w:t>Pseudo code for the matchmaking:</w:t>
      </w:r>
    </w:p>
    <w:p w:rsidR="003244B0" w:rsidRDefault="003244B0" w:rsidP="00556605">
      <w:r>
        <w:t>This matches clients with identical search parameters and starts a new game with them both. It also removes any dead connections where clients have closed the duel search before finding a match.</w:t>
      </w:r>
    </w:p>
    <w:p w:rsidR="00112DEE" w:rsidRDefault="00112DEE" w:rsidP="00556605">
      <w:r>
        <w:t>Game Server-</w:t>
      </w:r>
    </w:p>
    <w:p w:rsidR="00556605" w:rsidRDefault="003244B0" w:rsidP="00556605">
      <w:r>
        <w:t xml:space="preserve">Searching </w:t>
      </w:r>
      <w:r w:rsidR="00556605">
        <w:t>Connections = empty list</w:t>
      </w:r>
    </w:p>
    <w:p w:rsidR="00556605" w:rsidRDefault="00112DEE" w:rsidP="00556605">
      <w:r>
        <w:lastRenderedPageBreak/>
        <w:t>Loop:</w:t>
      </w:r>
    </w:p>
    <w:p w:rsidR="00112DEE" w:rsidRDefault="00112DEE" w:rsidP="00556605">
      <w:pPr>
        <w:ind w:firstLine="720"/>
      </w:pPr>
      <w:r>
        <w:t>Wait for new connection</w:t>
      </w:r>
    </w:p>
    <w:p w:rsidR="00112DEE" w:rsidRDefault="00112DEE" w:rsidP="00556605">
      <w:pPr>
        <w:ind w:left="720"/>
      </w:pPr>
      <w:r>
        <w:t>Tell client a connection has been made successfully</w:t>
      </w:r>
    </w:p>
    <w:p w:rsidR="00112DEE" w:rsidRDefault="00112DEE" w:rsidP="00556605">
      <w:pPr>
        <w:ind w:left="720"/>
      </w:pPr>
      <w:r>
        <w:t>Receive client password attempt</w:t>
      </w:r>
    </w:p>
    <w:p w:rsidR="00556605" w:rsidRDefault="00112DEE" w:rsidP="00556605">
      <w:pPr>
        <w:ind w:left="720"/>
      </w:pPr>
      <w:r>
        <w:t>If password is correct:</w:t>
      </w:r>
    </w:p>
    <w:p w:rsidR="00556605" w:rsidRDefault="00112DEE" w:rsidP="00556605">
      <w:pPr>
        <w:ind w:left="720" w:firstLine="720"/>
      </w:pPr>
      <w:r>
        <w:t>tell client password is correct</w:t>
      </w:r>
    </w:p>
    <w:p w:rsidR="00112DEE" w:rsidRDefault="00556605" w:rsidP="00556605">
      <w:pPr>
        <w:ind w:left="720" w:firstLine="720"/>
      </w:pPr>
      <w:r>
        <w:t>receive client’s search parameters</w:t>
      </w:r>
    </w:p>
    <w:p w:rsidR="00556605" w:rsidRDefault="00556605" w:rsidP="00556605">
      <w:pPr>
        <w:ind w:left="720" w:firstLine="720"/>
      </w:pPr>
      <w:r>
        <w:t>dead connections = empty list</w:t>
      </w:r>
    </w:p>
    <w:p w:rsidR="00556605" w:rsidRDefault="00556605" w:rsidP="00556605">
      <w:pPr>
        <w:ind w:left="720" w:firstLine="720"/>
      </w:pPr>
      <w:r>
        <w:t xml:space="preserve">for each </w:t>
      </w:r>
      <w:r w:rsidR="003244B0">
        <w:t xml:space="preserve">searching </w:t>
      </w:r>
      <w:r>
        <w:t xml:space="preserve">connection in the </w:t>
      </w:r>
      <w:r w:rsidR="003244B0">
        <w:t xml:space="preserve">searching </w:t>
      </w:r>
      <w:r>
        <w:t>connections list:</w:t>
      </w:r>
    </w:p>
    <w:p w:rsidR="00556605" w:rsidRDefault="00556605" w:rsidP="00556605">
      <w:pPr>
        <w:ind w:left="720" w:firstLine="720"/>
      </w:pPr>
      <w:r>
        <w:tab/>
        <w:t xml:space="preserve">if </w:t>
      </w:r>
      <w:r w:rsidR="003244B0">
        <w:t xml:space="preserve">searching </w:t>
      </w:r>
      <w:r>
        <w:t>connection is alive:</w:t>
      </w:r>
    </w:p>
    <w:p w:rsidR="00556605" w:rsidRDefault="00556605" w:rsidP="00556605">
      <w:pPr>
        <w:ind w:left="2880"/>
      </w:pPr>
      <w:r>
        <w:t xml:space="preserve">if search parameters of </w:t>
      </w:r>
      <w:r w:rsidR="003244B0">
        <w:t xml:space="preserve">searching </w:t>
      </w:r>
      <w:r>
        <w:t>connection match the parameters of the new connection:</w:t>
      </w:r>
    </w:p>
    <w:p w:rsidR="00556605" w:rsidRDefault="00556605" w:rsidP="00556605">
      <w:pPr>
        <w:ind w:left="2880"/>
      </w:pPr>
      <w:r>
        <w:tab/>
        <w:t xml:space="preserve">add </w:t>
      </w:r>
      <w:r w:rsidR="003244B0">
        <w:t xml:space="preserve">searching </w:t>
      </w:r>
      <w:r>
        <w:t>connection to dead connections list</w:t>
      </w:r>
    </w:p>
    <w:p w:rsidR="00556605" w:rsidRDefault="00556605" w:rsidP="00556605">
      <w:pPr>
        <w:ind w:left="2880"/>
      </w:pPr>
      <w:r>
        <w:tab/>
        <w:t>start new game thread with the new connection and…         …</w:t>
      </w:r>
      <w:r w:rsidR="003244B0">
        <w:t xml:space="preserve">searching </w:t>
      </w:r>
      <w:r>
        <w:t>connection</w:t>
      </w:r>
    </w:p>
    <w:p w:rsidR="00556605" w:rsidRDefault="00556605" w:rsidP="003244B0">
      <w:pPr>
        <w:ind w:left="2880" w:firstLine="720"/>
      </w:pPr>
      <w:r>
        <w:t>end for loop</w:t>
      </w:r>
    </w:p>
    <w:p w:rsidR="00556605" w:rsidRDefault="00556605" w:rsidP="00556605">
      <w:r>
        <w:tab/>
      </w:r>
      <w:r>
        <w:tab/>
      </w:r>
      <w:r>
        <w:tab/>
        <w:t>else:</w:t>
      </w:r>
    </w:p>
    <w:p w:rsidR="00556605" w:rsidRDefault="00556605" w:rsidP="00556605">
      <w:r>
        <w:tab/>
      </w:r>
      <w:r>
        <w:tab/>
      </w:r>
      <w:r>
        <w:tab/>
      </w:r>
      <w:r>
        <w:tab/>
        <w:t xml:space="preserve">add </w:t>
      </w:r>
      <w:r w:rsidR="003244B0">
        <w:t xml:space="preserve">searching </w:t>
      </w:r>
      <w:r>
        <w:t>connection to dead connections list</w:t>
      </w:r>
    </w:p>
    <w:p w:rsidR="00556605" w:rsidRDefault="00556605" w:rsidP="00556605">
      <w:r>
        <w:tab/>
      </w:r>
      <w:r>
        <w:tab/>
        <w:t>for dead connection in the dead connections list:</w:t>
      </w:r>
    </w:p>
    <w:p w:rsidR="00556605" w:rsidRDefault="00556605" w:rsidP="00556605">
      <w:r>
        <w:tab/>
      </w:r>
      <w:r>
        <w:tab/>
      </w:r>
      <w:r>
        <w:tab/>
      </w:r>
      <w:r w:rsidR="003244B0">
        <w:t>remove dead connection from the searching connections list</w:t>
      </w:r>
    </w:p>
    <w:p w:rsidR="00556605" w:rsidRDefault="00556605" w:rsidP="00556605">
      <w:pPr>
        <w:ind w:left="720"/>
      </w:pPr>
      <w:r>
        <w:tab/>
      </w:r>
      <w:r w:rsidR="003244B0">
        <w:t>if a game was not found:</w:t>
      </w:r>
    </w:p>
    <w:p w:rsidR="003244B0" w:rsidRDefault="003244B0" w:rsidP="00556605">
      <w:pPr>
        <w:ind w:left="720"/>
      </w:pPr>
      <w:r>
        <w:tab/>
      </w:r>
      <w:r>
        <w:tab/>
        <w:t>add new connection to searching connections list</w:t>
      </w:r>
    </w:p>
    <w:p w:rsidR="00112DEE" w:rsidRDefault="00112DEE" w:rsidP="00556605">
      <w:pPr>
        <w:ind w:firstLine="720"/>
      </w:pPr>
      <w:r>
        <w:t>else:</w:t>
      </w:r>
    </w:p>
    <w:p w:rsidR="00320866" w:rsidRDefault="00112DEE" w:rsidP="00320866">
      <w:pPr>
        <w:ind w:left="720" w:firstLine="720"/>
      </w:pPr>
      <w:r>
        <w:t>tell client password is incorrect</w:t>
      </w:r>
    </w:p>
    <w:p w:rsidR="00320866" w:rsidRDefault="00320866" w:rsidP="00320866">
      <w:r>
        <w:t>Pseudo code for a game:</w:t>
      </w:r>
    </w:p>
    <w:p w:rsidR="00D067DF" w:rsidRDefault="00D067DF" w:rsidP="00320866">
      <w:r>
        <w:t>This generates a set of identical questions for each client in a duel and updates each clients’ progress as the duel goes on.</w:t>
      </w:r>
    </w:p>
    <w:p w:rsidR="00320866" w:rsidRDefault="00320866" w:rsidP="00320866">
      <w:r>
        <w:t>Procedure game:</w:t>
      </w:r>
    </w:p>
    <w:p w:rsidR="00320866" w:rsidRDefault="00320866" w:rsidP="00320866">
      <w:pPr>
        <w:ind w:left="720"/>
      </w:pPr>
      <w:r>
        <w:t xml:space="preserve">Input number of questions, topic, types, connection and </w:t>
      </w:r>
      <w:proofErr w:type="spellStart"/>
      <w:r>
        <w:t>user_id</w:t>
      </w:r>
      <w:proofErr w:type="spellEnd"/>
      <w:r>
        <w:t xml:space="preserve"> of client</w:t>
      </w:r>
      <w:proofErr w:type="gramStart"/>
      <w:r>
        <w:t>2,  connection</w:t>
      </w:r>
      <w:proofErr w:type="gramEnd"/>
      <w:r>
        <w:t xml:space="preserve"> and </w:t>
      </w:r>
      <w:proofErr w:type="spellStart"/>
      <w:r>
        <w:t>user_id</w:t>
      </w:r>
      <w:proofErr w:type="spellEnd"/>
      <w:r>
        <w:t xml:space="preserve"> of client 2</w:t>
      </w:r>
    </w:p>
    <w:p w:rsidR="00320866" w:rsidRDefault="00320866" w:rsidP="00320866">
      <w:pPr>
        <w:ind w:firstLine="720"/>
      </w:pPr>
      <w:r>
        <w:t xml:space="preserve">Generate duel questions based on the specified </w:t>
      </w:r>
      <w:proofErr w:type="gramStart"/>
      <w:r>
        <w:t>topic,  type</w:t>
      </w:r>
      <w:proofErr w:type="gramEnd"/>
      <w:r>
        <w:t xml:space="preserve"> and number of questions</w:t>
      </w:r>
    </w:p>
    <w:p w:rsidR="00320866" w:rsidRDefault="00320866" w:rsidP="00320866">
      <w:pPr>
        <w:ind w:firstLine="720"/>
      </w:pPr>
      <w:r>
        <w:t xml:space="preserve">Send the </w:t>
      </w:r>
      <w:proofErr w:type="spellStart"/>
      <w:r>
        <w:t>user_id</w:t>
      </w:r>
      <w:proofErr w:type="spellEnd"/>
      <w:r>
        <w:t xml:space="preserve"> of client 2 and generated questions to client 1</w:t>
      </w:r>
    </w:p>
    <w:p w:rsidR="00320866" w:rsidRDefault="00320866" w:rsidP="00320866">
      <w:pPr>
        <w:ind w:firstLine="720"/>
      </w:pPr>
      <w:r>
        <w:lastRenderedPageBreak/>
        <w:t xml:space="preserve">Send the </w:t>
      </w:r>
      <w:proofErr w:type="spellStart"/>
      <w:r>
        <w:t>user_id</w:t>
      </w:r>
      <w:proofErr w:type="spellEnd"/>
      <w:r>
        <w:t xml:space="preserve"> of client 1 and generated questions to client 2</w:t>
      </w:r>
    </w:p>
    <w:p w:rsidR="00320866" w:rsidRDefault="00320866" w:rsidP="00320866">
      <w:pPr>
        <w:ind w:firstLine="720"/>
      </w:pPr>
      <w:r>
        <w:t>Loop:</w:t>
      </w:r>
    </w:p>
    <w:p w:rsidR="00320866" w:rsidRDefault="00320866" w:rsidP="00320866">
      <w:pPr>
        <w:ind w:firstLine="720"/>
      </w:pPr>
      <w:r>
        <w:tab/>
        <w:t>Receive progress of client 1</w:t>
      </w:r>
    </w:p>
    <w:p w:rsidR="00320866" w:rsidRDefault="00320866" w:rsidP="00320866">
      <w:pPr>
        <w:ind w:firstLine="720"/>
      </w:pPr>
      <w:r>
        <w:tab/>
        <w:t>Send received progress of client 1 to client 2</w:t>
      </w:r>
    </w:p>
    <w:p w:rsidR="00320866" w:rsidRDefault="00320866" w:rsidP="00320866">
      <w:pPr>
        <w:ind w:firstLine="720"/>
      </w:pPr>
      <w:r>
        <w:tab/>
        <w:t>Receive progress of client 2</w:t>
      </w:r>
    </w:p>
    <w:p w:rsidR="00320866" w:rsidRDefault="00320866" w:rsidP="00320866">
      <w:pPr>
        <w:ind w:firstLine="720"/>
      </w:pPr>
      <w:r>
        <w:tab/>
        <w:t>Send received progress of client 2 to client 1</w:t>
      </w:r>
    </w:p>
    <w:p w:rsidR="00320866" w:rsidRDefault="00320866" w:rsidP="00320866">
      <w:r>
        <w:tab/>
      </w:r>
      <w:r>
        <w:tab/>
        <w:t xml:space="preserve">If </w:t>
      </w:r>
      <w:r w:rsidR="00D067DF">
        <w:t>message received form either client says that the game has ended:</w:t>
      </w:r>
    </w:p>
    <w:p w:rsidR="00D067DF" w:rsidRDefault="00D067DF" w:rsidP="00320866">
      <w:r>
        <w:tab/>
      </w:r>
      <w:r>
        <w:tab/>
      </w:r>
      <w:r>
        <w:tab/>
      </w:r>
      <w:proofErr w:type="spellStart"/>
      <w:r>
        <w:t>Endproc</w:t>
      </w:r>
      <w:proofErr w:type="spellEnd"/>
    </w:p>
    <w:p w:rsidR="00D067DF" w:rsidRDefault="00D067DF" w:rsidP="00320866">
      <w:r>
        <w:t>Calculation algorithms:</w:t>
      </w:r>
    </w:p>
    <w:p w:rsidR="00D067DF" w:rsidRDefault="00D067DF" w:rsidP="00320866">
      <w:r w:rsidRPr="00D067DF">
        <w:t>Generate quadratic expressions in a simplified, expanded state where they can be factorised by keyStage3 students:</w:t>
      </w:r>
    </w:p>
    <w:p w:rsidR="00D067DF" w:rsidRDefault="00D067DF" w:rsidP="00320866">
      <w:r>
        <w:t>Procedure set values for factorising:</w:t>
      </w:r>
    </w:p>
    <w:p w:rsidR="00D067DF" w:rsidRDefault="00D067DF" w:rsidP="00D067DF">
      <w:pPr>
        <w:ind w:firstLine="720"/>
      </w:pPr>
      <w:r>
        <w:t>Loop:</w:t>
      </w:r>
    </w:p>
    <w:p w:rsidR="00D067DF" w:rsidRDefault="00D067DF" w:rsidP="00320866">
      <w:r>
        <w:tab/>
      </w:r>
      <w:r>
        <w:tab/>
        <w:t>Set a to a random integer between 1-4</w:t>
      </w:r>
    </w:p>
    <w:p w:rsidR="00D067DF" w:rsidRDefault="00D067DF" w:rsidP="00320866">
      <w:r>
        <w:tab/>
      </w:r>
      <w:r>
        <w:tab/>
        <w:t>Set b to a random integer between 1-10</w:t>
      </w:r>
    </w:p>
    <w:p w:rsidR="00D067DF" w:rsidRDefault="00D067DF" w:rsidP="00320866">
      <w:r>
        <w:tab/>
      </w:r>
      <w:r>
        <w:tab/>
        <w:t>Set c to a random integer between 1-20</w:t>
      </w:r>
    </w:p>
    <w:p w:rsidR="00D067DF" w:rsidRDefault="00D067DF" w:rsidP="00320866">
      <w:r>
        <w:tab/>
      </w:r>
      <w:r>
        <w:tab/>
        <w:t>Try:</w:t>
      </w:r>
    </w:p>
    <w:p w:rsidR="00D067DF" w:rsidRDefault="00D067DF" w:rsidP="00320866">
      <w:r>
        <w:tab/>
      </w:r>
      <w:r>
        <w:tab/>
      </w:r>
      <w:r>
        <w:tab/>
        <w:t>If the square root of the discriminant of a, b and c is an integer</w:t>
      </w:r>
      <w:r w:rsidR="000B35D2">
        <w:t>:</w:t>
      </w:r>
    </w:p>
    <w:p w:rsidR="000B35D2" w:rsidRDefault="000B35D2" w:rsidP="00320866">
      <w:r>
        <w:tab/>
      </w:r>
      <w:r>
        <w:tab/>
      </w:r>
      <w:r>
        <w:tab/>
      </w:r>
      <w:r>
        <w:tab/>
        <w:t>Ac = a * c</w:t>
      </w:r>
    </w:p>
    <w:p w:rsidR="000B35D2" w:rsidRDefault="000B35D2" w:rsidP="00320866">
      <w:r>
        <w:tab/>
      </w:r>
      <w:r>
        <w:tab/>
      </w:r>
      <w:r>
        <w:tab/>
      </w:r>
      <w:r>
        <w:tab/>
        <w:t>Get the factor pairs of ac</w:t>
      </w:r>
    </w:p>
    <w:p w:rsidR="000B35D2" w:rsidRDefault="000B35D2" w:rsidP="00320866">
      <w:r>
        <w:tab/>
      </w:r>
      <w:r>
        <w:tab/>
      </w:r>
      <w:r>
        <w:tab/>
      </w:r>
      <w:r>
        <w:tab/>
        <w:t>For each pair in the set of factor pairs of ac:</w:t>
      </w:r>
    </w:p>
    <w:p w:rsidR="000B35D2" w:rsidRDefault="000B35D2" w:rsidP="00320866">
      <w:r>
        <w:tab/>
      </w:r>
      <w:r>
        <w:tab/>
      </w:r>
      <w:r>
        <w:tab/>
      </w:r>
      <w:r>
        <w:tab/>
      </w:r>
      <w:r>
        <w:tab/>
        <w:t>If the sum of the pairs == b:</w:t>
      </w:r>
    </w:p>
    <w:p w:rsidR="00643088" w:rsidRDefault="00643088" w:rsidP="00320866">
      <w:r>
        <w:tab/>
      </w:r>
      <w:r>
        <w:tab/>
      </w:r>
      <w:r>
        <w:tab/>
      </w:r>
      <w:r>
        <w:tab/>
      </w:r>
      <w:r>
        <w:tab/>
      </w:r>
      <w:r>
        <w:tab/>
        <w:t>Valid pair = pair</w:t>
      </w:r>
    </w:p>
    <w:p w:rsidR="000B35D2" w:rsidRDefault="000B35D2" w:rsidP="00320866">
      <w:r>
        <w:tab/>
      </w:r>
      <w:r>
        <w:tab/>
      </w:r>
      <w:r>
        <w:tab/>
      </w:r>
      <w:r>
        <w:tab/>
      </w:r>
      <w:r>
        <w:tab/>
      </w:r>
      <w:r>
        <w:tab/>
      </w:r>
      <w:proofErr w:type="spellStart"/>
      <w:r>
        <w:t>Endproc</w:t>
      </w:r>
      <w:proofErr w:type="spellEnd"/>
    </w:p>
    <w:p w:rsidR="000B35D2" w:rsidRDefault="000B35D2" w:rsidP="00320866">
      <w:r>
        <w:tab/>
      </w:r>
      <w:r>
        <w:tab/>
        <w:t>Except:</w:t>
      </w:r>
    </w:p>
    <w:p w:rsidR="000B35D2" w:rsidRDefault="000B35D2" w:rsidP="00320866">
      <w:r>
        <w:tab/>
      </w:r>
      <w:r>
        <w:tab/>
      </w:r>
      <w:r>
        <w:tab/>
        <w:t>Do nothing</w:t>
      </w:r>
    </w:p>
    <w:p w:rsidR="000B35D2" w:rsidRPr="000B35D2" w:rsidRDefault="000B35D2" w:rsidP="000B35D2">
      <w:pPr>
        <w:rPr>
          <w:rFonts w:asciiTheme="majorHAnsi" w:hAnsiTheme="majorHAnsi" w:cstheme="majorHAnsi"/>
        </w:rPr>
      </w:pPr>
      <w:r>
        <w:rPr>
          <w:rFonts w:asciiTheme="majorHAnsi" w:hAnsiTheme="majorHAnsi" w:cstheme="majorHAnsi"/>
        </w:rPr>
        <w:t>Calculate</w:t>
      </w:r>
      <w:r w:rsidRPr="000B35D2">
        <w:rPr>
          <w:rFonts w:asciiTheme="majorHAnsi" w:hAnsiTheme="majorHAnsi" w:cstheme="majorHAnsi"/>
        </w:rPr>
        <w:t xml:space="preserve"> simplified factorised quadratic expressions:</w:t>
      </w:r>
    </w:p>
    <w:p w:rsidR="000B35D2" w:rsidRDefault="000B35D2" w:rsidP="00320866">
      <w:r>
        <w:t xml:space="preserve">Procedure calculate </w:t>
      </w:r>
      <w:r w:rsidR="00643088">
        <w:t>factorised quadratic</w:t>
      </w:r>
      <w:r>
        <w:t>:</w:t>
      </w:r>
    </w:p>
    <w:p w:rsidR="00643088" w:rsidRDefault="00643088" w:rsidP="00320866">
      <w:r>
        <w:tab/>
        <w:t xml:space="preserve">Input a, c and valid pair </w:t>
      </w:r>
    </w:p>
    <w:p w:rsidR="00643088" w:rsidRDefault="00643088" w:rsidP="00320866">
      <w:r>
        <w:tab/>
        <w:t>Factor</w:t>
      </w:r>
      <w:r w:rsidR="00141C92">
        <w:t>1</w:t>
      </w:r>
      <w:r>
        <w:t xml:space="preserve"> = highest common factor of (a and valid </w:t>
      </w:r>
      <w:proofErr w:type="gramStart"/>
      <w:r>
        <w:t>pair</w:t>
      </w:r>
      <w:r w:rsidR="00141C92">
        <w:t>[</w:t>
      </w:r>
      <w:proofErr w:type="gramEnd"/>
      <w:r w:rsidR="00141C92">
        <w:t>1]</w:t>
      </w:r>
      <w:r>
        <w:t>)</w:t>
      </w:r>
    </w:p>
    <w:p w:rsidR="00141C92" w:rsidRDefault="00141C92" w:rsidP="00320866">
      <w:r>
        <w:tab/>
        <w:t xml:space="preserve">Divide (a + valid </w:t>
      </w:r>
      <w:proofErr w:type="gramStart"/>
      <w:r>
        <w:t>pair[</w:t>
      </w:r>
      <w:proofErr w:type="gramEnd"/>
      <w:r>
        <w:t>1]) through by factor1</w:t>
      </w:r>
    </w:p>
    <w:p w:rsidR="00141C92" w:rsidRDefault="00141C92" w:rsidP="00320866">
      <w:r>
        <w:lastRenderedPageBreak/>
        <w:tab/>
        <w:t>A = a / factor</w:t>
      </w:r>
      <w:r w:rsidR="00FF293F">
        <w:t>1</w:t>
      </w:r>
    </w:p>
    <w:p w:rsidR="00141C92" w:rsidRDefault="00141C92" w:rsidP="00320866">
      <w:r>
        <w:tab/>
        <w:t xml:space="preserve">Valid </w:t>
      </w:r>
      <w:proofErr w:type="gramStart"/>
      <w:r>
        <w:t>pair[</w:t>
      </w:r>
      <w:proofErr w:type="gramEnd"/>
      <w:r>
        <w:t xml:space="preserve">1] = valid pair[1] / </w:t>
      </w:r>
      <w:r w:rsidR="00FF293F">
        <w:t>factor1</w:t>
      </w:r>
    </w:p>
    <w:p w:rsidR="00141C92" w:rsidRDefault="00141C92" w:rsidP="00141C92">
      <w:r>
        <w:tab/>
        <w:t xml:space="preserve">Factor2 = highest common factor of (c and valid </w:t>
      </w:r>
      <w:proofErr w:type="gramStart"/>
      <w:r>
        <w:t>pair[</w:t>
      </w:r>
      <w:proofErr w:type="gramEnd"/>
      <w:r>
        <w:t>2])</w:t>
      </w:r>
    </w:p>
    <w:p w:rsidR="00141C92" w:rsidRDefault="00141C92" w:rsidP="00320866">
      <w:r>
        <w:tab/>
        <w:t xml:space="preserve">Set </w:t>
      </w:r>
      <w:r w:rsidR="00FF293F">
        <w:t>answers to</w:t>
      </w:r>
      <w:r>
        <w:t xml:space="preserve"> (factor1x +factor2) (</w:t>
      </w:r>
      <w:proofErr w:type="spellStart"/>
      <w:r>
        <w:t>ax</w:t>
      </w:r>
      <w:proofErr w:type="spellEnd"/>
      <w:r>
        <w:t xml:space="preserve"> + valid </w:t>
      </w:r>
      <w:proofErr w:type="gramStart"/>
      <w:r>
        <w:t>pair[</w:t>
      </w:r>
      <w:proofErr w:type="gramEnd"/>
      <w:r>
        <w:t>1])</w:t>
      </w:r>
    </w:p>
    <w:p w:rsidR="00643088" w:rsidRDefault="00643088" w:rsidP="00320866"/>
    <w:p w:rsidR="00FF293F" w:rsidRPr="00FF293F" w:rsidRDefault="00FF293F" w:rsidP="00FF293F">
      <w:r w:rsidRPr="00FF293F">
        <w:t>Calculate simplified expanded quadratic expressions:</w:t>
      </w:r>
      <w:r>
        <w:t xml:space="preserve"> (q1x + q2) (q3x + q4)</w:t>
      </w:r>
    </w:p>
    <w:p w:rsidR="00FF293F" w:rsidRDefault="00FF293F" w:rsidP="00320866">
      <w:r>
        <w:t>Input q1, q2, q3, q4</w:t>
      </w:r>
    </w:p>
    <w:p w:rsidR="00FF293F" w:rsidRDefault="00FF293F" w:rsidP="00320866">
      <w:r>
        <w:t>A = q1 * q3</w:t>
      </w:r>
    </w:p>
    <w:p w:rsidR="00FF293F" w:rsidRDefault="00FF293F" w:rsidP="00320866">
      <w:r>
        <w:t>B = (q1 * q4) + (q2 * q3)</w:t>
      </w:r>
    </w:p>
    <w:p w:rsidR="00FF293F" w:rsidRDefault="00FF293F" w:rsidP="00320866">
      <w:r>
        <w:t>C = q2 * q4</w:t>
      </w:r>
    </w:p>
    <w:p w:rsidR="00FF293F" w:rsidRDefault="00FF293F" w:rsidP="00320866">
      <w:r>
        <w:t>Factor = highest common factor of (a, b and c)</w:t>
      </w:r>
    </w:p>
    <w:p w:rsidR="00FF293F" w:rsidRDefault="00FF293F" w:rsidP="00320866">
      <w:r>
        <w:t>A = a / factor</w:t>
      </w:r>
    </w:p>
    <w:p w:rsidR="00FF293F" w:rsidRDefault="00FF293F" w:rsidP="00320866">
      <w:r>
        <w:t>B = b / factor</w:t>
      </w:r>
    </w:p>
    <w:p w:rsidR="00FF293F" w:rsidRDefault="00FF293F" w:rsidP="00320866">
      <w:r>
        <w:t>C = c / factor</w:t>
      </w:r>
    </w:p>
    <w:p w:rsidR="00FF293F" w:rsidRDefault="00FF293F" w:rsidP="00FF293F">
      <w:r w:rsidRPr="00FF293F">
        <w:t>Elo rating</w:t>
      </w:r>
      <w:r>
        <w:t xml:space="preserve"> change</w:t>
      </w:r>
      <w:r w:rsidRPr="00FF293F">
        <w:t>:</w:t>
      </w:r>
    </w:p>
    <w:p w:rsidR="00FF293F" w:rsidRDefault="00FF293F" w:rsidP="00FF293F">
      <w:r>
        <w:t xml:space="preserve">Input opponent’s </w:t>
      </w:r>
      <w:proofErr w:type="spellStart"/>
      <w:r>
        <w:t>user_id</w:t>
      </w:r>
      <w:proofErr w:type="spellEnd"/>
      <w:r>
        <w:t xml:space="preserve">, my </w:t>
      </w:r>
      <w:proofErr w:type="spellStart"/>
      <w:r>
        <w:t>elo</w:t>
      </w:r>
      <w:proofErr w:type="spellEnd"/>
      <w:r>
        <w:t>,</w:t>
      </w:r>
    </w:p>
    <w:p w:rsidR="00FF293F" w:rsidRDefault="00FF293F" w:rsidP="00FF293F">
      <w:r>
        <w:t xml:space="preserve">Opponent’s elo = Query database for opponent’s </w:t>
      </w:r>
      <w:proofErr w:type="spellStart"/>
      <w:r>
        <w:t>elo</w:t>
      </w:r>
      <w:proofErr w:type="spellEnd"/>
      <w:r>
        <w:t xml:space="preserve"> using their </w:t>
      </w:r>
      <w:proofErr w:type="spellStart"/>
      <w:r>
        <w:t>user_id</w:t>
      </w:r>
      <w:proofErr w:type="spellEnd"/>
    </w:p>
    <w:p w:rsidR="00FF293F" w:rsidRDefault="00FF293F" w:rsidP="00FF293F">
      <w:r>
        <w:t xml:space="preserve"> Win chance = 1 / (1 + (10 ^ (</w:t>
      </w:r>
      <w:r w:rsidR="00D86E3F">
        <w:t>(</w:t>
      </w:r>
      <w:r>
        <w:t>opponent’s elo – my elo</w:t>
      </w:r>
      <w:r w:rsidR="00D86E3F">
        <w:t>) / 400</w:t>
      </w:r>
      <w:r>
        <w:t>)))</w:t>
      </w:r>
    </w:p>
    <w:p w:rsidR="00D86E3F" w:rsidRDefault="00D86E3F" w:rsidP="00FF293F">
      <w:r>
        <w:t>If this client won:</w:t>
      </w:r>
    </w:p>
    <w:p w:rsidR="00D86E3F" w:rsidRPr="00FF293F" w:rsidRDefault="00D86E3F" w:rsidP="00D86E3F">
      <w:pPr>
        <w:ind w:firstLine="720"/>
      </w:pPr>
      <w:r>
        <w:t>New elo = my elo + (32 * 1 – win chance)</w:t>
      </w:r>
    </w:p>
    <w:p w:rsidR="00FF293F" w:rsidRDefault="00D86E3F" w:rsidP="00320866">
      <w:r>
        <w:t>Else:</w:t>
      </w:r>
    </w:p>
    <w:p w:rsidR="00F54FF3" w:rsidRPr="00D067DF" w:rsidRDefault="00D86E3F" w:rsidP="00320866">
      <w:r>
        <w:tab/>
        <w:t>New elo = my elo + (32 * -win chance)</w:t>
      </w:r>
    </w:p>
    <w:p w:rsidR="00320866" w:rsidRPr="00DA7871" w:rsidRDefault="00320866" w:rsidP="00320866">
      <w:pPr>
        <w:ind w:firstLine="720"/>
      </w:pPr>
    </w:p>
    <w:p w:rsidR="00E934DB" w:rsidRDefault="00264147">
      <w:pPr>
        <w:rPr>
          <w:u w:val="single"/>
        </w:rPr>
      </w:pPr>
      <w:r>
        <w:rPr>
          <w:u w:val="single"/>
        </w:rPr>
        <w:t>2.6 Data Structures</w:t>
      </w:r>
    </w:p>
    <w:p w:rsidR="00045B64" w:rsidRDefault="00045B64">
      <w:pPr>
        <w:rPr>
          <w:b/>
        </w:rPr>
      </w:pPr>
      <w:r w:rsidRPr="00045B64">
        <w:rPr>
          <w:b/>
        </w:rPr>
        <w:t>Lists/arrays:</w:t>
      </w:r>
    </w:p>
    <w:p w:rsidR="00A55C16" w:rsidRPr="00A55C16" w:rsidRDefault="00A55C16">
      <w:r>
        <w:t xml:space="preserve">All of the data sent between the servers and the client are in a list format so that when they are converted from a bytes data type to a string data type they can then be converted using </w:t>
      </w:r>
      <w:proofErr w:type="spellStart"/>
      <w:proofErr w:type="gramStart"/>
      <w:r>
        <w:t>ast.literal</w:t>
      </w:r>
      <w:proofErr w:type="gramEnd"/>
      <w:r>
        <w:t>_eval</w:t>
      </w:r>
      <w:proofErr w:type="spellEnd"/>
      <w:r>
        <w:t xml:space="preserve">() to a list data type. </w:t>
      </w:r>
    </w:p>
    <w:p w:rsidR="00A55C16" w:rsidRDefault="00A55C16">
      <w:r w:rsidRPr="00A55C16">
        <w:t>Args (</w:t>
      </w:r>
      <w:proofErr w:type="gramStart"/>
      <w:r w:rsidRPr="00A55C16">
        <w:t>db</w:t>
      </w:r>
      <w:r w:rsidR="00DC556D">
        <w:t>(</w:t>
      </w:r>
      <w:proofErr w:type="gramEnd"/>
      <w:r w:rsidR="00DC556D">
        <w:t>)</w:t>
      </w:r>
      <w:r>
        <w:t>, client</w:t>
      </w:r>
      <w:r w:rsidRPr="00A55C16">
        <w:t xml:space="preserve">): </w:t>
      </w:r>
      <w:r>
        <w:t>T</w:t>
      </w:r>
      <w:r w:rsidRPr="00A55C16">
        <w:t xml:space="preserve">he </w:t>
      </w:r>
      <w:r>
        <w:t>list that holds all the data that is to be sent off to the database server.</w:t>
      </w:r>
    </w:p>
    <w:p w:rsidR="00A55C16" w:rsidRDefault="00A55C16">
      <w:proofErr w:type="spellStart"/>
      <w:r>
        <w:t>Msgr</w:t>
      </w:r>
      <w:proofErr w:type="spellEnd"/>
      <w:r>
        <w:t xml:space="preserve"> (</w:t>
      </w:r>
      <w:proofErr w:type="spellStart"/>
      <w:r>
        <w:t>connection_</w:t>
      </w:r>
      <w:proofErr w:type="gramStart"/>
      <w:r>
        <w:t>handler</w:t>
      </w:r>
      <w:proofErr w:type="spellEnd"/>
      <w:r w:rsidR="00DC556D">
        <w:t>(</w:t>
      </w:r>
      <w:proofErr w:type="gramEnd"/>
      <w:r w:rsidR="00DC556D">
        <w:t>)</w:t>
      </w:r>
      <w:r>
        <w:t xml:space="preserve">, database server): </w:t>
      </w:r>
      <w:r w:rsidR="00DC556D">
        <w:t>h</w:t>
      </w:r>
      <w:r>
        <w:t>olds the function which is</w:t>
      </w:r>
      <w:r w:rsidR="00DC556D">
        <w:t xml:space="preserve"> to be run, as well as the parameters to use.</w:t>
      </w:r>
    </w:p>
    <w:p w:rsidR="00DC556D" w:rsidRDefault="00DC556D">
      <w:proofErr w:type="spellStart"/>
      <w:r>
        <w:t>Msgr</w:t>
      </w:r>
      <w:proofErr w:type="spellEnd"/>
      <w:r>
        <w:t xml:space="preserve"> (</w:t>
      </w:r>
      <w:proofErr w:type="gramStart"/>
      <w:r>
        <w:t>matchmaking(</w:t>
      </w:r>
      <w:proofErr w:type="gramEnd"/>
      <w:r>
        <w:t xml:space="preserve">), game server): Holds all the information regarding the duel search parameters </w:t>
      </w:r>
      <w:r>
        <w:lastRenderedPageBreak/>
        <w:t>of the client.</w:t>
      </w:r>
    </w:p>
    <w:p w:rsidR="00A55C16" w:rsidRDefault="00A55C16">
      <w:r>
        <w:t>questions (</w:t>
      </w:r>
      <w:proofErr w:type="spellStart"/>
      <w:r>
        <w:t>set_frac_</w:t>
      </w:r>
      <w:proofErr w:type="gramStart"/>
      <w:r>
        <w:t>numbers</w:t>
      </w:r>
      <w:proofErr w:type="spellEnd"/>
      <w:r w:rsidR="00DC556D">
        <w:t>(</w:t>
      </w:r>
      <w:proofErr w:type="gramEnd"/>
      <w:r w:rsidR="00DC556D">
        <w:t>)</w:t>
      </w:r>
      <w:r>
        <w:t xml:space="preserve">, game server): </w:t>
      </w:r>
      <w:r w:rsidR="00DC556D">
        <w:t>A</w:t>
      </w:r>
      <w:r>
        <w:t xml:space="preserve"> list of numerators and denominators that is sent to both clients in a duel so that they can generate duels with identical questions.</w:t>
      </w:r>
    </w:p>
    <w:p w:rsidR="00DC556D" w:rsidRDefault="00DC556D">
      <w:proofErr w:type="spellStart"/>
      <w:r>
        <w:t>Self.questions</w:t>
      </w:r>
      <w:proofErr w:type="spellEnd"/>
      <w:r>
        <w:t xml:space="preserve"> (</w:t>
      </w:r>
      <w:proofErr w:type="spellStart"/>
      <w:r>
        <w:t>FractionsWorksheet</w:t>
      </w:r>
      <w:proofErr w:type="spellEnd"/>
      <w:r>
        <w:t xml:space="preserve">, client): A list holding all the </w:t>
      </w:r>
      <w:proofErr w:type="spellStart"/>
      <w:r>
        <w:t>FractionQuestionFrame</w:t>
      </w:r>
      <w:proofErr w:type="spellEnd"/>
      <w:r>
        <w:t xml:space="preserve"> widgets to be gridded.</w:t>
      </w:r>
    </w:p>
    <w:p w:rsidR="00DC556D" w:rsidRDefault="00DC556D">
      <w:proofErr w:type="spellStart"/>
      <w:r>
        <w:t>Error_list</w:t>
      </w:r>
      <w:proofErr w:type="spellEnd"/>
      <w:r>
        <w:t xml:space="preserve"> (</w:t>
      </w:r>
      <w:proofErr w:type="spellStart"/>
      <w:r>
        <w:t>db_</w:t>
      </w:r>
      <w:proofErr w:type="gramStart"/>
      <w:r>
        <w:t>register</w:t>
      </w:r>
      <w:proofErr w:type="spellEnd"/>
      <w:r>
        <w:t>(</w:t>
      </w:r>
      <w:proofErr w:type="gramEnd"/>
      <w:r>
        <w:t>), database server)</w:t>
      </w:r>
      <w:r w:rsidR="003C0BCE">
        <w:t>,</w:t>
      </w:r>
      <w:r>
        <w:t xml:space="preserve"> (Register, client): List containing all the invalid fields a user entered when a user tries to register</w:t>
      </w:r>
    </w:p>
    <w:p w:rsidR="00DC556D" w:rsidRDefault="00DC556D">
      <w:proofErr w:type="spellStart"/>
      <w:r>
        <w:t>Self.user_data</w:t>
      </w:r>
      <w:proofErr w:type="spellEnd"/>
      <w:r>
        <w:t xml:space="preserve"> (</w:t>
      </w:r>
      <w:proofErr w:type="spellStart"/>
      <w:r>
        <w:t>MathsGui</w:t>
      </w:r>
      <w:proofErr w:type="spellEnd"/>
      <w:r>
        <w:t>, client)</w:t>
      </w:r>
      <w:r w:rsidR="003C0BCE">
        <w:t>, (Profile, client)</w:t>
      </w:r>
      <w:r>
        <w:t>: list of all the information about a user in their user table record apart from their password.</w:t>
      </w:r>
    </w:p>
    <w:p w:rsidR="00A55C16" w:rsidRPr="00A55C16" w:rsidRDefault="00A55C16"/>
    <w:p w:rsidR="00045B64" w:rsidRDefault="00045B64">
      <w:pPr>
        <w:rPr>
          <w:b/>
        </w:rPr>
      </w:pPr>
      <w:r w:rsidRPr="00045B64">
        <w:rPr>
          <w:b/>
        </w:rPr>
        <w:t>Classes:</w:t>
      </w:r>
    </w:p>
    <w:p w:rsidR="002A7110" w:rsidRDefault="003E5444">
      <w:pPr>
        <w:rPr>
          <w:b/>
        </w:rPr>
      </w:pPr>
      <w:r>
        <w:rPr>
          <w:b/>
        </w:rPr>
        <w:t>(</w:t>
      </w:r>
      <w:r w:rsidR="002A7110">
        <w:rPr>
          <w:b/>
        </w:rPr>
        <w:t>Class diagrams included in analysis</w:t>
      </w:r>
      <w:r>
        <w:rPr>
          <w:b/>
        </w:rPr>
        <w:t>)</w:t>
      </w:r>
    </w:p>
    <w:p w:rsidR="003C0BCE" w:rsidRDefault="003C0BCE">
      <w:pPr>
        <w:rPr>
          <w:b/>
        </w:rPr>
      </w:pPr>
      <w:r>
        <w:rPr>
          <w:b/>
        </w:rPr>
        <w:t>Client:</w:t>
      </w:r>
    </w:p>
    <w:p w:rsidR="003C0BCE" w:rsidRDefault="003C0BCE">
      <w:pPr>
        <w:rPr>
          <w:b/>
        </w:rPr>
      </w:pPr>
      <w:proofErr w:type="spellStart"/>
      <w:r>
        <w:rPr>
          <w:b/>
        </w:rPr>
        <w:t>MathsGui</w:t>
      </w:r>
      <w:proofErr w:type="spellEnd"/>
    </w:p>
    <w:tbl>
      <w:tblPr>
        <w:tblStyle w:val="TableGrid"/>
        <w:tblW w:w="0" w:type="auto"/>
        <w:tblLook w:val="04A0" w:firstRow="1" w:lastRow="0" w:firstColumn="1" w:lastColumn="0" w:noHBand="0" w:noVBand="1"/>
      </w:tblPr>
      <w:tblGrid>
        <w:gridCol w:w="1555"/>
        <w:gridCol w:w="7461"/>
      </w:tblGrid>
      <w:tr w:rsidR="003C0BCE" w:rsidTr="003C0BCE">
        <w:tc>
          <w:tcPr>
            <w:tcW w:w="1555" w:type="dxa"/>
          </w:tcPr>
          <w:p w:rsidR="003C0BCE" w:rsidRPr="003C0BCE" w:rsidRDefault="003C0BCE">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3C0BCE" w:rsidRPr="003C0BCE" w:rsidRDefault="003C0BCE">
            <w:pPr>
              <w:pBdr>
                <w:top w:val="none" w:sz="0" w:space="0" w:color="auto"/>
                <w:left w:val="none" w:sz="0" w:space="0" w:color="auto"/>
                <w:bottom w:val="none" w:sz="0" w:space="0" w:color="auto"/>
                <w:right w:val="none" w:sz="0" w:space="0" w:color="auto"/>
                <w:between w:val="none" w:sz="0" w:space="0" w:color="auto"/>
              </w:pBdr>
            </w:pPr>
            <w:r>
              <w:t>The menu frame that is loaded on the root window. This is where the user navigates to all other aspects of the program.</w:t>
            </w:r>
          </w:p>
        </w:tc>
      </w:tr>
      <w:tr w:rsidR="003C0BCE" w:rsidTr="003C0BCE">
        <w:tc>
          <w:tcPr>
            <w:tcW w:w="1555" w:type="dxa"/>
          </w:tcPr>
          <w:p w:rsidR="003C0BCE" w:rsidRPr="003C0BCE" w:rsidRDefault="003C0BCE">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3C0BCE" w:rsidRDefault="003C0BCE">
            <w:pPr>
              <w:pBdr>
                <w:top w:val="none" w:sz="0" w:space="0" w:color="auto"/>
                <w:left w:val="none" w:sz="0" w:space="0" w:color="auto"/>
                <w:bottom w:val="none" w:sz="0" w:space="0" w:color="auto"/>
                <w:right w:val="none" w:sz="0" w:space="0" w:color="auto"/>
                <w:between w:val="none" w:sz="0" w:space="0" w:color="auto"/>
              </w:pBdr>
            </w:pPr>
            <w:proofErr w:type="gramStart"/>
            <w:r w:rsidRPr="000B6B6D">
              <w:rPr>
                <w:b/>
              </w:rPr>
              <w:t>Setup(</w:t>
            </w:r>
            <w:proofErr w:type="gramEnd"/>
            <w:r w:rsidRPr="000B6B6D">
              <w:rPr>
                <w:b/>
              </w:rPr>
              <w:t>)-</w:t>
            </w:r>
            <w:r>
              <w:t xml:space="preserve"> </w:t>
            </w:r>
            <w:r w:rsidR="000B6B6D">
              <w:t xml:space="preserve">Calls all the </w:t>
            </w:r>
            <w:proofErr w:type="spellStart"/>
            <w:r w:rsidR="000B6B6D">
              <w:t>create_widgets</w:t>
            </w:r>
            <w:proofErr w:type="spellEnd"/>
            <w:r w:rsidR="000B6B6D">
              <w:t>() functions</w:t>
            </w:r>
            <w:r>
              <w:t xml:space="preserve"> and updates the splash screen progress if the </w:t>
            </w:r>
            <w:r w:rsidR="000B6B6D">
              <w:t>“</w:t>
            </w:r>
            <w:proofErr w:type="spellStart"/>
            <w:r>
              <w:t>enable_splashcreen</w:t>
            </w:r>
            <w:proofErr w:type="spellEnd"/>
            <w:r>
              <w:t xml:space="preserve"> = 1</w:t>
            </w:r>
            <w:r w:rsidR="000B6B6D">
              <w:t>” is</w:t>
            </w:r>
            <w:r>
              <w:t xml:space="preserve"> in the config.txt file.</w:t>
            </w:r>
          </w:p>
          <w:p w:rsidR="000B6B6D" w:rsidRDefault="000B6B6D">
            <w:pPr>
              <w:pBdr>
                <w:top w:val="none" w:sz="0" w:space="0" w:color="auto"/>
                <w:left w:val="none" w:sz="0" w:space="0" w:color="auto"/>
                <w:bottom w:val="none" w:sz="0" w:space="0" w:color="auto"/>
                <w:right w:val="none" w:sz="0" w:space="0" w:color="auto"/>
                <w:between w:val="none" w:sz="0" w:space="0" w:color="auto"/>
              </w:pBdr>
            </w:pPr>
          </w:p>
          <w:p w:rsidR="003C0BCE" w:rsidRDefault="003C0BCE">
            <w:pPr>
              <w:pBdr>
                <w:top w:val="none" w:sz="0" w:space="0" w:color="auto"/>
                <w:left w:val="none" w:sz="0" w:space="0" w:color="auto"/>
                <w:bottom w:val="none" w:sz="0" w:space="0" w:color="auto"/>
                <w:right w:val="none" w:sz="0" w:space="0" w:color="auto"/>
                <w:between w:val="none" w:sz="0" w:space="0" w:color="auto"/>
              </w:pBdr>
            </w:pPr>
            <w:proofErr w:type="spellStart"/>
            <w:r w:rsidRPr="000B6B6D">
              <w:rPr>
                <w:b/>
              </w:rPr>
              <w:t>Load_</w:t>
            </w:r>
            <w:proofErr w:type="gramStart"/>
            <w:r w:rsidRPr="000B6B6D">
              <w:rPr>
                <w:b/>
              </w:rPr>
              <w:t>config</w:t>
            </w:r>
            <w:proofErr w:type="spellEnd"/>
            <w:r w:rsidRPr="000B6B6D">
              <w:rPr>
                <w:b/>
              </w:rPr>
              <w:t>(</w:t>
            </w:r>
            <w:proofErr w:type="gramEnd"/>
            <w:r w:rsidRPr="000B6B6D">
              <w:rPr>
                <w:b/>
              </w:rPr>
              <w:t>)-</w:t>
            </w:r>
            <w:r>
              <w:t xml:space="preserve"> </w:t>
            </w:r>
            <w:r w:rsidR="000B6B6D">
              <w:t>checks if there are valid options in the config.txt file, if there are then the appropriate attributes are changed, otherwise they remain as their defaults.</w:t>
            </w:r>
          </w:p>
          <w:p w:rsidR="000B6B6D" w:rsidRDefault="000B6B6D">
            <w:pPr>
              <w:pBdr>
                <w:top w:val="none" w:sz="0" w:space="0" w:color="auto"/>
                <w:left w:val="none" w:sz="0" w:space="0" w:color="auto"/>
                <w:bottom w:val="none" w:sz="0" w:space="0" w:color="auto"/>
                <w:right w:val="none" w:sz="0" w:space="0" w:color="auto"/>
                <w:between w:val="none" w:sz="0" w:space="0" w:color="auto"/>
              </w:pBdr>
            </w:pPr>
          </w:p>
          <w:p w:rsidR="000B6B6D" w:rsidRDefault="000B6B6D">
            <w:pPr>
              <w:pBdr>
                <w:top w:val="none" w:sz="0" w:space="0" w:color="auto"/>
                <w:left w:val="none" w:sz="0" w:space="0" w:color="auto"/>
                <w:bottom w:val="none" w:sz="0" w:space="0" w:color="auto"/>
                <w:right w:val="none" w:sz="0" w:space="0" w:color="auto"/>
                <w:between w:val="none" w:sz="0" w:space="0" w:color="auto"/>
              </w:pBdr>
            </w:pPr>
            <w:proofErr w:type="spellStart"/>
            <w:r w:rsidRPr="000B6B6D">
              <w:rPr>
                <w:b/>
              </w:rPr>
              <w:t>Create_login_</w:t>
            </w:r>
            <w:proofErr w:type="gramStart"/>
            <w:r w:rsidRPr="000B6B6D">
              <w:rPr>
                <w:b/>
              </w:rPr>
              <w:t>widgets</w:t>
            </w:r>
            <w:proofErr w:type="spellEnd"/>
            <w:r w:rsidRPr="000B6B6D">
              <w:rPr>
                <w:b/>
              </w:rPr>
              <w:t>(</w:t>
            </w:r>
            <w:proofErr w:type="gramEnd"/>
            <w:r w:rsidRPr="000B6B6D">
              <w:rPr>
                <w:b/>
              </w:rPr>
              <w:t xml:space="preserve">), </w:t>
            </w:r>
            <w:proofErr w:type="spellStart"/>
            <w:r w:rsidRPr="000B6B6D">
              <w:rPr>
                <w:b/>
              </w:rPr>
              <w:t>create_</w:t>
            </w:r>
            <w:r w:rsidR="002703EC">
              <w:rPr>
                <w:b/>
              </w:rPr>
              <w:t>main_</w:t>
            </w:r>
            <w:r w:rsidRPr="000B6B6D">
              <w:rPr>
                <w:b/>
              </w:rPr>
              <w:t>menu_widgets</w:t>
            </w:r>
            <w:proofErr w:type="spellEnd"/>
            <w:r w:rsidRPr="000B6B6D">
              <w:rPr>
                <w:b/>
              </w:rPr>
              <w:t xml:space="preserve">(), </w:t>
            </w:r>
            <w:proofErr w:type="spellStart"/>
            <w:r w:rsidRPr="000B6B6D">
              <w:rPr>
                <w:b/>
              </w:rPr>
              <w:t>create_worksheet_widgets</w:t>
            </w:r>
            <w:proofErr w:type="spellEnd"/>
            <w:r w:rsidRPr="000B6B6D">
              <w:rPr>
                <w:b/>
              </w:rPr>
              <w:t xml:space="preserve">(), </w:t>
            </w:r>
            <w:proofErr w:type="spellStart"/>
            <w:r w:rsidRPr="000B6B6D">
              <w:rPr>
                <w:b/>
              </w:rPr>
              <w:t>create_profile_widgets</w:t>
            </w:r>
            <w:proofErr w:type="spellEnd"/>
            <w:r w:rsidRPr="000B6B6D">
              <w:rPr>
                <w:b/>
              </w:rPr>
              <w:t xml:space="preserve">(), </w:t>
            </w:r>
            <w:proofErr w:type="spellStart"/>
            <w:r w:rsidRPr="000B6B6D">
              <w:rPr>
                <w:b/>
              </w:rPr>
              <w:t>create_duel_widgets</w:t>
            </w:r>
            <w:proofErr w:type="spellEnd"/>
            <w:r w:rsidRPr="000B6B6D">
              <w:rPr>
                <w:b/>
              </w:rPr>
              <w:t>()-</w:t>
            </w:r>
            <w:r>
              <w:t xml:space="preserve"> Creates all the widgets for the different menus.</w:t>
            </w:r>
          </w:p>
          <w:p w:rsidR="000B6B6D" w:rsidRDefault="000B6B6D">
            <w:pPr>
              <w:pBdr>
                <w:top w:val="none" w:sz="0" w:space="0" w:color="auto"/>
                <w:left w:val="none" w:sz="0" w:space="0" w:color="auto"/>
                <w:bottom w:val="none" w:sz="0" w:space="0" w:color="auto"/>
                <w:right w:val="none" w:sz="0" w:space="0" w:color="auto"/>
                <w:between w:val="none" w:sz="0" w:space="0" w:color="auto"/>
              </w:pBdr>
            </w:pPr>
          </w:p>
          <w:p w:rsidR="000B6B6D" w:rsidRDefault="000B6B6D">
            <w:pPr>
              <w:pBdr>
                <w:top w:val="none" w:sz="0" w:space="0" w:color="auto"/>
                <w:left w:val="none" w:sz="0" w:space="0" w:color="auto"/>
                <w:bottom w:val="none" w:sz="0" w:space="0" w:color="auto"/>
                <w:right w:val="none" w:sz="0" w:space="0" w:color="auto"/>
                <w:between w:val="none" w:sz="0" w:space="0" w:color="auto"/>
              </w:pBdr>
            </w:pPr>
            <w:proofErr w:type="spellStart"/>
            <w:proofErr w:type="gramStart"/>
            <w:r w:rsidRPr="000B6B6D">
              <w:rPr>
                <w:b/>
              </w:rPr>
              <w:t>Gotofrom</w:t>
            </w:r>
            <w:proofErr w:type="spellEnd"/>
            <w:r w:rsidRPr="000B6B6D">
              <w:rPr>
                <w:b/>
              </w:rPr>
              <w:t>(</w:t>
            </w:r>
            <w:proofErr w:type="spellStart"/>
            <w:proofErr w:type="gramEnd"/>
            <w:r w:rsidRPr="000B6B6D">
              <w:rPr>
                <w:b/>
              </w:rPr>
              <w:t>dest_frame</w:t>
            </w:r>
            <w:proofErr w:type="spellEnd"/>
            <w:r w:rsidRPr="000B6B6D">
              <w:rPr>
                <w:b/>
              </w:rPr>
              <w:t xml:space="preserve">, </w:t>
            </w:r>
            <w:proofErr w:type="spellStart"/>
            <w:r w:rsidRPr="000B6B6D">
              <w:rPr>
                <w:b/>
              </w:rPr>
              <w:t>curr_frame</w:t>
            </w:r>
            <w:proofErr w:type="spellEnd"/>
            <w:r w:rsidRPr="000B6B6D">
              <w:rPr>
                <w:b/>
              </w:rPr>
              <w:t>)-</w:t>
            </w:r>
            <w:r>
              <w:t xml:space="preserve"> ungird the current frame and grid the desired frame, also change the window size if required.</w:t>
            </w:r>
          </w:p>
          <w:p w:rsidR="000B6B6D" w:rsidRPr="000B6B6D" w:rsidRDefault="000B6B6D">
            <w:pPr>
              <w:pBdr>
                <w:top w:val="none" w:sz="0" w:space="0" w:color="auto"/>
                <w:left w:val="none" w:sz="0" w:space="0" w:color="auto"/>
                <w:bottom w:val="none" w:sz="0" w:space="0" w:color="auto"/>
                <w:right w:val="none" w:sz="0" w:space="0" w:color="auto"/>
                <w:between w:val="none" w:sz="0" w:space="0" w:color="auto"/>
              </w:pBdr>
            </w:pPr>
          </w:p>
          <w:p w:rsidR="003C0BCE" w:rsidRPr="003C0BCE" w:rsidRDefault="000B6B6D">
            <w:pPr>
              <w:pBdr>
                <w:top w:val="none" w:sz="0" w:space="0" w:color="auto"/>
                <w:left w:val="none" w:sz="0" w:space="0" w:color="auto"/>
                <w:bottom w:val="none" w:sz="0" w:space="0" w:color="auto"/>
                <w:right w:val="none" w:sz="0" w:space="0" w:color="auto"/>
                <w:between w:val="none" w:sz="0" w:space="0" w:color="auto"/>
              </w:pBdr>
            </w:pPr>
            <w:proofErr w:type="gramStart"/>
            <w:r w:rsidRPr="002703EC">
              <w:rPr>
                <w:b/>
              </w:rPr>
              <w:t>Login(</w:t>
            </w:r>
            <w:proofErr w:type="gramEnd"/>
            <w:r w:rsidRPr="002703EC">
              <w:rPr>
                <w:b/>
              </w:rPr>
              <w:t xml:space="preserve">user, </w:t>
            </w:r>
            <w:proofErr w:type="spellStart"/>
            <w:r w:rsidRPr="002703EC">
              <w:rPr>
                <w:b/>
              </w:rPr>
              <w:t>passw</w:t>
            </w:r>
            <w:proofErr w:type="spellEnd"/>
            <w:r w:rsidRPr="002703EC">
              <w:rPr>
                <w:b/>
              </w:rPr>
              <w:t>)-</w:t>
            </w:r>
            <w:r>
              <w:t xml:space="preserve"> Checks if the fields in the </w:t>
            </w:r>
            <w:proofErr w:type="spellStart"/>
            <w:r>
              <w:t>login_frame</w:t>
            </w:r>
            <w:proofErr w:type="spellEnd"/>
            <w:r>
              <w:t xml:space="preserve"> are correct, if not display an error message with the incorrect fields, </w:t>
            </w:r>
            <w:r w:rsidR="002703EC">
              <w:t xml:space="preserve">if they are correct, set </w:t>
            </w:r>
            <w:proofErr w:type="spellStart"/>
            <w:r w:rsidR="002703EC">
              <w:t>self.user_data</w:t>
            </w:r>
            <w:proofErr w:type="spellEnd"/>
            <w:r w:rsidR="002703EC">
              <w:t xml:space="preserve"> to the user data of the logged in user and change the login frame to the </w:t>
            </w:r>
            <w:proofErr w:type="spellStart"/>
            <w:r w:rsidR="002703EC">
              <w:t>main_menu</w:t>
            </w:r>
            <w:proofErr w:type="spellEnd"/>
            <w:r w:rsidR="002703EC">
              <w:t xml:space="preserve"> frame.</w:t>
            </w:r>
            <w:r w:rsidR="003C0BCE">
              <w:t xml:space="preserve"> </w:t>
            </w:r>
          </w:p>
        </w:tc>
      </w:tr>
      <w:tr w:rsidR="003C0BCE" w:rsidTr="003C0BCE">
        <w:tc>
          <w:tcPr>
            <w:tcW w:w="1555" w:type="dxa"/>
          </w:tcPr>
          <w:p w:rsidR="003C0BCE" w:rsidRPr="003C0BCE" w:rsidRDefault="003C0BCE">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3C0BCE" w:rsidRPr="003C0BCE" w:rsidRDefault="002703EC">
            <w:pPr>
              <w:pBdr>
                <w:top w:val="none" w:sz="0" w:space="0" w:color="auto"/>
                <w:left w:val="none" w:sz="0" w:space="0" w:color="auto"/>
                <w:bottom w:val="none" w:sz="0" w:space="0" w:color="auto"/>
                <w:right w:val="none" w:sz="0" w:space="0" w:color="auto"/>
                <w:between w:val="none" w:sz="0" w:space="0" w:color="auto"/>
              </w:pBdr>
            </w:pPr>
            <w:proofErr w:type="spellStart"/>
            <w:r>
              <w:t>User_data</w:t>
            </w:r>
            <w:proofErr w:type="spellEnd"/>
            <w:r>
              <w:t xml:space="preserve">, master, validation, </w:t>
            </w:r>
            <w:proofErr w:type="spellStart"/>
            <w:r>
              <w:t>main_menu_frame</w:t>
            </w:r>
            <w:proofErr w:type="spellEnd"/>
            <w:r>
              <w:t xml:space="preserve">, </w:t>
            </w:r>
            <w:proofErr w:type="spellStart"/>
            <w:r>
              <w:t>worksheets_frame</w:t>
            </w:r>
            <w:proofErr w:type="spellEnd"/>
            <w:r>
              <w:t xml:space="preserve">, </w:t>
            </w:r>
            <w:proofErr w:type="spellStart"/>
            <w:r>
              <w:t>duels_frame</w:t>
            </w:r>
            <w:proofErr w:type="spellEnd"/>
            <w:r>
              <w:t xml:space="preserve">, </w:t>
            </w:r>
            <w:proofErr w:type="spellStart"/>
            <w:r>
              <w:t>profile_frame</w:t>
            </w:r>
            <w:proofErr w:type="spellEnd"/>
            <w:r>
              <w:t xml:space="preserve">, </w:t>
            </w:r>
            <w:proofErr w:type="spellStart"/>
            <w:r>
              <w:t>login_frame</w:t>
            </w:r>
            <w:proofErr w:type="spellEnd"/>
            <w:r>
              <w:t>, config</w:t>
            </w:r>
          </w:p>
        </w:tc>
      </w:tr>
    </w:tbl>
    <w:p w:rsidR="003C0BCE" w:rsidRDefault="003C0BCE">
      <w:pPr>
        <w:rPr>
          <w:b/>
        </w:rPr>
      </w:pPr>
    </w:p>
    <w:p w:rsidR="002703EC" w:rsidRDefault="002703EC">
      <w:pPr>
        <w:rPr>
          <w:b/>
        </w:rPr>
      </w:pPr>
      <w:r>
        <w:rPr>
          <w:b/>
        </w:rPr>
        <w:t>Profile</w:t>
      </w:r>
    </w:p>
    <w:tbl>
      <w:tblPr>
        <w:tblStyle w:val="TableGrid"/>
        <w:tblW w:w="0" w:type="auto"/>
        <w:tblLook w:val="04A0" w:firstRow="1" w:lastRow="0" w:firstColumn="1" w:lastColumn="0" w:noHBand="0" w:noVBand="1"/>
      </w:tblPr>
      <w:tblGrid>
        <w:gridCol w:w="1555"/>
        <w:gridCol w:w="7461"/>
      </w:tblGrid>
      <w:tr w:rsidR="002703EC" w:rsidRPr="003C0BCE" w:rsidTr="002703EC">
        <w:tc>
          <w:tcPr>
            <w:tcW w:w="1555" w:type="dxa"/>
          </w:tcPr>
          <w:p w:rsidR="002703EC" w:rsidRPr="003C0BCE" w:rsidRDefault="002703EC" w:rsidP="002703EC">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2703EC" w:rsidRPr="003C0BCE" w:rsidRDefault="002703EC" w:rsidP="002703EC">
            <w:pPr>
              <w:pBdr>
                <w:top w:val="none" w:sz="0" w:space="0" w:color="auto"/>
                <w:left w:val="none" w:sz="0" w:space="0" w:color="auto"/>
                <w:bottom w:val="none" w:sz="0" w:space="0" w:color="auto"/>
                <w:right w:val="none" w:sz="0" w:space="0" w:color="auto"/>
                <w:between w:val="none" w:sz="0" w:space="0" w:color="auto"/>
              </w:pBdr>
            </w:pPr>
            <w:r>
              <w:t>A window that displays a user’s duel/worksheet history, the user’s profile picture, general information about a user including their name, elo and school. If the user is viewing their own profile, then they can also change their profile picture.</w:t>
            </w:r>
          </w:p>
        </w:tc>
      </w:tr>
      <w:tr w:rsidR="002703EC" w:rsidRPr="003C0BCE" w:rsidTr="002703EC">
        <w:tc>
          <w:tcPr>
            <w:tcW w:w="1555" w:type="dxa"/>
          </w:tcPr>
          <w:p w:rsidR="002703EC" w:rsidRPr="003C0BCE" w:rsidRDefault="002703EC" w:rsidP="002703EC">
            <w:pPr>
              <w:pBdr>
                <w:top w:val="none" w:sz="0" w:space="0" w:color="auto"/>
                <w:left w:val="none" w:sz="0" w:space="0" w:color="auto"/>
                <w:bottom w:val="none" w:sz="0" w:space="0" w:color="auto"/>
                <w:right w:val="none" w:sz="0" w:space="0" w:color="auto"/>
                <w:between w:val="none" w:sz="0" w:space="0" w:color="auto"/>
              </w:pBdr>
            </w:pPr>
            <w:r>
              <w:lastRenderedPageBreak/>
              <w:t>Me</w:t>
            </w:r>
            <w:r w:rsidRPr="003C0BCE">
              <w:t>thods</w:t>
            </w:r>
          </w:p>
        </w:tc>
        <w:tc>
          <w:tcPr>
            <w:tcW w:w="7461" w:type="dxa"/>
          </w:tcPr>
          <w:p w:rsidR="002703EC" w:rsidRPr="002703EC" w:rsidRDefault="002703EC" w:rsidP="002703EC">
            <w:pPr>
              <w:pBdr>
                <w:top w:val="none" w:sz="0" w:space="0" w:color="auto"/>
                <w:left w:val="none" w:sz="0" w:space="0" w:color="auto"/>
                <w:bottom w:val="none" w:sz="0" w:space="0" w:color="auto"/>
                <w:right w:val="none" w:sz="0" w:space="0" w:color="auto"/>
                <w:between w:val="none" w:sz="0" w:space="0" w:color="auto"/>
              </w:pBdr>
            </w:pPr>
            <w:proofErr w:type="spellStart"/>
            <w:r w:rsidRPr="002703EC">
              <w:rPr>
                <w:b/>
              </w:rPr>
              <w:t>Upload_profile_</w:t>
            </w:r>
            <w:proofErr w:type="gramStart"/>
            <w:r w:rsidRPr="002703EC">
              <w:rPr>
                <w:b/>
              </w:rPr>
              <w:t>pic</w:t>
            </w:r>
            <w:proofErr w:type="spellEnd"/>
            <w:r w:rsidRPr="002703EC">
              <w:rPr>
                <w:b/>
              </w:rPr>
              <w:t>(</w:t>
            </w:r>
            <w:proofErr w:type="gramEnd"/>
            <w:r w:rsidRPr="002703EC">
              <w:rPr>
                <w:b/>
              </w:rPr>
              <w:t xml:space="preserve">)- </w:t>
            </w:r>
            <w:r>
              <w:t>Called when a user clicks on their profile picture. A file selector window appears where the user choses an image file that they wish to be their profile pictu</w:t>
            </w:r>
            <w:r w:rsidR="003A6364">
              <w:t xml:space="preserve">re, </w:t>
            </w:r>
            <w:r w:rsidR="00430117">
              <w:t>a temporary image file that is a resized 128x128 version of their selected image is made. That image is uploaded to the profile picture section of the website and then deleted.</w:t>
            </w:r>
          </w:p>
          <w:p w:rsidR="002703EC" w:rsidRDefault="002703EC" w:rsidP="002703EC">
            <w:pPr>
              <w:pBdr>
                <w:top w:val="none" w:sz="0" w:space="0" w:color="auto"/>
                <w:left w:val="none" w:sz="0" w:space="0" w:color="auto"/>
                <w:bottom w:val="none" w:sz="0" w:space="0" w:color="auto"/>
                <w:right w:val="none" w:sz="0" w:space="0" w:color="auto"/>
                <w:between w:val="none" w:sz="0" w:space="0" w:color="auto"/>
              </w:pBdr>
            </w:pPr>
            <w:proofErr w:type="spellStart"/>
            <w:r w:rsidRPr="002703EC">
              <w:rPr>
                <w:b/>
              </w:rPr>
              <w:t>Set_tree_</w:t>
            </w:r>
            <w:proofErr w:type="gramStart"/>
            <w:r w:rsidRPr="002703EC">
              <w:rPr>
                <w:b/>
              </w:rPr>
              <w:t>worksheets</w:t>
            </w:r>
            <w:proofErr w:type="spellEnd"/>
            <w:r w:rsidRPr="002703EC">
              <w:rPr>
                <w:b/>
              </w:rPr>
              <w:t>(</w:t>
            </w:r>
            <w:proofErr w:type="gramEnd"/>
            <w:r w:rsidRPr="002703EC">
              <w:rPr>
                <w:b/>
              </w:rPr>
              <w:t>)</w:t>
            </w:r>
            <w:r w:rsidR="00430117">
              <w:rPr>
                <w:b/>
              </w:rPr>
              <w:t xml:space="preserve">, </w:t>
            </w:r>
            <w:proofErr w:type="spellStart"/>
            <w:r w:rsidRPr="002703EC">
              <w:rPr>
                <w:b/>
              </w:rPr>
              <w:t>Set_tree_duels</w:t>
            </w:r>
            <w:proofErr w:type="spellEnd"/>
            <w:r w:rsidRPr="002703EC">
              <w:rPr>
                <w:b/>
              </w:rPr>
              <w:t>()-</w:t>
            </w:r>
            <w:r w:rsidR="00430117">
              <w:rPr>
                <w:b/>
              </w:rPr>
              <w:t xml:space="preserve"> </w:t>
            </w:r>
            <w:r w:rsidR="00430117">
              <w:t xml:space="preserve">creates the tree view widgets and sets their columns. </w:t>
            </w:r>
          </w:p>
          <w:p w:rsidR="00430117" w:rsidRPr="00430117" w:rsidRDefault="00430117" w:rsidP="002703EC">
            <w:pPr>
              <w:pBdr>
                <w:top w:val="none" w:sz="0" w:space="0" w:color="auto"/>
                <w:left w:val="none" w:sz="0" w:space="0" w:color="auto"/>
                <w:bottom w:val="none" w:sz="0" w:space="0" w:color="auto"/>
                <w:right w:val="none" w:sz="0" w:space="0" w:color="auto"/>
                <w:between w:val="none" w:sz="0" w:space="0" w:color="auto"/>
              </w:pBdr>
            </w:pPr>
            <w:proofErr w:type="spellStart"/>
            <w:r w:rsidRPr="002703EC">
              <w:rPr>
                <w:b/>
              </w:rPr>
              <w:t>Change_table_from_</w:t>
            </w:r>
            <w:proofErr w:type="gramStart"/>
            <w:r w:rsidRPr="002703EC">
              <w:rPr>
                <w:b/>
              </w:rPr>
              <w:t>to</w:t>
            </w:r>
            <w:proofErr w:type="spellEnd"/>
            <w:r w:rsidRPr="002703EC">
              <w:rPr>
                <w:b/>
              </w:rPr>
              <w:t>(</w:t>
            </w:r>
            <w:proofErr w:type="gramEnd"/>
            <w:r>
              <w:rPr>
                <w:b/>
              </w:rPr>
              <w:t>table1, table2</w:t>
            </w:r>
            <w:r w:rsidRPr="002703EC">
              <w:rPr>
                <w:b/>
              </w:rPr>
              <w:t>)-</w:t>
            </w:r>
            <w:r>
              <w:rPr>
                <w:b/>
              </w:rPr>
              <w:t xml:space="preserve"> </w:t>
            </w:r>
            <w:r>
              <w:t>changes the currently displayed table to the one the user choses by pressing the duel/worksheet history buttons.</w:t>
            </w:r>
          </w:p>
          <w:p w:rsidR="002703EC" w:rsidRPr="00430117" w:rsidRDefault="002703EC" w:rsidP="002703EC">
            <w:pPr>
              <w:pBdr>
                <w:top w:val="none" w:sz="0" w:space="0" w:color="auto"/>
                <w:left w:val="none" w:sz="0" w:space="0" w:color="auto"/>
                <w:bottom w:val="none" w:sz="0" w:space="0" w:color="auto"/>
                <w:right w:val="none" w:sz="0" w:space="0" w:color="auto"/>
                <w:between w:val="none" w:sz="0" w:space="0" w:color="auto"/>
              </w:pBdr>
            </w:pPr>
            <w:proofErr w:type="spellStart"/>
            <w:r w:rsidRPr="002703EC">
              <w:rPr>
                <w:b/>
              </w:rPr>
              <w:t>Set_data</w:t>
            </w:r>
            <w:proofErr w:type="spellEnd"/>
            <w:r w:rsidRPr="002703EC">
              <w:rPr>
                <w:b/>
              </w:rPr>
              <w:t>(</w:t>
            </w:r>
            <w:r w:rsidR="00430117">
              <w:rPr>
                <w:b/>
              </w:rPr>
              <w:t xml:space="preserve">tree, </w:t>
            </w:r>
            <w:proofErr w:type="spellStart"/>
            <w:r w:rsidR="00430117">
              <w:rPr>
                <w:b/>
              </w:rPr>
              <w:t>orderby</w:t>
            </w:r>
            <w:proofErr w:type="spellEnd"/>
            <w:r w:rsidR="00430117">
              <w:rPr>
                <w:b/>
              </w:rPr>
              <w:t>, mode</w:t>
            </w:r>
            <w:r w:rsidRPr="002703EC">
              <w:rPr>
                <w:b/>
              </w:rPr>
              <w:t>)-</w:t>
            </w:r>
            <w:r w:rsidR="00430117">
              <w:rPr>
                <w:b/>
              </w:rPr>
              <w:t xml:space="preserve"> </w:t>
            </w:r>
            <w:r w:rsidR="00430117" w:rsidRPr="00430117">
              <w:t>Sets the data</w:t>
            </w:r>
            <w:r w:rsidR="00430117">
              <w:t xml:space="preserve"> inside the specified tree to be ordered by the specified column.</w:t>
            </w:r>
          </w:p>
        </w:tc>
      </w:tr>
      <w:tr w:rsidR="002703EC" w:rsidRPr="003C0BCE" w:rsidTr="002703EC">
        <w:tc>
          <w:tcPr>
            <w:tcW w:w="1555" w:type="dxa"/>
          </w:tcPr>
          <w:p w:rsidR="002703EC" w:rsidRPr="003C0BCE" w:rsidRDefault="002703EC" w:rsidP="002703EC">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2703EC" w:rsidRPr="003C0BCE" w:rsidRDefault="002703EC" w:rsidP="002703EC">
            <w:pPr>
              <w:pBdr>
                <w:top w:val="none" w:sz="0" w:space="0" w:color="auto"/>
                <w:left w:val="none" w:sz="0" w:space="0" w:color="auto"/>
                <w:bottom w:val="none" w:sz="0" w:space="0" w:color="auto"/>
                <w:right w:val="none" w:sz="0" w:space="0" w:color="auto"/>
                <w:between w:val="none" w:sz="0" w:space="0" w:color="auto"/>
              </w:pBdr>
            </w:pPr>
            <w:proofErr w:type="spellStart"/>
            <w:r>
              <w:t>User_data</w:t>
            </w:r>
            <w:proofErr w:type="spellEnd"/>
            <w:r>
              <w:t>,</w:t>
            </w:r>
            <w:r w:rsidR="00430117">
              <w:t xml:space="preserve"> </w:t>
            </w:r>
            <w:proofErr w:type="spellStart"/>
            <w:r w:rsidR="00430117">
              <w:t>woksheet_data</w:t>
            </w:r>
            <w:proofErr w:type="spellEnd"/>
            <w:r w:rsidR="00430117">
              <w:t xml:space="preserve">, </w:t>
            </w:r>
            <w:proofErr w:type="spellStart"/>
            <w:r w:rsidR="00430117">
              <w:t>duel_data</w:t>
            </w:r>
            <w:proofErr w:type="spellEnd"/>
            <w:r w:rsidR="00430117">
              <w:t xml:space="preserve">, </w:t>
            </w:r>
            <w:proofErr w:type="spellStart"/>
            <w:r w:rsidR="00430117">
              <w:t>profile_pic_img</w:t>
            </w:r>
            <w:proofErr w:type="spellEnd"/>
            <w:r w:rsidR="00430117">
              <w:t xml:space="preserve"> </w:t>
            </w:r>
            <w:r w:rsidR="00A1524E">
              <w:t>and other GUI widgets.</w:t>
            </w:r>
          </w:p>
        </w:tc>
      </w:tr>
    </w:tbl>
    <w:p w:rsidR="002703EC" w:rsidRDefault="002703EC">
      <w:pPr>
        <w:rPr>
          <w:b/>
        </w:rPr>
      </w:pPr>
    </w:p>
    <w:p w:rsidR="00430117" w:rsidRDefault="00430117" w:rsidP="00430117">
      <w:pPr>
        <w:rPr>
          <w:b/>
        </w:rPr>
      </w:pPr>
      <w:proofErr w:type="spellStart"/>
      <w:r>
        <w:rPr>
          <w:b/>
        </w:rPr>
        <w:t>ProfileSearch</w:t>
      </w:r>
      <w:proofErr w:type="spellEnd"/>
    </w:p>
    <w:tbl>
      <w:tblPr>
        <w:tblStyle w:val="TableGrid"/>
        <w:tblW w:w="0" w:type="auto"/>
        <w:tblLook w:val="04A0" w:firstRow="1" w:lastRow="0" w:firstColumn="1" w:lastColumn="0" w:noHBand="0" w:noVBand="1"/>
      </w:tblPr>
      <w:tblGrid>
        <w:gridCol w:w="1555"/>
        <w:gridCol w:w="7461"/>
      </w:tblGrid>
      <w:tr w:rsidR="00430117" w:rsidTr="00430117">
        <w:tc>
          <w:tcPr>
            <w:tcW w:w="1555" w:type="dxa"/>
          </w:tcPr>
          <w:p w:rsidR="00430117" w:rsidRPr="003C0BCE" w:rsidRDefault="00430117" w:rsidP="00430117">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430117" w:rsidRPr="003C0BCE" w:rsidRDefault="00A1524E" w:rsidP="00430117">
            <w:pPr>
              <w:pBdr>
                <w:top w:val="none" w:sz="0" w:space="0" w:color="auto"/>
                <w:left w:val="none" w:sz="0" w:space="0" w:color="auto"/>
                <w:bottom w:val="none" w:sz="0" w:space="0" w:color="auto"/>
                <w:right w:val="none" w:sz="0" w:space="0" w:color="auto"/>
                <w:between w:val="none" w:sz="0" w:space="0" w:color="auto"/>
              </w:pBdr>
            </w:pPr>
            <w:r>
              <w:t xml:space="preserve">Window where the user can search for other users’ profiles by typing in a user’s username. </w:t>
            </w:r>
          </w:p>
        </w:tc>
      </w:tr>
      <w:tr w:rsidR="00430117" w:rsidTr="00430117">
        <w:tc>
          <w:tcPr>
            <w:tcW w:w="1555" w:type="dxa"/>
          </w:tcPr>
          <w:p w:rsidR="00430117" w:rsidRPr="003C0BCE" w:rsidRDefault="00430117" w:rsidP="00430117">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430117" w:rsidRPr="003C0BCE" w:rsidRDefault="00A1524E" w:rsidP="00430117">
            <w:pPr>
              <w:pBdr>
                <w:top w:val="none" w:sz="0" w:space="0" w:color="auto"/>
                <w:left w:val="none" w:sz="0" w:space="0" w:color="auto"/>
                <w:bottom w:val="none" w:sz="0" w:space="0" w:color="auto"/>
                <w:right w:val="none" w:sz="0" w:space="0" w:color="auto"/>
                <w:between w:val="none" w:sz="0" w:space="0" w:color="auto"/>
              </w:pBdr>
            </w:pPr>
            <w:proofErr w:type="gramStart"/>
            <w:r>
              <w:rPr>
                <w:b/>
              </w:rPr>
              <w:t>Search(</w:t>
            </w:r>
            <w:proofErr w:type="gramEnd"/>
            <w:r>
              <w:rPr>
                <w:b/>
              </w:rPr>
              <w:t xml:space="preserve">)- </w:t>
            </w:r>
            <w:r w:rsidR="00430117">
              <w:t xml:space="preserve"> </w:t>
            </w:r>
            <w:r>
              <w:t xml:space="preserve">If the username entered exists then it calls the Profile class with the searched for user’s </w:t>
            </w:r>
            <w:proofErr w:type="spellStart"/>
            <w:r>
              <w:t>user_id</w:t>
            </w:r>
            <w:proofErr w:type="spellEnd"/>
            <w:r>
              <w:t xml:space="preserve">. If the user does not </w:t>
            </w:r>
            <w:r w:rsidR="00B446D6">
              <w:t>exist,</w:t>
            </w:r>
            <w:r>
              <w:t xml:space="preserve"> then an error message is displayed.</w:t>
            </w:r>
          </w:p>
        </w:tc>
      </w:tr>
      <w:tr w:rsidR="00430117" w:rsidTr="00430117">
        <w:tc>
          <w:tcPr>
            <w:tcW w:w="1555" w:type="dxa"/>
          </w:tcPr>
          <w:p w:rsidR="00430117" w:rsidRPr="003C0BCE" w:rsidRDefault="00430117" w:rsidP="00430117">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430117" w:rsidRPr="003C0BCE" w:rsidRDefault="00A1524E" w:rsidP="00430117">
            <w:pPr>
              <w:pBdr>
                <w:top w:val="none" w:sz="0" w:space="0" w:color="auto"/>
                <w:left w:val="none" w:sz="0" w:space="0" w:color="auto"/>
                <w:bottom w:val="none" w:sz="0" w:space="0" w:color="auto"/>
                <w:right w:val="none" w:sz="0" w:space="0" w:color="auto"/>
                <w:between w:val="none" w:sz="0" w:space="0" w:color="auto"/>
              </w:pBdr>
            </w:pPr>
            <w:r>
              <w:t>GUI widgets.</w:t>
            </w:r>
          </w:p>
        </w:tc>
      </w:tr>
    </w:tbl>
    <w:p w:rsidR="00430117" w:rsidRDefault="00430117">
      <w:pPr>
        <w:rPr>
          <w:b/>
        </w:rPr>
      </w:pPr>
    </w:p>
    <w:p w:rsidR="00A1524E" w:rsidRDefault="00A1524E" w:rsidP="00A1524E">
      <w:pPr>
        <w:rPr>
          <w:b/>
        </w:rPr>
      </w:pPr>
      <w:r>
        <w:rPr>
          <w:b/>
        </w:rPr>
        <w:t>Register</w:t>
      </w:r>
    </w:p>
    <w:tbl>
      <w:tblPr>
        <w:tblStyle w:val="TableGrid"/>
        <w:tblW w:w="0" w:type="auto"/>
        <w:tblLook w:val="04A0" w:firstRow="1" w:lastRow="0" w:firstColumn="1" w:lastColumn="0" w:noHBand="0" w:noVBand="1"/>
      </w:tblPr>
      <w:tblGrid>
        <w:gridCol w:w="1555"/>
        <w:gridCol w:w="7461"/>
      </w:tblGrid>
      <w:tr w:rsidR="00A1524E" w:rsidTr="003C1851">
        <w:tc>
          <w:tcPr>
            <w:tcW w:w="1555" w:type="dxa"/>
          </w:tcPr>
          <w:p w:rsidR="00A1524E" w:rsidRPr="003C0BCE" w:rsidRDefault="00A1524E" w:rsidP="003C1851">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A1524E" w:rsidRPr="003C0BCE" w:rsidRDefault="00A1524E" w:rsidP="003C1851">
            <w:pPr>
              <w:pBdr>
                <w:top w:val="none" w:sz="0" w:space="0" w:color="auto"/>
                <w:left w:val="none" w:sz="0" w:space="0" w:color="auto"/>
                <w:bottom w:val="none" w:sz="0" w:space="0" w:color="auto"/>
                <w:right w:val="none" w:sz="0" w:space="0" w:color="auto"/>
                <w:between w:val="none" w:sz="0" w:space="0" w:color="auto"/>
              </w:pBdr>
            </w:pPr>
            <w:r>
              <w:t xml:space="preserve">Window where a new user can create an account. </w:t>
            </w:r>
          </w:p>
        </w:tc>
      </w:tr>
      <w:tr w:rsidR="00A1524E" w:rsidTr="003C1851">
        <w:tc>
          <w:tcPr>
            <w:tcW w:w="1555" w:type="dxa"/>
          </w:tcPr>
          <w:p w:rsidR="00A1524E" w:rsidRPr="003C0BCE" w:rsidRDefault="00A1524E" w:rsidP="003C1851">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A1524E" w:rsidRPr="00A1524E" w:rsidRDefault="00A1524E" w:rsidP="003C1851">
            <w:pPr>
              <w:pBdr>
                <w:top w:val="none" w:sz="0" w:space="0" w:color="auto"/>
                <w:left w:val="none" w:sz="0" w:space="0" w:color="auto"/>
                <w:bottom w:val="none" w:sz="0" w:space="0" w:color="auto"/>
                <w:right w:val="none" w:sz="0" w:space="0" w:color="auto"/>
                <w:between w:val="none" w:sz="0" w:space="0" w:color="auto"/>
              </w:pBdr>
            </w:pPr>
            <w:proofErr w:type="gramStart"/>
            <w:r>
              <w:rPr>
                <w:b/>
              </w:rPr>
              <w:t>Register(</w:t>
            </w:r>
            <w:proofErr w:type="gramEnd"/>
            <w:r>
              <w:rPr>
                <w:b/>
              </w:rPr>
              <w:t xml:space="preserve">)- </w:t>
            </w:r>
            <w:r>
              <w:t xml:space="preserve">Validates all fields entered that can be validated locally, if they are not valid  the invalid fields are pointed out, otherwise the fields are sent </w:t>
            </w:r>
            <w:proofErr w:type="spellStart"/>
            <w:r>
              <w:t>of</w:t>
            </w:r>
            <w:proofErr w:type="spellEnd"/>
            <w:r>
              <w:t xml:space="preserve"> to the database server for further validation. If the fields are found to be valid by the database server then a new record in the user table is inserted with the details of the new user, the register window displays a message </w:t>
            </w:r>
            <w:r w:rsidR="00316F42">
              <w:t>saying:</w:t>
            </w:r>
            <w:r>
              <w:t xml:space="preserve"> “Registration complete”</w:t>
            </w:r>
            <w:r w:rsidR="00316F42">
              <w:t xml:space="preserve"> and the register window is destroyed</w:t>
            </w:r>
            <w:r>
              <w:t xml:space="preserve">. If the further validation finds an error in the fields then the </w:t>
            </w:r>
            <w:r w:rsidR="00316F42">
              <w:t>invalid fields are pointed out in the register window.</w:t>
            </w:r>
          </w:p>
        </w:tc>
      </w:tr>
      <w:tr w:rsidR="00A1524E" w:rsidTr="003C1851">
        <w:tc>
          <w:tcPr>
            <w:tcW w:w="1555" w:type="dxa"/>
          </w:tcPr>
          <w:p w:rsidR="00A1524E" w:rsidRPr="003C0BCE" w:rsidRDefault="00A1524E" w:rsidP="003C1851">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A1524E" w:rsidRPr="003C0BCE" w:rsidRDefault="00316F42" w:rsidP="003C1851">
            <w:pPr>
              <w:pBdr>
                <w:top w:val="none" w:sz="0" w:space="0" w:color="auto"/>
                <w:left w:val="none" w:sz="0" w:space="0" w:color="auto"/>
                <w:bottom w:val="none" w:sz="0" w:space="0" w:color="auto"/>
                <w:right w:val="none" w:sz="0" w:space="0" w:color="auto"/>
                <w:between w:val="none" w:sz="0" w:space="0" w:color="auto"/>
              </w:pBdr>
            </w:pPr>
            <w:proofErr w:type="spellStart"/>
            <w:r>
              <w:t>Username_entry</w:t>
            </w:r>
            <w:proofErr w:type="spellEnd"/>
            <w:r>
              <w:t xml:space="preserve">, </w:t>
            </w:r>
            <w:proofErr w:type="spellStart"/>
            <w:r>
              <w:t>firstname_entry</w:t>
            </w:r>
            <w:proofErr w:type="spellEnd"/>
            <w:r>
              <w:t xml:space="preserve">, </w:t>
            </w:r>
            <w:proofErr w:type="spellStart"/>
            <w:r>
              <w:t>secondname_entry</w:t>
            </w:r>
            <w:proofErr w:type="spellEnd"/>
            <w:r>
              <w:t xml:space="preserve">, email-entry, </w:t>
            </w:r>
            <w:proofErr w:type="spellStart"/>
            <w:r>
              <w:t>password_entry</w:t>
            </w:r>
            <w:proofErr w:type="spellEnd"/>
            <w:r>
              <w:t xml:space="preserve">, </w:t>
            </w:r>
            <w:proofErr w:type="spellStart"/>
            <w:r>
              <w:t>re_enter_password_entry</w:t>
            </w:r>
            <w:proofErr w:type="spellEnd"/>
            <w:r>
              <w:t xml:space="preserve">, </w:t>
            </w:r>
            <w:proofErr w:type="spellStart"/>
            <w:r>
              <w:t>school_code_entry</w:t>
            </w:r>
            <w:proofErr w:type="spellEnd"/>
            <w:r>
              <w:t xml:space="preserve">, </w:t>
            </w:r>
            <w:proofErr w:type="spellStart"/>
            <w:r>
              <w:t>post_code_entry</w:t>
            </w:r>
            <w:proofErr w:type="spellEnd"/>
            <w:r>
              <w:t xml:space="preserve">, other </w:t>
            </w:r>
            <w:r w:rsidR="00A1524E">
              <w:t>GUI widgets.</w:t>
            </w:r>
          </w:p>
        </w:tc>
      </w:tr>
    </w:tbl>
    <w:p w:rsidR="00A1524E" w:rsidRDefault="00A1524E">
      <w:pPr>
        <w:rPr>
          <w:b/>
        </w:rPr>
      </w:pPr>
    </w:p>
    <w:p w:rsidR="00316F42" w:rsidRDefault="00316F42" w:rsidP="00316F42">
      <w:pPr>
        <w:rPr>
          <w:b/>
        </w:rPr>
      </w:pPr>
      <w:proofErr w:type="spellStart"/>
      <w:r>
        <w:rPr>
          <w:b/>
        </w:rPr>
        <w:t>GameOver</w:t>
      </w:r>
      <w:proofErr w:type="spellEnd"/>
    </w:p>
    <w:tbl>
      <w:tblPr>
        <w:tblStyle w:val="TableGrid"/>
        <w:tblW w:w="0" w:type="auto"/>
        <w:tblLook w:val="04A0" w:firstRow="1" w:lastRow="0" w:firstColumn="1" w:lastColumn="0" w:noHBand="0" w:noVBand="1"/>
      </w:tblPr>
      <w:tblGrid>
        <w:gridCol w:w="1555"/>
        <w:gridCol w:w="7461"/>
      </w:tblGrid>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t>Window that appears at the end of a duel with the duel results.</w:t>
            </w:r>
          </w:p>
        </w:tc>
      </w:tr>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rPr>
                <w:b/>
              </w:rPr>
              <w:t>None</w:t>
            </w:r>
          </w:p>
        </w:tc>
      </w:tr>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proofErr w:type="spellStart"/>
            <w:r>
              <w:t>Win_chance</w:t>
            </w:r>
            <w:proofErr w:type="spellEnd"/>
            <w:r>
              <w:t xml:space="preserve">, </w:t>
            </w:r>
            <w:proofErr w:type="spellStart"/>
            <w:r>
              <w:t>opponent_info</w:t>
            </w:r>
            <w:proofErr w:type="spellEnd"/>
            <w:r>
              <w:t xml:space="preserve">, time, </w:t>
            </w:r>
            <w:proofErr w:type="spellStart"/>
            <w:r>
              <w:t>uid</w:t>
            </w:r>
            <w:proofErr w:type="spellEnd"/>
            <w:r>
              <w:t xml:space="preserve">, opponent, </w:t>
            </w:r>
            <w:proofErr w:type="spellStart"/>
            <w:r>
              <w:t>elo</w:t>
            </w:r>
            <w:proofErr w:type="spellEnd"/>
            <w:r>
              <w:t xml:space="preserve">, </w:t>
            </w:r>
            <w:proofErr w:type="spellStart"/>
            <w:r>
              <w:t>win_state</w:t>
            </w:r>
            <w:proofErr w:type="spellEnd"/>
            <w:r>
              <w:t xml:space="preserve">, topic, </w:t>
            </w:r>
            <w:proofErr w:type="spellStart"/>
            <w:r>
              <w:t>qn</w:t>
            </w:r>
            <w:proofErr w:type="spellEnd"/>
            <w:r>
              <w:t xml:space="preserve">, </w:t>
            </w:r>
            <w:proofErr w:type="spellStart"/>
            <w:r>
              <w:t>funcs</w:t>
            </w:r>
            <w:proofErr w:type="spellEnd"/>
            <w:r>
              <w:t>, GUI widgets</w:t>
            </w:r>
            <w:r w:rsidR="000D3EA4">
              <w:t>.</w:t>
            </w:r>
          </w:p>
        </w:tc>
      </w:tr>
    </w:tbl>
    <w:p w:rsidR="00316F42" w:rsidRDefault="00316F42">
      <w:pPr>
        <w:rPr>
          <w:b/>
        </w:rPr>
      </w:pPr>
    </w:p>
    <w:p w:rsidR="00316F42" w:rsidRDefault="00316F42" w:rsidP="00316F42">
      <w:pPr>
        <w:rPr>
          <w:b/>
        </w:rPr>
      </w:pPr>
      <w:proofErr w:type="spellStart"/>
      <w:r>
        <w:rPr>
          <w:b/>
        </w:rPr>
        <w:t>DuelSearch</w:t>
      </w:r>
      <w:proofErr w:type="spellEnd"/>
    </w:p>
    <w:tbl>
      <w:tblPr>
        <w:tblStyle w:val="TableGrid"/>
        <w:tblW w:w="0" w:type="auto"/>
        <w:tblLook w:val="04A0" w:firstRow="1" w:lastRow="0" w:firstColumn="1" w:lastColumn="0" w:noHBand="0" w:noVBand="1"/>
      </w:tblPr>
      <w:tblGrid>
        <w:gridCol w:w="1555"/>
        <w:gridCol w:w="7461"/>
      </w:tblGrid>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t>Window that displays the current time taken to find a duel, the user’s profile picture</w:t>
            </w:r>
            <w:r w:rsidR="003C1851">
              <w:t xml:space="preserve"> and current elo. Also handles the connection to the game server whilst in matchmaking.</w:t>
            </w:r>
          </w:p>
        </w:tc>
      </w:tr>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lastRenderedPageBreak/>
              <w:t>Me</w:t>
            </w:r>
            <w:r w:rsidRPr="003C0BCE">
              <w:t>thods</w:t>
            </w:r>
          </w:p>
        </w:tc>
        <w:tc>
          <w:tcPr>
            <w:tcW w:w="7461" w:type="dxa"/>
          </w:tcPr>
          <w:p w:rsidR="003C1851" w:rsidRDefault="003C1851" w:rsidP="003C1851">
            <w:pPr>
              <w:pBdr>
                <w:top w:val="none" w:sz="0" w:space="0" w:color="auto"/>
                <w:left w:val="none" w:sz="0" w:space="0" w:color="auto"/>
                <w:bottom w:val="none" w:sz="0" w:space="0" w:color="auto"/>
                <w:right w:val="none" w:sz="0" w:space="0" w:color="auto"/>
                <w:between w:val="none" w:sz="0" w:space="0" w:color="auto"/>
              </w:pBdr>
            </w:pPr>
            <w:proofErr w:type="spellStart"/>
            <w:r>
              <w:rPr>
                <w:b/>
              </w:rPr>
              <w:t>Update_</w:t>
            </w:r>
            <w:proofErr w:type="gramStart"/>
            <w:r>
              <w:rPr>
                <w:b/>
              </w:rPr>
              <w:t>time</w:t>
            </w:r>
            <w:proofErr w:type="spellEnd"/>
            <w:r>
              <w:rPr>
                <w:b/>
              </w:rPr>
              <w:t>(</w:t>
            </w:r>
            <w:proofErr w:type="gramEnd"/>
            <w:r>
              <w:rPr>
                <w:b/>
              </w:rPr>
              <w:t xml:space="preserve">)- </w:t>
            </w:r>
            <w:r>
              <w:t xml:space="preserve">Updates the </w:t>
            </w:r>
            <w:proofErr w:type="spellStart"/>
            <w:r>
              <w:t>time_taken</w:t>
            </w:r>
            <w:proofErr w:type="spellEnd"/>
            <w:r>
              <w:t xml:space="preserve"> label widget every second.</w:t>
            </w:r>
          </w:p>
          <w:p w:rsidR="003C1851" w:rsidRDefault="003C1851" w:rsidP="003C1851">
            <w:pPr>
              <w:pBdr>
                <w:top w:val="none" w:sz="0" w:space="0" w:color="auto"/>
                <w:left w:val="none" w:sz="0" w:space="0" w:color="auto"/>
                <w:bottom w:val="none" w:sz="0" w:space="0" w:color="auto"/>
                <w:right w:val="none" w:sz="0" w:space="0" w:color="auto"/>
                <w:between w:val="none" w:sz="0" w:space="0" w:color="auto"/>
              </w:pBdr>
            </w:pPr>
            <w:proofErr w:type="spellStart"/>
            <w:r>
              <w:rPr>
                <w:b/>
              </w:rPr>
              <w:t>Safe_connection_shutdown</w:t>
            </w:r>
            <w:proofErr w:type="spellEnd"/>
            <w:r>
              <w:rPr>
                <w:b/>
              </w:rPr>
              <w:t>(**</w:t>
            </w:r>
            <w:proofErr w:type="spellStart"/>
            <w:r>
              <w:rPr>
                <w:b/>
              </w:rPr>
              <w:t>kwargs</w:t>
            </w:r>
            <w:proofErr w:type="spellEnd"/>
            <w:r>
              <w:rPr>
                <w:b/>
              </w:rPr>
              <w:t xml:space="preserve">)- </w:t>
            </w:r>
            <w:r>
              <w:t>This method is called whenever the duel search window or actual duel window are closed/crashed while connected to the game server or when a duel has ended. It safely closes the connection to the game server to prevent both the game server and the client from crashing. An error message is also displayed necessary.</w:t>
            </w:r>
          </w:p>
          <w:p w:rsidR="003C1851" w:rsidRDefault="003C1851" w:rsidP="003C1851">
            <w:pPr>
              <w:pBdr>
                <w:top w:val="none" w:sz="0" w:space="0" w:color="auto"/>
                <w:left w:val="none" w:sz="0" w:space="0" w:color="auto"/>
                <w:bottom w:val="none" w:sz="0" w:space="0" w:color="auto"/>
                <w:right w:val="none" w:sz="0" w:space="0" w:color="auto"/>
                <w:between w:val="none" w:sz="0" w:space="0" w:color="auto"/>
              </w:pBdr>
            </w:pPr>
            <w:proofErr w:type="spellStart"/>
            <w:r>
              <w:rPr>
                <w:b/>
              </w:rPr>
              <w:t>Status_</w:t>
            </w:r>
            <w:proofErr w:type="gramStart"/>
            <w:r>
              <w:rPr>
                <w:b/>
              </w:rPr>
              <w:t>update</w:t>
            </w:r>
            <w:proofErr w:type="spellEnd"/>
            <w:r>
              <w:rPr>
                <w:b/>
              </w:rPr>
              <w:t>(</w:t>
            </w:r>
            <w:proofErr w:type="gramEnd"/>
            <w:r>
              <w:rPr>
                <w:b/>
              </w:rPr>
              <w:t xml:space="preserve">duel, opponent)- </w:t>
            </w:r>
            <w:r>
              <w:t>continuously sends the status and amount of questions correct that the current client has</w:t>
            </w:r>
            <w:r w:rsidR="004163CA">
              <w:t xml:space="preserve"> to the game server</w:t>
            </w:r>
            <w:r>
              <w:t xml:space="preserve"> and also receives the </w:t>
            </w:r>
            <w:r w:rsidR="004163CA">
              <w:t>status and amount of questions correct of the opponent’s client from the game server.</w:t>
            </w:r>
            <w:r w:rsidR="00B9590E">
              <w:t xml:space="preserve"> It also sets the state attribute of </w:t>
            </w:r>
            <w:proofErr w:type="spellStart"/>
            <w:r w:rsidR="00B9590E">
              <w:t>FractionsDuel</w:t>
            </w:r>
            <w:proofErr w:type="spellEnd"/>
            <w:r w:rsidR="00B9590E">
              <w:t xml:space="preserve"> to “finished” someone has found to have won the duel.</w:t>
            </w:r>
          </w:p>
          <w:p w:rsidR="004163CA" w:rsidRPr="004163CA" w:rsidRDefault="004163CA" w:rsidP="003C1851">
            <w:pPr>
              <w:pBdr>
                <w:top w:val="none" w:sz="0" w:space="0" w:color="auto"/>
                <w:left w:val="none" w:sz="0" w:space="0" w:color="auto"/>
                <w:bottom w:val="none" w:sz="0" w:space="0" w:color="auto"/>
                <w:right w:val="none" w:sz="0" w:space="0" w:color="auto"/>
                <w:between w:val="none" w:sz="0" w:space="0" w:color="auto"/>
              </w:pBdr>
            </w:pPr>
            <w:r>
              <w:rPr>
                <w:b/>
              </w:rPr>
              <w:t xml:space="preserve">Connect()- </w:t>
            </w:r>
            <w:r>
              <w:t>handles the connection to the game server whilst in matchmaking.</w:t>
            </w:r>
          </w:p>
        </w:tc>
      </w:tr>
      <w:tr w:rsidR="00316F42" w:rsidTr="003C1851">
        <w:tc>
          <w:tcPr>
            <w:tcW w:w="1555" w:type="dxa"/>
          </w:tcPr>
          <w:p w:rsidR="00316F42" w:rsidRPr="003C0BCE" w:rsidRDefault="00316F42" w:rsidP="003C1851">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316F42" w:rsidRPr="003C0BCE" w:rsidRDefault="004163CA" w:rsidP="003C1851">
            <w:pPr>
              <w:pBdr>
                <w:top w:val="none" w:sz="0" w:space="0" w:color="auto"/>
                <w:left w:val="none" w:sz="0" w:space="0" w:color="auto"/>
                <w:bottom w:val="none" w:sz="0" w:space="0" w:color="auto"/>
                <w:right w:val="none" w:sz="0" w:space="0" w:color="auto"/>
                <w:between w:val="none" w:sz="0" w:space="0" w:color="auto"/>
              </w:pBdr>
            </w:pPr>
            <w:proofErr w:type="spellStart"/>
            <w:r>
              <w:t>Uid</w:t>
            </w:r>
            <w:proofErr w:type="spellEnd"/>
            <w:r>
              <w:t xml:space="preserve">, topic, </w:t>
            </w:r>
            <w:proofErr w:type="spellStart"/>
            <w:r>
              <w:t>qn</w:t>
            </w:r>
            <w:proofErr w:type="spellEnd"/>
            <w:r>
              <w:t xml:space="preserve">, </w:t>
            </w:r>
            <w:proofErr w:type="spellStart"/>
            <w:r>
              <w:t>funcs</w:t>
            </w:r>
            <w:proofErr w:type="spellEnd"/>
            <w:r>
              <w:t>, elo, time, s, GUI widgets</w:t>
            </w:r>
          </w:p>
        </w:tc>
      </w:tr>
    </w:tbl>
    <w:p w:rsidR="00316F42" w:rsidRDefault="00316F42">
      <w:pPr>
        <w:rPr>
          <w:b/>
        </w:rPr>
      </w:pPr>
    </w:p>
    <w:p w:rsidR="004163CA" w:rsidRDefault="004163CA" w:rsidP="004163CA">
      <w:pPr>
        <w:rPr>
          <w:b/>
        </w:rPr>
      </w:pPr>
      <w:proofErr w:type="spellStart"/>
      <w:r>
        <w:rPr>
          <w:b/>
        </w:rPr>
        <w:t>FractionsDuel</w:t>
      </w:r>
      <w:proofErr w:type="spellEnd"/>
    </w:p>
    <w:tbl>
      <w:tblPr>
        <w:tblStyle w:val="TableGrid"/>
        <w:tblW w:w="0" w:type="auto"/>
        <w:tblLook w:val="04A0" w:firstRow="1" w:lastRow="0" w:firstColumn="1" w:lastColumn="0" w:noHBand="0" w:noVBand="1"/>
      </w:tblPr>
      <w:tblGrid>
        <w:gridCol w:w="1555"/>
        <w:gridCol w:w="7461"/>
      </w:tblGrid>
      <w:tr w:rsidR="004163CA" w:rsidTr="00A62807">
        <w:tc>
          <w:tcPr>
            <w:tcW w:w="1555" w:type="dxa"/>
          </w:tcPr>
          <w:p w:rsidR="004163CA" w:rsidRPr="003C0BCE" w:rsidRDefault="004163CA" w:rsidP="00A62807">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4163CA" w:rsidRPr="003C0BCE" w:rsidRDefault="004163CA" w:rsidP="00A62807">
            <w:pPr>
              <w:pBdr>
                <w:top w:val="none" w:sz="0" w:space="0" w:color="auto"/>
                <w:left w:val="none" w:sz="0" w:space="0" w:color="auto"/>
                <w:bottom w:val="none" w:sz="0" w:space="0" w:color="auto"/>
                <w:right w:val="none" w:sz="0" w:space="0" w:color="auto"/>
                <w:between w:val="none" w:sz="0" w:space="0" w:color="auto"/>
              </w:pBdr>
            </w:pPr>
            <w:r>
              <w:t xml:space="preserve">Window </w:t>
            </w:r>
            <w:r w:rsidR="00B9590E">
              <w:t>where the user carries out questions in the quickest time possible to beat another user that is completing the same set of questions.</w:t>
            </w:r>
            <w:r>
              <w:t xml:space="preserve"> </w:t>
            </w:r>
          </w:p>
        </w:tc>
      </w:tr>
      <w:tr w:rsidR="004163CA" w:rsidTr="00A62807">
        <w:tc>
          <w:tcPr>
            <w:tcW w:w="1555" w:type="dxa"/>
          </w:tcPr>
          <w:p w:rsidR="004163CA" w:rsidRPr="003C0BCE" w:rsidRDefault="004163CA" w:rsidP="00A62807">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4163CA" w:rsidRDefault="00B9590E" w:rsidP="00A62807">
            <w:pPr>
              <w:pBdr>
                <w:top w:val="none" w:sz="0" w:space="0" w:color="auto"/>
                <w:left w:val="none" w:sz="0" w:space="0" w:color="auto"/>
                <w:bottom w:val="none" w:sz="0" w:space="0" w:color="auto"/>
                <w:right w:val="none" w:sz="0" w:space="0" w:color="auto"/>
                <w:between w:val="none" w:sz="0" w:space="0" w:color="auto"/>
              </w:pBdr>
            </w:pPr>
            <w:proofErr w:type="spellStart"/>
            <w:r>
              <w:rPr>
                <w:b/>
              </w:rPr>
              <w:t>Set_</w:t>
            </w:r>
            <w:proofErr w:type="gramStart"/>
            <w:r>
              <w:rPr>
                <w:b/>
              </w:rPr>
              <w:t>state</w:t>
            </w:r>
            <w:proofErr w:type="spellEnd"/>
            <w:r>
              <w:rPr>
                <w:b/>
              </w:rPr>
              <w:t>(</w:t>
            </w:r>
            <w:proofErr w:type="gramEnd"/>
            <w:r>
              <w:rPr>
                <w:b/>
              </w:rPr>
              <w:t xml:space="preserve">)- </w:t>
            </w:r>
            <w:r>
              <w:t>Used to change the state to “finished” when either the user wins the duel or their opponent wins the duel. The time taken to complete the duel is also calculated.</w:t>
            </w:r>
          </w:p>
          <w:p w:rsidR="00B9590E" w:rsidRPr="00B9590E" w:rsidRDefault="00B9590E" w:rsidP="00A62807">
            <w:pPr>
              <w:pBdr>
                <w:top w:val="none" w:sz="0" w:space="0" w:color="auto"/>
                <w:left w:val="none" w:sz="0" w:space="0" w:color="auto"/>
                <w:bottom w:val="none" w:sz="0" w:space="0" w:color="auto"/>
                <w:right w:val="none" w:sz="0" w:space="0" w:color="auto"/>
                <w:between w:val="none" w:sz="0" w:space="0" w:color="auto"/>
              </w:pBdr>
            </w:pPr>
            <w:proofErr w:type="spellStart"/>
            <w:r>
              <w:rPr>
                <w:b/>
              </w:rPr>
              <w:t>Check_</w:t>
            </w:r>
            <w:proofErr w:type="gramStart"/>
            <w:r>
              <w:rPr>
                <w:b/>
              </w:rPr>
              <w:t>answers</w:t>
            </w:r>
            <w:proofErr w:type="spellEnd"/>
            <w:r>
              <w:rPr>
                <w:b/>
              </w:rPr>
              <w:t>(</w:t>
            </w:r>
            <w:proofErr w:type="gramEnd"/>
            <w:r>
              <w:rPr>
                <w:b/>
              </w:rPr>
              <w:t xml:space="preserve">)- </w:t>
            </w:r>
            <w:r>
              <w:t>Every 0.5 seconds mark all the questions in the duel to see if any more answers have been answered correctly. If the “state” attribute of the class == ”finished” then the remaining incorrect questions have the correct answers shown next to them.</w:t>
            </w:r>
          </w:p>
        </w:tc>
      </w:tr>
      <w:tr w:rsidR="004163CA" w:rsidTr="00A62807">
        <w:tc>
          <w:tcPr>
            <w:tcW w:w="1555" w:type="dxa"/>
          </w:tcPr>
          <w:p w:rsidR="004163CA" w:rsidRPr="003C0BCE" w:rsidRDefault="004163CA" w:rsidP="00A62807">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4163CA" w:rsidRPr="003C0BCE" w:rsidRDefault="00A62807" w:rsidP="00A62807">
            <w:pPr>
              <w:pBdr>
                <w:top w:val="none" w:sz="0" w:space="0" w:color="auto"/>
                <w:left w:val="none" w:sz="0" w:space="0" w:color="auto"/>
                <w:bottom w:val="none" w:sz="0" w:space="0" w:color="auto"/>
                <w:right w:val="none" w:sz="0" w:space="0" w:color="auto"/>
                <w:between w:val="none" w:sz="0" w:space="0" w:color="auto"/>
              </w:pBdr>
            </w:pPr>
            <w:proofErr w:type="spellStart"/>
            <w:r>
              <w:t>Question_no</w:t>
            </w:r>
            <w:proofErr w:type="spellEnd"/>
            <w:r>
              <w:t xml:space="preserve">, op1, op2, op3, op4, </w:t>
            </w:r>
            <w:proofErr w:type="spellStart"/>
            <w:r>
              <w:t>game_data</w:t>
            </w:r>
            <w:proofErr w:type="spellEnd"/>
            <w:r>
              <w:t>, correct, time, state, GUI widgets.</w:t>
            </w:r>
          </w:p>
        </w:tc>
      </w:tr>
    </w:tbl>
    <w:p w:rsidR="004163CA" w:rsidRDefault="004163CA">
      <w:pPr>
        <w:rPr>
          <w:b/>
        </w:rPr>
      </w:pPr>
    </w:p>
    <w:p w:rsidR="00A62807" w:rsidRDefault="00A62807" w:rsidP="00A62807">
      <w:pPr>
        <w:rPr>
          <w:b/>
        </w:rPr>
      </w:pPr>
      <w:proofErr w:type="spellStart"/>
      <w:r>
        <w:rPr>
          <w:b/>
        </w:rPr>
        <w:t>WorkSheet</w:t>
      </w:r>
      <w:proofErr w:type="spellEnd"/>
    </w:p>
    <w:tbl>
      <w:tblPr>
        <w:tblStyle w:val="TableGrid"/>
        <w:tblW w:w="0" w:type="auto"/>
        <w:tblLook w:val="04A0" w:firstRow="1" w:lastRow="0" w:firstColumn="1" w:lastColumn="0" w:noHBand="0" w:noVBand="1"/>
      </w:tblPr>
      <w:tblGrid>
        <w:gridCol w:w="1555"/>
        <w:gridCol w:w="7461"/>
      </w:tblGrid>
      <w:tr w:rsidR="00A62807" w:rsidTr="00A62807">
        <w:tc>
          <w:tcPr>
            <w:tcW w:w="1555" w:type="dxa"/>
          </w:tcPr>
          <w:p w:rsidR="00A62807" w:rsidRPr="003C0BCE" w:rsidRDefault="00A62807" w:rsidP="00A62807">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A62807" w:rsidRPr="003C0BCE" w:rsidRDefault="00A62807" w:rsidP="00A62807">
            <w:pPr>
              <w:pBdr>
                <w:top w:val="none" w:sz="0" w:space="0" w:color="auto"/>
                <w:left w:val="none" w:sz="0" w:space="0" w:color="auto"/>
                <w:bottom w:val="none" w:sz="0" w:space="0" w:color="auto"/>
                <w:right w:val="none" w:sz="0" w:space="0" w:color="auto"/>
                <w:between w:val="none" w:sz="0" w:space="0" w:color="auto"/>
              </w:pBdr>
            </w:pPr>
            <w:r>
              <w:t>The base class that other topic variants can inherit from. Includes the base attributes and methods of for a worksheet.</w:t>
            </w:r>
          </w:p>
        </w:tc>
      </w:tr>
      <w:tr w:rsidR="00A62807" w:rsidTr="00A62807">
        <w:tc>
          <w:tcPr>
            <w:tcW w:w="1555" w:type="dxa"/>
          </w:tcPr>
          <w:p w:rsidR="00A62807" w:rsidRPr="003C0BCE" w:rsidRDefault="00A62807" w:rsidP="00A62807">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A62807" w:rsidRDefault="001A122D" w:rsidP="00A62807">
            <w:pPr>
              <w:pBdr>
                <w:top w:val="none" w:sz="0" w:space="0" w:color="auto"/>
                <w:left w:val="none" w:sz="0" w:space="0" w:color="auto"/>
                <w:bottom w:val="none" w:sz="0" w:space="0" w:color="auto"/>
                <w:right w:val="none" w:sz="0" w:space="0" w:color="auto"/>
                <w:between w:val="none" w:sz="0" w:space="0" w:color="auto"/>
              </w:pBdr>
            </w:pPr>
            <w:proofErr w:type="gramStart"/>
            <w:r>
              <w:rPr>
                <w:b/>
              </w:rPr>
              <w:t>Mark(</w:t>
            </w:r>
            <w:proofErr w:type="spellStart"/>
            <w:proofErr w:type="gramEnd"/>
            <w:r>
              <w:rPr>
                <w:b/>
              </w:rPr>
              <w:t>user_id</w:t>
            </w:r>
            <w:proofErr w:type="spellEnd"/>
            <w:r>
              <w:rPr>
                <w:b/>
              </w:rPr>
              <w:t xml:space="preserve">, questions, window, </w:t>
            </w:r>
            <w:proofErr w:type="spellStart"/>
            <w:r>
              <w:rPr>
                <w:b/>
              </w:rPr>
              <w:t>menu_items</w:t>
            </w:r>
            <w:proofErr w:type="spellEnd"/>
            <w:r>
              <w:rPr>
                <w:b/>
              </w:rPr>
              <w:t xml:space="preserve">, topic, type)- </w:t>
            </w:r>
            <w:r>
              <w:t xml:space="preserve">Marks all the questions in the worksheet, displays a window with the results and saves the results to the </w:t>
            </w:r>
            <w:proofErr w:type="spellStart"/>
            <w:r>
              <w:t>work_results</w:t>
            </w:r>
            <w:proofErr w:type="spellEnd"/>
            <w:r>
              <w:t xml:space="preserve"> table in the database.</w:t>
            </w:r>
          </w:p>
          <w:p w:rsidR="001A122D" w:rsidRPr="001A122D" w:rsidRDefault="001A122D" w:rsidP="00A62807">
            <w:pPr>
              <w:pBdr>
                <w:top w:val="none" w:sz="0" w:space="0" w:color="auto"/>
                <w:left w:val="none" w:sz="0" w:space="0" w:color="auto"/>
                <w:bottom w:val="none" w:sz="0" w:space="0" w:color="auto"/>
                <w:right w:val="none" w:sz="0" w:space="0" w:color="auto"/>
                <w:between w:val="none" w:sz="0" w:space="0" w:color="auto"/>
              </w:pBdr>
            </w:pPr>
            <w:proofErr w:type="spellStart"/>
            <w:r>
              <w:rPr>
                <w:b/>
              </w:rPr>
              <w:t>Change_page</w:t>
            </w:r>
            <w:proofErr w:type="spellEnd"/>
            <w:r>
              <w:rPr>
                <w:b/>
              </w:rPr>
              <w:t>(</w:t>
            </w:r>
            <w:proofErr w:type="spellStart"/>
            <w:r>
              <w:rPr>
                <w:b/>
              </w:rPr>
              <w:t>destpage</w:t>
            </w:r>
            <w:proofErr w:type="spellEnd"/>
            <w:r>
              <w:rPr>
                <w:b/>
              </w:rPr>
              <w:t xml:space="preserve">, frames)- </w:t>
            </w:r>
            <w:r>
              <w:t xml:space="preserve">ungirds the currently displayed frame and girds either the next or previous page based </w:t>
            </w:r>
            <w:proofErr w:type="spellStart"/>
            <w:r>
              <w:t>o</w:t>
            </w:r>
            <w:proofErr w:type="spellEnd"/>
            <w:r>
              <w:t xml:space="preserve"> the button they pressed.</w:t>
            </w:r>
          </w:p>
        </w:tc>
      </w:tr>
      <w:tr w:rsidR="00A62807" w:rsidTr="00A62807">
        <w:tc>
          <w:tcPr>
            <w:tcW w:w="1555" w:type="dxa"/>
          </w:tcPr>
          <w:p w:rsidR="00A62807" w:rsidRPr="003C0BCE" w:rsidRDefault="00A62807" w:rsidP="00A62807">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A62807" w:rsidRPr="003C0BCE" w:rsidRDefault="001A122D" w:rsidP="00A62807">
            <w:pPr>
              <w:pBdr>
                <w:top w:val="none" w:sz="0" w:space="0" w:color="auto"/>
                <w:left w:val="none" w:sz="0" w:space="0" w:color="auto"/>
                <w:bottom w:val="none" w:sz="0" w:space="0" w:color="auto"/>
                <w:right w:val="none" w:sz="0" w:space="0" w:color="auto"/>
                <w:between w:val="none" w:sz="0" w:space="0" w:color="auto"/>
              </w:pBdr>
            </w:pPr>
            <w:proofErr w:type="spellStart"/>
            <w:r>
              <w:t>Start_time</w:t>
            </w:r>
            <w:proofErr w:type="spellEnd"/>
            <w:r>
              <w:t xml:space="preserve">, </w:t>
            </w:r>
            <w:proofErr w:type="spellStart"/>
            <w:r>
              <w:t>finish_time</w:t>
            </w:r>
            <w:proofErr w:type="spellEnd"/>
            <w:r>
              <w:t>, correct, GUI widgets.</w:t>
            </w:r>
          </w:p>
        </w:tc>
      </w:tr>
    </w:tbl>
    <w:p w:rsidR="00A62807" w:rsidRDefault="00A62807">
      <w:pPr>
        <w:rPr>
          <w:b/>
        </w:rPr>
      </w:pPr>
    </w:p>
    <w:p w:rsidR="001A122D" w:rsidRDefault="00815A1C" w:rsidP="001A122D">
      <w:pPr>
        <w:rPr>
          <w:b/>
        </w:rPr>
      </w:pPr>
      <w:proofErr w:type="spellStart"/>
      <w:r>
        <w:rPr>
          <w:b/>
        </w:rPr>
        <w:t>SheetOptions</w:t>
      </w:r>
      <w:proofErr w:type="spellEnd"/>
    </w:p>
    <w:tbl>
      <w:tblPr>
        <w:tblStyle w:val="TableGrid"/>
        <w:tblW w:w="0" w:type="auto"/>
        <w:tblLook w:val="04A0" w:firstRow="1" w:lastRow="0" w:firstColumn="1" w:lastColumn="0" w:noHBand="0" w:noVBand="1"/>
      </w:tblPr>
      <w:tblGrid>
        <w:gridCol w:w="1555"/>
        <w:gridCol w:w="7461"/>
      </w:tblGrid>
      <w:tr w:rsidR="001A122D" w:rsidTr="000D3EA4">
        <w:tc>
          <w:tcPr>
            <w:tcW w:w="1555" w:type="dxa"/>
          </w:tcPr>
          <w:p w:rsidR="001A122D" w:rsidRPr="003C0BCE" w:rsidRDefault="001A122D" w:rsidP="000D3EA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1A122D" w:rsidRPr="003C0BCE" w:rsidRDefault="001A122D" w:rsidP="000D3EA4">
            <w:pPr>
              <w:pBdr>
                <w:top w:val="none" w:sz="0" w:space="0" w:color="auto"/>
                <w:left w:val="none" w:sz="0" w:space="0" w:color="auto"/>
                <w:bottom w:val="none" w:sz="0" w:space="0" w:color="auto"/>
                <w:right w:val="none" w:sz="0" w:space="0" w:color="auto"/>
                <w:between w:val="none" w:sz="0" w:space="0" w:color="auto"/>
              </w:pBdr>
            </w:pPr>
            <w:r>
              <w:t>The base class that other topic variants can inherit from. Includes the base attribute</w:t>
            </w:r>
            <w:r w:rsidR="000D3EA4">
              <w:t>s</w:t>
            </w:r>
            <w:r>
              <w:t xml:space="preserve"> for</w:t>
            </w:r>
            <w:r w:rsidR="004D0C85">
              <w:t xml:space="preserve"> a sheet options window</w:t>
            </w:r>
            <w:r>
              <w:t>.</w:t>
            </w:r>
          </w:p>
        </w:tc>
      </w:tr>
      <w:tr w:rsidR="001A122D" w:rsidTr="000D3EA4">
        <w:tc>
          <w:tcPr>
            <w:tcW w:w="1555" w:type="dxa"/>
          </w:tcPr>
          <w:p w:rsidR="001A122D" w:rsidRPr="003C0BCE" w:rsidRDefault="001A122D" w:rsidP="000D3EA4">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1A122D" w:rsidRPr="001A122D" w:rsidRDefault="004D0C85" w:rsidP="000D3EA4">
            <w:pPr>
              <w:pBdr>
                <w:top w:val="none" w:sz="0" w:space="0" w:color="auto"/>
                <w:left w:val="none" w:sz="0" w:space="0" w:color="auto"/>
                <w:bottom w:val="none" w:sz="0" w:space="0" w:color="auto"/>
                <w:right w:val="none" w:sz="0" w:space="0" w:color="auto"/>
                <w:between w:val="none" w:sz="0" w:space="0" w:color="auto"/>
              </w:pBdr>
            </w:pPr>
            <w:r>
              <w:rPr>
                <w:b/>
              </w:rPr>
              <w:t>None</w:t>
            </w:r>
          </w:p>
        </w:tc>
      </w:tr>
      <w:tr w:rsidR="001A122D" w:rsidTr="000D3EA4">
        <w:tc>
          <w:tcPr>
            <w:tcW w:w="1555" w:type="dxa"/>
          </w:tcPr>
          <w:p w:rsidR="001A122D" w:rsidRPr="003C0BCE" w:rsidRDefault="001A122D" w:rsidP="000D3EA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1A122D" w:rsidRPr="003C0BCE" w:rsidRDefault="000D3EA4" w:rsidP="000D3EA4">
            <w:pPr>
              <w:pBdr>
                <w:top w:val="none" w:sz="0" w:space="0" w:color="auto"/>
                <w:left w:val="none" w:sz="0" w:space="0" w:color="auto"/>
                <w:bottom w:val="none" w:sz="0" w:space="0" w:color="auto"/>
                <w:right w:val="none" w:sz="0" w:space="0" w:color="auto"/>
                <w:between w:val="none" w:sz="0" w:space="0" w:color="auto"/>
              </w:pBdr>
            </w:pPr>
            <w:proofErr w:type="spellStart"/>
            <w:r>
              <w:t>Question_no</w:t>
            </w:r>
            <w:proofErr w:type="spellEnd"/>
            <w:r>
              <w:t xml:space="preserve">, </w:t>
            </w:r>
            <w:proofErr w:type="spellStart"/>
            <w:r>
              <w:t>question_no_label</w:t>
            </w:r>
            <w:proofErr w:type="spellEnd"/>
            <w:r>
              <w:t xml:space="preserve">, </w:t>
            </w:r>
            <w:proofErr w:type="spellStart"/>
            <w:r>
              <w:t>question_no_entry</w:t>
            </w:r>
            <w:proofErr w:type="spellEnd"/>
            <w:r>
              <w:t xml:space="preserve">, </w:t>
            </w:r>
            <w:proofErr w:type="spellStart"/>
            <w:r>
              <w:t>question_nomenu</w:t>
            </w:r>
            <w:proofErr w:type="spellEnd"/>
          </w:p>
        </w:tc>
      </w:tr>
    </w:tbl>
    <w:p w:rsidR="001A122D" w:rsidRDefault="001A122D">
      <w:pPr>
        <w:rPr>
          <w:b/>
        </w:rPr>
      </w:pPr>
    </w:p>
    <w:p w:rsidR="000D3EA4" w:rsidRDefault="000D3EA4" w:rsidP="000D3EA4">
      <w:pPr>
        <w:rPr>
          <w:b/>
        </w:rPr>
      </w:pPr>
      <w:proofErr w:type="spellStart"/>
      <w:r>
        <w:rPr>
          <w:b/>
        </w:rPr>
        <w:t>FractionsSheetOptions</w:t>
      </w:r>
      <w:proofErr w:type="spellEnd"/>
    </w:p>
    <w:tbl>
      <w:tblPr>
        <w:tblStyle w:val="TableGrid"/>
        <w:tblW w:w="0" w:type="auto"/>
        <w:tblLook w:val="04A0" w:firstRow="1" w:lastRow="0" w:firstColumn="1" w:lastColumn="0" w:noHBand="0" w:noVBand="1"/>
      </w:tblPr>
      <w:tblGrid>
        <w:gridCol w:w="1555"/>
        <w:gridCol w:w="7461"/>
      </w:tblGrid>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 xml:space="preserve">Window that is used to select the parameters needed to generate a </w:t>
            </w:r>
            <w:r w:rsidR="00BB756F">
              <w:t xml:space="preserve">fractions </w:t>
            </w:r>
            <w:r>
              <w:t xml:space="preserve">worksheet/ search for a </w:t>
            </w:r>
            <w:r w:rsidR="00BB756F">
              <w:t xml:space="preserve">fractions </w:t>
            </w:r>
            <w:r>
              <w:t>duel</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lastRenderedPageBreak/>
              <w:t>Me</w:t>
            </w:r>
            <w:r w:rsidRPr="003C0BCE">
              <w:t>thods</w:t>
            </w:r>
          </w:p>
        </w:tc>
        <w:tc>
          <w:tcPr>
            <w:tcW w:w="7461" w:type="dxa"/>
          </w:tcPr>
          <w:p w:rsidR="000D3EA4" w:rsidRPr="000D3EA4" w:rsidRDefault="000D3EA4" w:rsidP="000D3EA4">
            <w:pPr>
              <w:pBdr>
                <w:top w:val="none" w:sz="0" w:space="0" w:color="auto"/>
                <w:left w:val="none" w:sz="0" w:space="0" w:color="auto"/>
                <w:bottom w:val="none" w:sz="0" w:space="0" w:color="auto"/>
                <w:right w:val="none" w:sz="0" w:space="0" w:color="auto"/>
                <w:between w:val="none" w:sz="0" w:space="0" w:color="auto"/>
              </w:pBdr>
            </w:pPr>
            <w:r>
              <w:rPr>
                <w:b/>
              </w:rPr>
              <w:t>Generate</w:t>
            </w:r>
            <w:r w:rsidR="00CA1A2C">
              <w:rPr>
                <w:b/>
              </w:rPr>
              <w:t>()</w:t>
            </w:r>
            <w:r>
              <w:rPr>
                <w:b/>
              </w:rPr>
              <w:t xml:space="preserve">- </w:t>
            </w:r>
            <w:r>
              <w:t xml:space="preserve">calls either the </w:t>
            </w:r>
            <w:proofErr w:type="spellStart"/>
            <w:r>
              <w:t>FractionsWorksheet</w:t>
            </w:r>
            <w:proofErr w:type="spellEnd"/>
            <w:r>
              <w:t xml:space="preserve"> class or the </w:t>
            </w:r>
            <w:proofErr w:type="spellStart"/>
            <w:r>
              <w:t>DuelSearch</w:t>
            </w:r>
            <w:proofErr w:type="spellEnd"/>
            <w:r>
              <w:t xml:space="preserve"> class with all the user selected parameters.</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 xml:space="preserve">Mode, </w:t>
            </w:r>
            <w:proofErr w:type="spellStart"/>
            <w:r>
              <w:t>user_id</w:t>
            </w:r>
            <w:proofErr w:type="spellEnd"/>
            <w:r>
              <w:t xml:space="preserve">, </w:t>
            </w:r>
            <w:proofErr w:type="spellStart"/>
            <w:r>
              <w:t>add_var</w:t>
            </w:r>
            <w:proofErr w:type="spellEnd"/>
            <w:r>
              <w:t xml:space="preserve">, </w:t>
            </w:r>
            <w:proofErr w:type="spellStart"/>
            <w:r>
              <w:t>sub_var</w:t>
            </w:r>
            <w:proofErr w:type="spellEnd"/>
            <w:r>
              <w:t xml:space="preserve">, </w:t>
            </w:r>
            <w:proofErr w:type="spellStart"/>
            <w:r>
              <w:t>mult_var</w:t>
            </w:r>
            <w:proofErr w:type="spellEnd"/>
            <w:r>
              <w:t xml:space="preserve">, </w:t>
            </w:r>
            <w:proofErr w:type="spellStart"/>
            <w:r>
              <w:t>div_var</w:t>
            </w:r>
            <w:proofErr w:type="spellEnd"/>
            <w:r>
              <w:t>, GUI widgets.</w:t>
            </w:r>
          </w:p>
        </w:tc>
      </w:tr>
    </w:tbl>
    <w:p w:rsidR="000D3EA4" w:rsidRDefault="000D3EA4">
      <w:pPr>
        <w:rPr>
          <w:b/>
        </w:rPr>
      </w:pPr>
    </w:p>
    <w:p w:rsidR="001E49FF" w:rsidRDefault="001E49FF" w:rsidP="001E49FF">
      <w:pPr>
        <w:rPr>
          <w:b/>
        </w:rPr>
      </w:pPr>
      <w:proofErr w:type="spellStart"/>
      <w:r>
        <w:rPr>
          <w:b/>
        </w:rPr>
        <w:t>QuadraticsSheetOptions</w:t>
      </w:r>
      <w:proofErr w:type="spellEnd"/>
    </w:p>
    <w:tbl>
      <w:tblPr>
        <w:tblStyle w:val="TableGrid"/>
        <w:tblW w:w="0" w:type="auto"/>
        <w:tblLook w:val="04A0" w:firstRow="1" w:lastRow="0" w:firstColumn="1" w:lastColumn="0" w:noHBand="0" w:noVBand="1"/>
      </w:tblPr>
      <w:tblGrid>
        <w:gridCol w:w="1555"/>
        <w:gridCol w:w="7461"/>
      </w:tblGrid>
      <w:tr w:rsidR="001E49FF" w:rsidTr="00A738E5">
        <w:tc>
          <w:tcPr>
            <w:tcW w:w="1555" w:type="dxa"/>
          </w:tcPr>
          <w:p w:rsidR="001E49FF" w:rsidRPr="003C0BCE" w:rsidRDefault="001E49F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1E49FF" w:rsidRPr="003C0BCE" w:rsidRDefault="001E49FF" w:rsidP="00A738E5">
            <w:pPr>
              <w:pBdr>
                <w:top w:val="none" w:sz="0" w:space="0" w:color="auto"/>
                <w:left w:val="none" w:sz="0" w:space="0" w:color="auto"/>
                <w:bottom w:val="none" w:sz="0" w:space="0" w:color="auto"/>
                <w:right w:val="none" w:sz="0" w:space="0" w:color="auto"/>
                <w:between w:val="none" w:sz="0" w:space="0" w:color="auto"/>
              </w:pBdr>
            </w:pPr>
            <w:r>
              <w:t>Window that is used to select the parameters needed to generate a</w:t>
            </w:r>
            <w:r w:rsidR="00BB756F">
              <w:t xml:space="preserve"> quadratics</w:t>
            </w:r>
            <w:r>
              <w:t xml:space="preserve"> worksheet/ search for a</w:t>
            </w:r>
            <w:r w:rsidR="00BB756F">
              <w:t xml:space="preserve"> quadratics</w:t>
            </w:r>
            <w:r>
              <w:t xml:space="preserve"> duel</w:t>
            </w:r>
          </w:p>
        </w:tc>
      </w:tr>
      <w:tr w:rsidR="001E49FF" w:rsidTr="00A738E5">
        <w:tc>
          <w:tcPr>
            <w:tcW w:w="1555" w:type="dxa"/>
          </w:tcPr>
          <w:p w:rsidR="001E49FF" w:rsidRPr="003C0BCE" w:rsidRDefault="001E49F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1E49FF" w:rsidRPr="000D3EA4" w:rsidRDefault="001E49FF" w:rsidP="00A738E5">
            <w:pPr>
              <w:pBdr>
                <w:top w:val="none" w:sz="0" w:space="0" w:color="auto"/>
                <w:left w:val="none" w:sz="0" w:space="0" w:color="auto"/>
                <w:bottom w:val="none" w:sz="0" w:space="0" w:color="auto"/>
                <w:right w:val="none" w:sz="0" w:space="0" w:color="auto"/>
                <w:between w:val="none" w:sz="0" w:space="0" w:color="auto"/>
              </w:pBdr>
            </w:pPr>
            <w:r>
              <w:rPr>
                <w:b/>
              </w:rPr>
              <w:t xml:space="preserve">Generate()- </w:t>
            </w:r>
            <w:r>
              <w:t xml:space="preserve">calls either the </w:t>
            </w:r>
            <w:proofErr w:type="spellStart"/>
            <w:r>
              <w:t>FractionsWorksheet</w:t>
            </w:r>
            <w:proofErr w:type="spellEnd"/>
            <w:r>
              <w:t xml:space="preserve"> class or the </w:t>
            </w:r>
            <w:proofErr w:type="spellStart"/>
            <w:r>
              <w:t>DuelSearch</w:t>
            </w:r>
            <w:proofErr w:type="spellEnd"/>
            <w:r>
              <w:t xml:space="preserve"> class with all the user selected parameters.</w:t>
            </w:r>
          </w:p>
        </w:tc>
      </w:tr>
      <w:tr w:rsidR="001E49FF" w:rsidTr="00A738E5">
        <w:tc>
          <w:tcPr>
            <w:tcW w:w="1555" w:type="dxa"/>
          </w:tcPr>
          <w:p w:rsidR="001E49FF" w:rsidRPr="003C0BCE" w:rsidRDefault="001E49FF" w:rsidP="00A738E5">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1E49FF" w:rsidRPr="003C0BCE" w:rsidRDefault="001E49FF" w:rsidP="00A738E5">
            <w:pPr>
              <w:pBdr>
                <w:top w:val="none" w:sz="0" w:space="0" w:color="auto"/>
                <w:left w:val="none" w:sz="0" w:space="0" w:color="auto"/>
                <w:bottom w:val="none" w:sz="0" w:space="0" w:color="auto"/>
                <w:right w:val="none" w:sz="0" w:space="0" w:color="auto"/>
                <w:between w:val="none" w:sz="0" w:space="0" w:color="auto"/>
              </w:pBdr>
            </w:pPr>
            <w:r>
              <w:t xml:space="preserve">Mode, </w:t>
            </w:r>
            <w:proofErr w:type="spellStart"/>
            <w:r>
              <w:t>user_id</w:t>
            </w:r>
            <w:proofErr w:type="spellEnd"/>
            <w:r>
              <w:t xml:space="preserve">, </w:t>
            </w:r>
            <w:proofErr w:type="spellStart"/>
            <w:r w:rsidR="00BB756F">
              <w:t>fact_var</w:t>
            </w:r>
            <w:proofErr w:type="spellEnd"/>
            <w:r w:rsidR="00BB756F">
              <w:t xml:space="preserve">, </w:t>
            </w:r>
            <w:proofErr w:type="spellStart"/>
            <w:r w:rsidR="00BB756F">
              <w:t>exp_var</w:t>
            </w:r>
            <w:proofErr w:type="spellEnd"/>
            <w:r>
              <w:t>, GUI widgets.</w:t>
            </w:r>
          </w:p>
        </w:tc>
      </w:tr>
    </w:tbl>
    <w:p w:rsidR="001E49FF" w:rsidRDefault="001E49FF">
      <w:pPr>
        <w:rPr>
          <w:b/>
        </w:rPr>
      </w:pPr>
    </w:p>
    <w:p w:rsidR="000D3EA4" w:rsidRDefault="000D3EA4" w:rsidP="000D3EA4">
      <w:pPr>
        <w:rPr>
          <w:b/>
        </w:rPr>
      </w:pPr>
      <w:proofErr w:type="spellStart"/>
      <w:r>
        <w:rPr>
          <w:b/>
        </w:rPr>
        <w:t>FractionQuestionFrame</w:t>
      </w:r>
      <w:proofErr w:type="spellEnd"/>
    </w:p>
    <w:tbl>
      <w:tblPr>
        <w:tblStyle w:val="TableGrid"/>
        <w:tblW w:w="0" w:type="auto"/>
        <w:tblLook w:val="04A0" w:firstRow="1" w:lastRow="0" w:firstColumn="1" w:lastColumn="0" w:noHBand="0" w:noVBand="1"/>
      </w:tblPr>
      <w:tblGrid>
        <w:gridCol w:w="1555"/>
        <w:gridCol w:w="7461"/>
      </w:tblGrid>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Each of these frames contains a single fractions question that can have 4 different types of operator. One or more of these frames are gridded to make a worksheet.</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0D3EA4" w:rsidRDefault="000D3EA4"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Set_</w:t>
            </w:r>
            <w:proofErr w:type="gramStart"/>
            <w:r>
              <w:rPr>
                <w:b/>
              </w:rPr>
              <w:t>values</w:t>
            </w:r>
            <w:proofErr w:type="spellEnd"/>
            <w:r w:rsidR="00CA1A2C">
              <w:rPr>
                <w:b/>
              </w:rPr>
              <w:t>(</w:t>
            </w:r>
            <w:proofErr w:type="gramEnd"/>
            <w:r w:rsidR="00CA1A2C">
              <w:rPr>
                <w:b/>
              </w:rPr>
              <w:t>)</w:t>
            </w:r>
            <w:r>
              <w:rPr>
                <w:b/>
              </w:rPr>
              <w:t xml:space="preserve">- </w:t>
            </w:r>
            <w:r>
              <w:t>Set the values of each numerator and denominator</w:t>
            </w:r>
          </w:p>
          <w:p w:rsidR="000D3EA4" w:rsidRDefault="000D3EA4"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Get_</w:t>
            </w:r>
            <w:proofErr w:type="gramStart"/>
            <w:r>
              <w:rPr>
                <w:b/>
              </w:rPr>
              <w:t>correct</w:t>
            </w:r>
            <w:proofErr w:type="spellEnd"/>
            <w:r w:rsidR="00CA1A2C">
              <w:rPr>
                <w:b/>
              </w:rPr>
              <w:t>(</w:t>
            </w:r>
            <w:proofErr w:type="gramEnd"/>
            <w:r w:rsidR="00CA1A2C">
              <w:rPr>
                <w:b/>
              </w:rPr>
              <w:t>)</w:t>
            </w:r>
            <w:r>
              <w:rPr>
                <w:b/>
              </w:rPr>
              <w:t xml:space="preserve">- </w:t>
            </w:r>
            <w:r>
              <w:t>set</w:t>
            </w:r>
            <w:r w:rsidR="00CA1A2C">
              <w:t xml:space="preserve"> the values of the correct numerator and denominator</w:t>
            </w:r>
          </w:p>
          <w:p w:rsidR="00CA1A2C" w:rsidRDefault="00CA1A2C" w:rsidP="000D3EA4">
            <w:pPr>
              <w:pBdr>
                <w:top w:val="none" w:sz="0" w:space="0" w:color="auto"/>
                <w:left w:val="none" w:sz="0" w:space="0" w:color="auto"/>
                <w:bottom w:val="none" w:sz="0" w:space="0" w:color="auto"/>
                <w:right w:val="none" w:sz="0" w:space="0" w:color="auto"/>
                <w:between w:val="none" w:sz="0" w:space="0" w:color="auto"/>
              </w:pBdr>
            </w:pPr>
            <w:proofErr w:type="gramStart"/>
            <w:r>
              <w:rPr>
                <w:b/>
              </w:rPr>
              <w:t>Mark(</w:t>
            </w:r>
            <w:proofErr w:type="gramEnd"/>
            <w:r>
              <w:rPr>
                <w:b/>
              </w:rPr>
              <w:t xml:space="preserve">)- </w:t>
            </w:r>
            <w:r>
              <w:t xml:space="preserve">If the entered numerator and denominator match the correct numerator and denominator then the question is considered marked, as well as displaying an image of a tick next to the question. For a duel if the answer is incorrect nothing happens, for a worksheet </w:t>
            </w:r>
            <w:proofErr w:type="spellStart"/>
            <w:r>
              <w:t>show_</w:t>
            </w:r>
            <w:proofErr w:type="gramStart"/>
            <w:r>
              <w:t>answers</w:t>
            </w:r>
            <w:proofErr w:type="spellEnd"/>
            <w:r>
              <w:t>(</w:t>
            </w:r>
            <w:proofErr w:type="gramEnd"/>
            <w:r>
              <w:t>) is run.</w:t>
            </w:r>
          </w:p>
          <w:p w:rsidR="00CA1A2C" w:rsidRPr="00CA1A2C" w:rsidRDefault="00CA1A2C"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Show_answers</w:t>
            </w:r>
            <w:proofErr w:type="spellEnd"/>
            <w:r>
              <w:rPr>
                <w:b/>
              </w:rPr>
              <w:t xml:space="preserve">()- </w:t>
            </w:r>
            <w:r>
              <w:t>displays the correct answer as well as an image of a cross next to the question.</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0D3EA4" w:rsidRPr="003C0BCE" w:rsidRDefault="00CA1A2C" w:rsidP="000D3EA4">
            <w:pPr>
              <w:pBdr>
                <w:top w:val="none" w:sz="0" w:space="0" w:color="auto"/>
                <w:left w:val="none" w:sz="0" w:space="0" w:color="auto"/>
                <w:bottom w:val="none" w:sz="0" w:space="0" w:color="auto"/>
                <w:right w:val="none" w:sz="0" w:space="0" w:color="auto"/>
                <w:between w:val="none" w:sz="0" w:space="0" w:color="auto"/>
              </w:pBdr>
            </w:pPr>
            <w:r>
              <w:t xml:space="preserve">Mode, marked, x1, y1, x2, y2, a1, a2, </w:t>
            </w:r>
            <w:proofErr w:type="spellStart"/>
            <w:r>
              <w:t>function_var</w:t>
            </w:r>
            <w:proofErr w:type="spellEnd"/>
            <w:r>
              <w:t>, … GUI widgets.</w:t>
            </w:r>
          </w:p>
        </w:tc>
      </w:tr>
    </w:tbl>
    <w:p w:rsidR="000D3EA4" w:rsidRDefault="000D3EA4">
      <w:pPr>
        <w:rPr>
          <w:b/>
        </w:rPr>
      </w:pPr>
    </w:p>
    <w:p w:rsidR="00BB756F" w:rsidRDefault="00BB756F" w:rsidP="00BB756F">
      <w:pPr>
        <w:rPr>
          <w:b/>
        </w:rPr>
      </w:pPr>
      <w:proofErr w:type="spellStart"/>
      <w:r>
        <w:rPr>
          <w:b/>
        </w:rPr>
        <w:t>QuadraticsQuestionFrameFactorise</w:t>
      </w:r>
      <w:proofErr w:type="spellEnd"/>
    </w:p>
    <w:tbl>
      <w:tblPr>
        <w:tblStyle w:val="TableGrid"/>
        <w:tblW w:w="0" w:type="auto"/>
        <w:tblLook w:val="04A0" w:firstRow="1" w:lastRow="0" w:firstColumn="1" w:lastColumn="0" w:noHBand="0" w:noVBand="1"/>
      </w:tblPr>
      <w:tblGrid>
        <w:gridCol w:w="1555"/>
        <w:gridCol w:w="7461"/>
      </w:tblGrid>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Each of these frames contains a single quadratics question to do with factorising. One or more of these frames are gridded to make a worksheet.</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Set_</w:t>
            </w:r>
            <w:proofErr w:type="gramStart"/>
            <w:r>
              <w:rPr>
                <w:b/>
              </w:rPr>
              <w:t>values</w:t>
            </w:r>
            <w:proofErr w:type="spellEnd"/>
            <w:r>
              <w:rPr>
                <w:b/>
              </w:rPr>
              <w:t>(</w:t>
            </w:r>
            <w:proofErr w:type="gramEnd"/>
            <w:r>
              <w:rPr>
                <w:b/>
              </w:rPr>
              <w:t xml:space="preserve">)- </w:t>
            </w:r>
            <w:r>
              <w:t>Set the values of each numerator and denominator</w:t>
            </w:r>
          </w:p>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Get_</w:t>
            </w:r>
            <w:proofErr w:type="gramStart"/>
            <w:r>
              <w:rPr>
                <w:b/>
              </w:rPr>
              <w:t>correct</w:t>
            </w:r>
            <w:proofErr w:type="spellEnd"/>
            <w:r>
              <w:rPr>
                <w:b/>
              </w:rPr>
              <w:t>(</w:t>
            </w:r>
            <w:proofErr w:type="gramEnd"/>
            <w:r>
              <w:rPr>
                <w:b/>
              </w:rPr>
              <w:t xml:space="preserve">)- </w:t>
            </w:r>
            <w:r>
              <w:t>set the values of the correct numerator and denominator</w:t>
            </w:r>
          </w:p>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gramStart"/>
            <w:r>
              <w:rPr>
                <w:b/>
              </w:rPr>
              <w:t>Mark(</w:t>
            </w:r>
            <w:proofErr w:type="gramEnd"/>
            <w:r>
              <w:rPr>
                <w:b/>
              </w:rPr>
              <w:t xml:space="preserve">)- </w:t>
            </w:r>
            <w:r>
              <w:t xml:space="preserve">If the entered numerator and denominator match the correct numerator and denominator then the question is considered marked, as well as displaying an image of a tick next to the question. For a duel if the answer is incorrect nothing happens, for a worksheet </w:t>
            </w:r>
            <w:proofErr w:type="spellStart"/>
            <w:r>
              <w:t>show_</w:t>
            </w:r>
            <w:proofErr w:type="gramStart"/>
            <w:r>
              <w:t>answers</w:t>
            </w:r>
            <w:proofErr w:type="spellEnd"/>
            <w:r>
              <w:t>(</w:t>
            </w:r>
            <w:proofErr w:type="gramEnd"/>
            <w:r>
              <w:t>) is run.</w:t>
            </w:r>
          </w:p>
          <w:p w:rsidR="00BB756F" w:rsidRPr="00CA1A2C"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Show_answers</w:t>
            </w:r>
            <w:proofErr w:type="spellEnd"/>
            <w:r>
              <w:rPr>
                <w:b/>
              </w:rPr>
              <w:t xml:space="preserve">()- </w:t>
            </w:r>
            <w:r>
              <w:t>displays the correct answer as well as an image of a cross next to the question.</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Mode, marked, a, b, c, a1, a2, a3, a4, … GUI widgets.</w:t>
            </w:r>
          </w:p>
        </w:tc>
      </w:tr>
    </w:tbl>
    <w:p w:rsidR="00BB756F" w:rsidRDefault="00BB756F">
      <w:pPr>
        <w:rPr>
          <w:b/>
        </w:rPr>
      </w:pPr>
    </w:p>
    <w:p w:rsidR="00BB756F" w:rsidRDefault="00BB756F" w:rsidP="00BB756F">
      <w:pPr>
        <w:rPr>
          <w:b/>
        </w:rPr>
      </w:pPr>
      <w:proofErr w:type="spellStart"/>
      <w:r>
        <w:rPr>
          <w:b/>
        </w:rPr>
        <w:t>QuadraticsQuestionFrameExpand</w:t>
      </w:r>
      <w:proofErr w:type="spellEnd"/>
    </w:p>
    <w:tbl>
      <w:tblPr>
        <w:tblStyle w:val="TableGrid"/>
        <w:tblW w:w="0" w:type="auto"/>
        <w:tblLook w:val="04A0" w:firstRow="1" w:lastRow="0" w:firstColumn="1" w:lastColumn="0" w:noHBand="0" w:noVBand="1"/>
      </w:tblPr>
      <w:tblGrid>
        <w:gridCol w:w="1555"/>
        <w:gridCol w:w="7461"/>
      </w:tblGrid>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Each of these frames contains a single quadratics question to do with expanding. One or more of these frames are gridded to make a worksheet.</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Set_</w:t>
            </w:r>
            <w:proofErr w:type="gramStart"/>
            <w:r>
              <w:rPr>
                <w:b/>
              </w:rPr>
              <w:t>values</w:t>
            </w:r>
            <w:proofErr w:type="spellEnd"/>
            <w:r>
              <w:rPr>
                <w:b/>
              </w:rPr>
              <w:t>(</w:t>
            </w:r>
            <w:proofErr w:type="gramEnd"/>
            <w:r>
              <w:rPr>
                <w:b/>
              </w:rPr>
              <w:t xml:space="preserve">)- </w:t>
            </w:r>
            <w:r>
              <w:t>Set the values of each numerator and denominator</w:t>
            </w:r>
          </w:p>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Get_</w:t>
            </w:r>
            <w:proofErr w:type="gramStart"/>
            <w:r>
              <w:rPr>
                <w:b/>
              </w:rPr>
              <w:t>correct</w:t>
            </w:r>
            <w:proofErr w:type="spellEnd"/>
            <w:r>
              <w:rPr>
                <w:b/>
              </w:rPr>
              <w:t>(</w:t>
            </w:r>
            <w:proofErr w:type="gramEnd"/>
            <w:r>
              <w:rPr>
                <w:b/>
              </w:rPr>
              <w:t xml:space="preserve">)- </w:t>
            </w:r>
            <w:r>
              <w:t>set the values of the correct numerator and denominator</w:t>
            </w:r>
          </w:p>
          <w:p w:rsidR="00BB756F" w:rsidRDefault="00BB756F" w:rsidP="00A738E5">
            <w:pPr>
              <w:pBdr>
                <w:top w:val="none" w:sz="0" w:space="0" w:color="auto"/>
                <w:left w:val="none" w:sz="0" w:space="0" w:color="auto"/>
                <w:bottom w:val="none" w:sz="0" w:space="0" w:color="auto"/>
                <w:right w:val="none" w:sz="0" w:space="0" w:color="auto"/>
                <w:between w:val="none" w:sz="0" w:space="0" w:color="auto"/>
              </w:pBdr>
            </w:pPr>
            <w:proofErr w:type="gramStart"/>
            <w:r>
              <w:rPr>
                <w:b/>
              </w:rPr>
              <w:t>Mark(</w:t>
            </w:r>
            <w:proofErr w:type="gramEnd"/>
            <w:r>
              <w:rPr>
                <w:b/>
              </w:rPr>
              <w:t xml:space="preserve">)- </w:t>
            </w:r>
            <w:r>
              <w:t xml:space="preserve">If the entered numerator and denominator match the correct numerator and denominator then the question is considered marked, as well as </w:t>
            </w:r>
            <w:r>
              <w:lastRenderedPageBreak/>
              <w:t xml:space="preserve">displaying an image of a tick next to the question. For a duel if the answer is incorrect nothing happens, for a worksheet </w:t>
            </w:r>
            <w:proofErr w:type="spellStart"/>
            <w:r>
              <w:t>show_</w:t>
            </w:r>
            <w:proofErr w:type="gramStart"/>
            <w:r>
              <w:t>answers</w:t>
            </w:r>
            <w:proofErr w:type="spellEnd"/>
            <w:r>
              <w:t>(</w:t>
            </w:r>
            <w:proofErr w:type="gramEnd"/>
            <w:r>
              <w:t>) is run.</w:t>
            </w:r>
          </w:p>
          <w:p w:rsidR="00BB756F" w:rsidRPr="00CA1A2C"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Show_answers</w:t>
            </w:r>
            <w:proofErr w:type="spellEnd"/>
            <w:r>
              <w:rPr>
                <w:b/>
              </w:rPr>
              <w:t xml:space="preserve">()- </w:t>
            </w:r>
            <w:r>
              <w:t>displays the correct answer as well as an image of a cross next to the question.</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lastRenderedPageBreak/>
              <w:t>Attributes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Mode, marked, q1, q2, q3, q4, a, b, c, … GUI widgets.</w:t>
            </w:r>
          </w:p>
        </w:tc>
      </w:tr>
    </w:tbl>
    <w:p w:rsidR="00BB756F" w:rsidRDefault="00BB756F">
      <w:pPr>
        <w:rPr>
          <w:b/>
        </w:rPr>
      </w:pPr>
    </w:p>
    <w:p w:rsidR="000D3EA4" w:rsidRDefault="00CA1A2C" w:rsidP="000D3EA4">
      <w:pPr>
        <w:rPr>
          <w:b/>
        </w:rPr>
      </w:pPr>
      <w:proofErr w:type="spellStart"/>
      <w:r>
        <w:rPr>
          <w:b/>
        </w:rPr>
        <w:t>FractionsDuelFrame</w:t>
      </w:r>
      <w:proofErr w:type="spellEnd"/>
    </w:p>
    <w:tbl>
      <w:tblPr>
        <w:tblStyle w:val="TableGrid"/>
        <w:tblW w:w="0" w:type="auto"/>
        <w:tblLook w:val="04A0" w:firstRow="1" w:lastRow="0" w:firstColumn="1" w:lastColumn="0" w:noHBand="0" w:noVBand="1"/>
      </w:tblPr>
      <w:tblGrid>
        <w:gridCol w:w="1555"/>
        <w:gridCol w:w="7461"/>
      </w:tblGrid>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0D3EA4" w:rsidRPr="003C0BCE" w:rsidRDefault="00CA1A2C" w:rsidP="000D3EA4">
            <w:pPr>
              <w:pBdr>
                <w:top w:val="none" w:sz="0" w:space="0" w:color="auto"/>
                <w:left w:val="none" w:sz="0" w:space="0" w:color="auto"/>
                <w:bottom w:val="none" w:sz="0" w:space="0" w:color="auto"/>
                <w:right w:val="none" w:sz="0" w:space="0" w:color="auto"/>
                <w:between w:val="none" w:sz="0" w:space="0" w:color="auto"/>
              </w:pBdr>
            </w:pPr>
            <w:r>
              <w:t>Each of these frames contains a single fractions question that can have 4 different types of operator. One or more of these frames are gridded to make a duel.</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0D3EA4" w:rsidRPr="00170834" w:rsidRDefault="00CA1A2C"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Set_values</w:t>
            </w:r>
            <w:proofErr w:type="spellEnd"/>
            <w:r>
              <w:rPr>
                <w:b/>
              </w:rPr>
              <w:t xml:space="preserve">()- </w:t>
            </w:r>
            <w:r w:rsidR="00170834">
              <w:t>Set the numerators and denominators</w:t>
            </w:r>
            <w:r w:rsidR="00166ED4">
              <w:t xml:space="preserve"> to the ones generated by the game server.</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0D3EA4" w:rsidRPr="003C0BCE" w:rsidRDefault="00166ED4" w:rsidP="000D3EA4">
            <w:pPr>
              <w:pBdr>
                <w:top w:val="none" w:sz="0" w:space="0" w:color="auto"/>
                <w:left w:val="none" w:sz="0" w:space="0" w:color="auto"/>
                <w:bottom w:val="none" w:sz="0" w:space="0" w:color="auto"/>
                <w:right w:val="none" w:sz="0" w:space="0" w:color="auto"/>
                <w:between w:val="none" w:sz="0" w:space="0" w:color="auto"/>
              </w:pBdr>
            </w:pPr>
            <w:r>
              <w:t xml:space="preserve">Number, </w:t>
            </w:r>
            <w:proofErr w:type="spellStart"/>
            <w:r>
              <w:t>func</w:t>
            </w:r>
            <w:proofErr w:type="spellEnd"/>
            <w:r>
              <w:t>, data, x1, x2, y1, y2, a1, a2… GUI widgets.</w:t>
            </w:r>
          </w:p>
        </w:tc>
      </w:tr>
    </w:tbl>
    <w:p w:rsidR="000D3EA4" w:rsidRDefault="000D3EA4">
      <w:pPr>
        <w:rPr>
          <w:b/>
        </w:rPr>
      </w:pPr>
    </w:p>
    <w:p w:rsidR="00BB756F" w:rsidRDefault="00BB756F" w:rsidP="00BB756F">
      <w:pPr>
        <w:rPr>
          <w:b/>
        </w:rPr>
      </w:pPr>
      <w:proofErr w:type="spellStart"/>
      <w:r>
        <w:rPr>
          <w:b/>
        </w:rPr>
        <w:t>QuadraticsDuelFrameFactorise</w:t>
      </w:r>
      <w:proofErr w:type="spellEnd"/>
    </w:p>
    <w:tbl>
      <w:tblPr>
        <w:tblStyle w:val="TableGrid"/>
        <w:tblW w:w="0" w:type="auto"/>
        <w:tblLook w:val="04A0" w:firstRow="1" w:lastRow="0" w:firstColumn="1" w:lastColumn="0" w:noHBand="0" w:noVBand="1"/>
      </w:tblPr>
      <w:tblGrid>
        <w:gridCol w:w="1555"/>
        <w:gridCol w:w="7461"/>
      </w:tblGrid>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Each of these frames contains a single quadratics question to do with factorising. One or more of these frames are gridded to make a duel.</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BB756F" w:rsidRPr="00170834"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Set_values</w:t>
            </w:r>
            <w:proofErr w:type="spellEnd"/>
            <w:r>
              <w:rPr>
                <w:b/>
              </w:rPr>
              <w:t xml:space="preserve">()- </w:t>
            </w:r>
            <w:r>
              <w:t>Set the numerators and denominators to the ones generated by the game server.</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Number, data, a, b, c, a1, a2, a3, a4, … GUI widgets.</w:t>
            </w:r>
          </w:p>
        </w:tc>
      </w:tr>
    </w:tbl>
    <w:p w:rsidR="00BB756F" w:rsidRDefault="00BB756F">
      <w:pPr>
        <w:rPr>
          <w:b/>
        </w:rPr>
      </w:pPr>
    </w:p>
    <w:p w:rsidR="00BB756F" w:rsidRDefault="00BB756F" w:rsidP="00BB756F">
      <w:pPr>
        <w:rPr>
          <w:b/>
        </w:rPr>
      </w:pPr>
      <w:proofErr w:type="spellStart"/>
      <w:r>
        <w:rPr>
          <w:b/>
        </w:rPr>
        <w:t>QuadraticsDuelFrameExpand</w:t>
      </w:r>
      <w:proofErr w:type="spellEnd"/>
    </w:p>
    <w:tbl>
      <w:tblPr>
        <w:tblStyle w:val="TableGrid"/>
        <w:tblW w:w="0" w:type="auto"/>
        <w:tblLook w:val="04A0" w:firstRow="1" w:lastRow="0" w:firstColumn="1" w:lastColumn="0" w:noHBand="0" w:noVBand="1"/>
      </w:tblPr>
      <w:tblGrid>
        <w:gridCol w:w="1555"/>
        <w:gridCol w:w="7461"/>
      </w:tblGrid>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Each of these frames contains a single quadratics question to do with expanding. One or more of these frames are gridded to make a duel.</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BB756F" w:rsidRPr="00170834"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rPr>
                <w:b/>
              </w:rPr>
              <w:t>Set_values</w:t>
            </w:r>
            <w:proofErr w:type="spellEnd"/>
            <w:r>
              <w:rPr>
                <w:b/>
              </w:rPr>
              <w:t xml:space="preserve">()- </w:t>
            </w:r>
            <w:r>
              <w:t>Set the numerators and denominators to the ones generated by the game server.</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Number, data, q1, q2, q3, q4, a, b, c, … GUI widgets.</w:t>
            </w:r>
          </w:p>
        </w:tc>
      </w:tr>
    </w:tbl>
    <w:p w:rsidR="00BB756F" w:rsidRDefault="00BB756F">
      <w:pPr>
        <w:rPr>
          <w:b/>
        </w:rPr>
      </w:pPr>
    </w:p>
    <w:p w:rsidR="00CA1A2C" w:rsidRDefault="00CA1A2C" w:rsidP="00CA1A2C">
      <w:pPr>
        <w:rPr>
          <w:b/>
        </w:rPr>
      </w:pPr>
      <w:proofErr w:type="spellStart"/>
      <w:r>
        <w:rPr>
          <w:b/>
        </w:rPr>
        <w:t>FractionsWorksheet</w:t>
      </w:r>
      <w:proofErr w:type="spellEnd"/>
    </w:p>
    <w:tbl>
      <w:tblPr>
        <w:tblStyle w:val="TableGrid"/>
        <w:tblW w:w="0" w:type="auto"/>
        <w:tblLook w:val="04A0" w:firstRow="1" w:lastRow="0" w:firstColumn="1" w:lastColumn="0" w:noHBand="0" w:noVBand="1"/>
      </w:tblPr>
      <w:tblGrid>
        <w:gridCol w:w="1555"/>
        <w:gridCol w:w="7461"/>
      </w:tblGrid>
      <w:tr w:rsidR="00CA1A2C" w:rsidTr="00166ED4">
        <w:tc>
          <w:tcPr>
            <w:tcW w:w="1555" w:type="dxa"/>
          </w:tcPr>
          <w:p w:rsidR="00CA1A2C" w:rsidRPr="003C0BCE" w:rsidRDefault="00CA1A2C" w:rsidP="00166ED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CA1A2C" w:rsidRPr="003C0BCE" w:rsidRDefault="00CA1A2C" w:rsidP="00166ED4">
            <w:pPr>
              <w:pBdr>
                <w:top w:val="none" w:sz="0" w:space="0" w:color="auto"/>
                <w:left w:val="none" w:sz="0" w:space="0" w:color="auto"/>
                <w:bottom w:val="none" w:sz="0" w:space="0" w:color="auto"/>
                <w:right w:val="none" w:sz="0" w:space="0" w:color="auto"/>
                <w:between w:val="none" w:sz="0" w:space="0" w:color="auto"/>
              </w:pBdr>
            </w:pPr>
            <w:r>
              <w:t xml:space="preserve">Window </w:t>
            </w:r>
            <w:r w:rsidR="00166ED4">
              <w:t xml:space="preserve">that has a specified number of </w:t>
            </w:r>
            <w:r w:rsidR="00BB756F">
              <w:t xml:space="preserve">fractions </w:t>
            </w:r>
            <w:r w:rsidR="00166ED4">
              <w:t>questions where the user can fill in the worksheet. When the user is done they mark the worksheet and have the questions corrected where needed. A window with their results is then shown.</w:t>
            </w:r>
          </w:p>
        </w:tc>
      </w:tr>
      <w:tr w:rsidR="00CA1A2C" w:rsidTr="00166ED4">
        <w:tc>
          <w:tcPr>
            <w:tcW w:w="1555" w:type="dxa"/>
          </w:tcPr>
          <w:p w:rsidR="00CA1A2C" w:rsidRPr="003C0BCE" w:rsidRDefault="00CA1A2C" w:rsidP="00166ED4">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CA1A2C" w:rsidRPr="003C0BCE" w:rsidRDefault="00CA1A2C" w:rsidP="00166ED4">
            <w:pPr>
              <w:pBdr>
                <w:top w:val="none" w:sz="0" w:space="0" w:color="auto"/>
                <w:left w:val="none" w:sz="0" w:space="0" w:color="auto"/>
                <w:bottom w:val="none" w:sz="0" w:space="0" w:color="auto"/>
                <w:right w:val="none" w:sz="0" w:space="0" w:color="auto"/>
                <w:between w:val="none" w:sz="0" w:space="0" w:color="auto"/>
              </w:pBdr>
            </w:pPr>
            <w:r>
              <w:rPr>
                <w:b/>
              </w:rPr>
              <w:t>None</w:t>
            </w:r>
          </w:p>
        </w:tc>
      </w:tr>
      <w:tr w:rsidR="00CA1A2C" w:rsidTr="00166ED4">
        <w:tc>
          <w:tcPr>
            <w:tcW w:w="1555" w:type="dxa"/>
          </w:tcPr>
          <w:p w:rsidR="00CA1A2C" w:rsidRPr="003C0BCE" w:rsidRDefault="00CA1A2C" w:rsidP="00166ED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CA1A2C" w:rsidRPr="003C0BCE" w:rsidRDefault="00166ED4" w:rsidP="00166ED4">
            <w:pPr>
              <w:pBdr>
                <w:top w:val="none" w:sz="0" w:space="0" w:color="auto"/>
                <w:left w:val="none" w:sz="0" w:space="0" w:color="auto"/>
                <w:bottom w:val="none" w:sz="0" w:space="0" w:color="auto"/>
                <w:right w:val="none" w:sz="0" w:space="0" w:color="auto"/>
                <w:between w:val="none" w:sz="0" w:space="0" w:color="auto"/>
              </w:pBdr>
            </w:pPr>
            <w:proofErr w:type="spellStart"/>
            <w:r>
              <w:t>Question_no</w:t>
            </w:r>
            <w:proofErr w:type="spellEnd"/>
            <w:r>
              <w:t>, master, op1, op2, op3, op4, frames, … GUI widgets.</w:t>
            </w:r>
          </w:p>
        </w:tc>
      </w:tr>
    </w:tbl>
    <w:p w:rsidR="00CA1A2C" w:rsidRDefault="00CA1A2C">
      <w:pPr>
        <w:rPr>
          <w:b/>
        </w:rPr>
      </w:pPr>
    </w:p>
    <w:p w:rsidR="00BB756F" w:rsidRDefault="00BB756F" w:rsidP="00BB756F">
      <w:pPr>
        <w:rPr>
          <w:b/>
        </w:rPr>
      </w:pPr>
      <w:proofErr w:type="spellStart"/>
      <w:r>
        <w:rPr>
          <w:b/>
        </w:rPr>
        <w:t>QuadraticsWorksheet</w:t>
      </w:r>
      <w:proofErr w:type="spellEnd"/>
    </w:p>
    <w:tbl>
      <w:tblPr>
        <w:tblStyle w:val="TableGrid"/>
        <w:tblW w:w="0" w:type="auto"/>
        <w:tblLook w:val="04A0" w:firstRow="1" w:lastRow="0" w:firstColumn="1" w:lastColumn="0" w:noHBand="0" w:noVBand="1"/>
      </w:tblPr>
      <w:tblGrid>
        <w:gridCol w:w="1555"/>
        <w:gridCol w:w="7461"/>
      </w:tblGrid>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Window that has a specified number of quadratics questions where the user can fill in the worksheet. When the user is done they mark the worksheet and have the questions corrected where needed. A window with their results is then shown.</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Pr>
                <w:b/>
              </w:rPr>
              <w:t>None</w:t>
            </w:r>
          </w:p>
        </w:tc>
      </w:tr>
      <w:tr w:rsidR="00BB756F" w:rsidTr="00A738E5">
        <w:tc>
          <w:tcPr>
            <w:tcW w:w="1555"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BB756F" w:rsidRPr="003C0BCE" w:rsidRDefault="00BB756F" w:rsidP="00A738E5">
            <w:pPr>
              <w:pBdr>
                <w:top w:val="none" w:sz="0" w:space="0" w:color="auto"/>
                <w:left w:val="none" w:sz="0" w:space="0" w:color="auto"/>
                <w:bottom w:val="none" w:sz="0" w:space="0" w:color="auto"/>
                <w:right w:val="none" w:sz="0" w:space="0" w:color="auto"/>
                <w:between w:val="none" w:sz="0" w:space="0" w:color="auto"/>
              </w:pBdr>
            </w:pPr>
            <w:proofErr w:type="spellStart"/>
            <w:r>
              <w:t>Question_no</w:t>
            </w:r>
            <w:proofErr w:type="spellEnd"/>
            <w:r>
              <w:t>, master, op1, op2, frames, … GUI widgets.</w:t>
            </w:r>
          </w:p>
        </w:tc>
      </w:tr>
    </w:tbl>
    <w:p w:rsidR="00BB756F" w:rsidRDefault="00BB756F">
      <w:pPr>
        <w:rPr>
          <w:b/>
        </w:rPr>
      </w:pPr>
    </w:p>
    <w:p w:rsidR="000D3EA4" w:rsidRDefault="00CA1A2C" w:rsidP="000D3EA4">
      <w:pPr>
        <w:rPr>
          <w:b/>
        </w:rPr>
      </w:pPr>
      <w:proofErr w:type="spellStart"/>
      <w:r>
        <w:rPr>
          <w:b/>
        </w:rPr>
        <w:t>SplashScreen</w:t>
      </w:r>
      <w:proofErr w:type="spellEnd"/>
    </w:p>
    <w:tbl>
      <w:tblPr>
        <w:tblStyle w:val="TableGrid"/>
        <w:tblW w:w="0" w:type="auto"/>
        <w:tblLook w:val="04A0" w:firstRow="1" w:lastRow="0" w:firstColumn="1" w:lastColumn="0" w:noHBand="0" w:noVBand="1"/>
      </w:tblPr>
      <w:tblGrid>
        <w:gridCol w:w="1555"/>
        <w:gridCol w:w="7461"/>
      </w:tblGrid>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 xml:space="preserve">Window that appears </w:t>
            </w:r>
            <w:r w:rsidR="00166ED4">
              <w:t xml:space="preserve">while the program is loading (only if </w:t>
            </w:r>
            <w:proofErr w:type="spellStart"/>
            <w:r w:rsidR="00166ED4">
              <w:t>enable_splashscreen</w:t>
            </w:r>
            <w:proofErr w:type="spellEnd"/>
            <w:r w:rsidR="00166ED4">
              <w:t xml:space="preserve"> = 1 is in the config file). A progress bar with what is currently being loaded is shown, as well as the </w:t>
            </w:r>
            <w:proofErr w:type="spellStart"/>
            <w:r w:rsidR="00166ED4">
              <w:t>BillyMaths</w:t>
            </w:r>
            <w:proofErr w:type="spellEnd"/>
            <w:r w:rsidR="00166ED4">
              <w:t xml:space="preserve"> logo and colour pulsing background. </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462F5A" w:rsidRDefault="00166ED4"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Colour_pulse</w:t>
            </w:r>
            <w:proofErr w:type="spellEnd"/>
            <w:r>
              <w:rPr>
                <w:b/>
              </w:rPr>
              <w:t xml:space="preserve">- </w:t>
            </w:r>
            <w:r w:rsidR="00462F5A">
              <w:t>pulses the background colour from red to orange to red continuously.</w:t>
            </w:r>
          </w:p>
          <w:p w:rsidR="00462F5A" w:rsidRDefault="00462F5A"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Set_progress</w:t>
            </w:r>
            <w:proofErr w:type="spellEnd"/>
            <w:r>
              <w:rPr>
                <w:b/>
              </w:rPr>
              <w:t xml:space="preserve">- </w:t>
            </w:r>
            <w:r>
              <w:t>change the percentage of the filled in section of the progress bar and the text overlapping it to what is currently being loaded.</w:t>
            </w:r>
          </w:p>
          <w:p w:rsidR="00462F5A" w:rsidRPr="00462F5A" w:rsidRDefault="00462F5A" w:rsidP="000D3EA4">
            <w:pPr>
              <w:pBdr>
                <w:top w:val="none" w:sz="0" w:space="0" w:color="auto"/>
                <w:left w:val="none" w:sz="0" w:space="0" w:color="auto"/>
                <w:bottom w:val="none" w:sz="0" w:space="0" w:color="auto"/>
                <w:right w:val="none" w:sz="0" w:space="0" w:color="auto"/>
                <w:between w:val="none" w:sz="0" w:space="0" w:color="auto"/>
              </w:pBdr>
            </w:pPr>
            <w:proofErr w:type="spellStart"/>
            <w:r>
              <w:rPr>
                <w:b/>
              </w:rPr>
              <w:t>Set_progress_done</w:t>
            </w:r>
            <w:proofErr w:type="spellEnd"/>
            <w:r>
              <w:rPr>
                <w:b/>
              </w:rPr>
              <w:t xml:space="preserve">- </w:t>
            </w:r>
            <w:r>
              <w:t xml:space="preserve">set the progress bar to full and change the text overlapping it to “done” and </w:t>
            </w:r>
            <w:proofErr w:type="spellStart"/>
            <w:r>
              <w:t>deiconify</w:t>
            </w:r>
            <w:proofErr w:type="spellEnd"/>
            <w:r>
              <w:t xml:space="preserve"> the splash screen.</w:t>
            </w:r>
          </w:p>
        </w:tc>
      </w:tr>
      <w:tr w:rsidR="000D3EA4" w:rsidTr="000D3EA4">
        <w:tc>
          <w:tcPr>
            <w:tcW w:w="1555" w:type="dxa"/>
          </w:tcPr>
          <w:p w:rsidR="000D3EA4" w:rsidRPr="003C0BCE" w:rsidRDefault="000D3EA4" w:rsidP="000D3EA4">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0D3EA4" w:rsidRPr="003C0BCE" w:rsidRDefault="00462F5A" w:rsidP="000D3EA4">
            <w:pPr>
              <w:pBdr>
                <w:top w:val="none" w:sz="0" w:space="0" w:color="auto"/>
                <w:left w:val="none" w:sz="0" w:space="0" w:color="auto"/>
                <w:bottom w:val="none" w:sz="0" w:space="0" w:color="auto"/>
                <w:right w:val="none" w:sz="0" w:space="0" w:color="auto"/>
                <w:between w:val="none" w:sz="0" w:space="0" w:color="auto"/>
              </w:pBdr>
            </w:pPr>
            <w:proofErr w:type="spellStart"/>
            <w:r>
              <w:t>Setup_info_text</w:t>
            </w:r>
            <w:proofErr w:type="spellEnd"/>
            <w:r>
              <w:t>, colour, increase, … GUI widgets.</w:t>
            </w:r>
          </w:p>
        </w:tc>
      </w:tr>
    </w:tbl>
    <w:p w:rsidR="000D3EA4" w:rsidRDefault="000D3EA4">
      <w:pPr>
        <w:rPr>
          <w:b/>
        </w:rPr>
      </w:pPr>
    </w:p>
    <w:p w:rsidR="006A7608" w:rsidRDefault="00242E8C">
      <w:pPr>
        <w:rPr>
          <w:b/>
        </w:rPr>
      </w:pPr>
      <w:proofErr w:type="spellStart"/>
      <w:r>
        <w:rPr>
          <w:b/>
        </w:rPr>
        <w:t>Leaderboard</w:t>
      </w:r>
      <w:proofErr w:type="spellEnd"/>
    </w:p>
    <w:tbl>
      <w:tblPr>
        <w:tblStyle w:val="TableGrid"/>
        <w:tblW w:w="0" w:type="auto"/>
        <w:tblLook w:val="04A0" w:firstRow="1" w:lastRow="0" w:firstColumn="1" w:lastColumn="0" w:noHBand="0" w:noVBand="1"/>
      </w:tblPr>
      <w:tblGrid>
        <w:gridCol w:w="1555"/>
        <w:gridCol w:w="7461"/>
      </w:tblGrid>
      <w:tr w:rsidR="00242E8C" w:rsidRPr="003C0BCE" w:rsidTr="00283A3A">
        <w:tc>
          <w:tcPr>
            <w:tcW w:w="1555" w:type="dxa"/>
          </w:tcPr>
          <w:p w:rsidR="00242E8C" w:rsidRPr="003C0BCE" w:rsidRDefault="00242E8C" w:rsidP="00283A3A">
            <w:pPr>
              <w:pBdr>
                <w:top w:val="none" w:sz="0" w:space="0" w:color="auto"/>
                <w:left w:val="none" w:sz="0" w:space="0" w:color="auto"/>
                <w:bottom w:val="none" w:sz="0" w:space="0" w:color="auto"/>
                <w:right w:val="none" w:sz="0" w:space="0" w:color="auto"/>
                <w:between w:val="none" w:sz="0" w:space="0" w:color="auto"/>
              </w:pBdr>
            </w:pPr>
            <w:r w:rsidRPr="003C0BCE">
              <w:t>Purpose</w:t>
            </w:r>
          </w:p>
        </w:tc>
        <w:tc>
          <w:tcPr>
            <w:tcW w:w="7461" w:type="dxa"/>
          </w:tcPr>
          <w:p w:rsidR="00242E8C" w:rsidRPr="003C0BCE" w:rsidRDefault="00242E8C" w:rsidP="00283A3A">
            <w:pPr>
              <w:pBdr>
                <w:top w:val="none" w:sz="0" w:space="0" w:color="auto"/>
                <w:left w:val="none" w:sz="0" w:space="0" w:color="auto"/>
                <w:bottom w:val="none" w:sz="0" w:space="0" w:color="auto"/>
                <w:right w:val="none" w:sz="0" w:space="0" w:color="auto"/>
                <w:between w:val="none" w:sz="0" w:space="0" w:color="auto"/>
              </w:pBdr>
            </w:pPr>
            <w:r>
              <w:t xml:space="preserve">Window that appears when </w:t>
            </w:r>
            <w:proofErr w:type="spellStart"/>
            <w:r>
              <w:t>leaderboard</w:t>
            </w:r>
            <w:proofErr w:type="spellEnd"/>
            <w:r>
              <w:t xml:space="preserve"> is pressed on the duel submenu. It shows the elo rating, username, games won and win % of every user in order of descending elo.</w:t>
            </w:r>
          </w:p>
        </w:tc>
      </w:tr>
      <w:tr w:rsidR="00242E8C" w:rsidRPr="00462F5A" w:rsidTr="00283A3A">
        <w:tc>
          <w:tcPr>
            <w:tcW w:w="1555" w:type="dxa"/>
          </w:tcPr>
          <w:p w:rsidR="00242E8C" w:rsidRPr="003C0BCE" w:rsidRDefault="00242E8C" w:rsidP="00283A3A">
            <w:pPr>
              <w:pBdr>
                <w:top w:val="none" w:sz="0" w:space="0" w:color="auto"/>
                <w:left w:val="none" w:sz="0" w:space="0" w:color="auto"/>
                <w:bottom w:val="none" w:sz="0" w:space="0" w:color="auto"/>
                <w:right w:val="none" w:sz="0" w:space="0" w:color="auto"/>
                <w:between w:val="none" w:sz="0" w:space="0" w:color="auto"/>
              </w:pBdr>
            </w:pPr>
            <w:r>
              <w:t>Me</w:t>
            </w:r>
            <w:r w:rsidRPr="003C0BCE">
              <w:t>thods</w:t>
            </w:r>
          </w:p>
        </w:tc>
        <w:tc>
          <w:tcPr>
            <w:tcW w:w="7461" w:type="dxa"/>
          </w:tcPr>
          <w:p w:rsidR="00242E8C" w:rsidRPr="00462F5A" w:rsidRDefault="00242E8C" w:rsidP="00283A3A">
            <w:pPr>
              <w:pBdr>
                <w:top w:val="none" w:sz="0" w:space="0" w:color="auto"/>
                <w:left w:val="none" w:sz="0" w:space="0" w:color="auto"/>
                <w:bottom w:val="none" w:sz="0" w:space="0" w:color="auto"/>
                <w:right w:val="none" w:sz="0" w:space="0" w:color="auto"/>
                <w:between w:val="none" w:sz="0" w:space="0" w:color="auto"/>
              </w:pBdr>
            </w:pPr>
            <w:r>
              <w:rPr>
                <w:b/>
              </w:rPr>
              <w:t>None</w:t>
            </w:r>
          </w:p>
        </w:tc>
      </w:tr>
      <w:tr w:rsidR="00242E8C" w:rsidRPr="003C0BCE" w:rsidTr="00283A3A">
        <w:tc>
          <w:tcPr>
            <w:tcW w:w="1555" w:type="dxa"/>
          </w:tcPr>
          <w:p w:rsidR="00242E8C" w:rsidRPr="003C0BCE" w:rsidRDefault="00242E8C" w:rsidP="00283A3A">
            <w:pPr>
              <w:pBdr>
                <w:top w:val="none" w:sz="0" w:space="0" w:color="auto"/>
                <w:left w:val="none" w:sz="0" w:space="0" w:color="auto"/>
                <w:bottom w:val="none" w:sz="0" w:space="0" w:color="auto"/>
                <w:right w:val="none" w:sz="0" w:space="0" w:color="auto"/>
                <w:between w:val="none" w:sz="0" w:space="0" w:color="auto"/>
              </w:pBdr>
            </w:pPr>
            <w:r w:rsidRPr="003C0BCE">
              <w:t>Attributes</w:t>
            </w:r>
          </w:p>
        </w:tc>
        <w:tc>
          <w:tcPr>
            <w:tcW w:w="7461" w:type="dxa"/>
          </w:tcPr>
          <w:p w:rsidR="00242E8C" w:rsidRPr="003C0BCE" w:rsidRDefault="00242E8C" w:rsidP="00283A3A">
            <w:pPr>
              <w:pBdr>
                <w:top w:val="none" w:sz="0" w:space="0" w:color="auto"/>
                <w:left w:val="none" w:sz="0" w:space="0" w:color="auto"/>
                <w:bottom w:val="none" w:sz="0" w:space="0" w:color="auto"/>
                <w:right w:val="none" w:sz="0" w:space="0" w:color="auto"/>
                <w:between w:val="none" w:sz="0" w:space="0" w:color="auto"/>
              </w:pBdr>
            </w:pPr>
            <w:proofErr w:type="spellStart"/>
            <w:r>
              <w:t>Leaderboard_data</w:t>
            </w:r>
            <w:proofErr w:type="spellEnd"/>
            <w:r>
              <w:t>, tree … other GUI widgets.</w:t>
            </w:r>
          </w:p>
        </w:tc>
      </w:tr>
    </w:tbl>
    <w:p w:rsidR="00242E8C" w:rsidRPr="00045B64" w:rsidRDefault="00242E8C">
      <w:pPr>
        <w:rPr>
          <w:b/>
        </w:rPr>
      </w:pPr>
    </w:p>
    <w:p w:rsidR="00242E8C" w:rsidRDefault="00242E8C">
      <w:pPr>
        <w:rPr>
          <w:u w:val="single"/>
        </w:rPr>
      </w:pPr>
    </w:p>
    <w:p w:rsidR="00242E8C" w:rsidRDefault="00242E8C">
      <w:pPr>
        <w:rPr>
          <w:u w:val="single"/>
        </w:rPr>
      </w:pPr>
    </w:p>
    <w:p w:rsidR="00242E8C" w:rsidRDefault="00242E8C">
      <w:pPr>
        <w:rPr>
          <w:u w:val="single"/>
        </w:rPr>
      </w:pPr>
    </w:p>
    <w:p w:rsidR="00242E8C" w:rsidRDefault="00242E8C">
      <w:pPr>
        <w:rPr>
          <w:u w:val="single"/>
        </w:rPr>
      </w:pPr>
    </w:p>
    <w:p w:rsidR="00E934DB" w:rsidRDefault="00264147">
      <w:pPr>
        <w:rPr>
          <w:u w:val="single"/>
        </w:rPr>
      </w:pPr>
      <w:r>
        <w:rPr>
          <w:u w:val="single"/>
        </w:rPr>
        <w:t>2.7 User Interface</w:t>
      </w:r>
    </w:p>
    <w:p w:rsidR="00F946EA" w:rsidRDefault="00F946EA">
      <w:pPr>
        <w:rPr>
          <w:u w:val="single"/>
        </w:rPr>
      </w:pPr>
      <w:r>
        <w:rPr>
          <w:u w:val="single"/>
        </w:rPr>
        <w:t>Complex UIs:</w:t>
      </w:r>
    </w:p>
    <w:p w:rsidR="00E934DB" w:rsidRDefault="00242E8C">
      <w:pPr>
        <w:rPr>
          <w:u w:val="single"/>
        </w:rPr>
      </w:pPr>
      <w:r>
        <w:rPr>
          <w:noProof/>
        </w:rPr>
        <w:lastRenderedPageBreak/>
        <w:drawing>
          <wp:anchor distT="0" distB="0" distL="114300" distR="114300" simplePos="0" relativeHeight="251663360" behindDoc="0" locked="0" layoutInCell="1" allowOverlap="1" wp14:anchorId="1BB83DF0">
            <wp:simplePos x="0" y="0"/>
            <wp:positionH relativeFrom="page">
              <wp:align>left</wp:align>
            </wp:positionH>
            <wp:positionV relativeFrom="paragraph">
              <wp:posOffset>285750</wp:posOffset>
            </wp:positionV>
            <wp:extent cx="7384427" cy="5592726"/>
            <wp:effectExtent l="0" t="0" r="6985" b="825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84427" cy="5592726"/>
                    </a:xfrm>
                    <a:prstGeom prst="rect">
                      <a:avLst/>
                    </a:prstGeom>
                  </pic:spPr>
                </pic:pic>
              </a:graphicData>
            </a:graphic>
            <wp14:sizeRelH relativeFrom="page">
              <wp14:pctWidth>0</wp14:pctWidth>
            </wp14:sizeRelH>
            <wp14:sizeRelV relativeFrom="page">
              <wp14:pctHeight>0</wp14:pctHeight>
            </wp14:sizeRelV>
          </wp:anchor>
        </w:drawing>
      </w:r>
      <w:r>
        <w:rPr>
          <w:u w:val="single"/>
        </w:rPr>
        <w:t>Profile page:</w:t>
      </w:r>
    </w:p>
    <w:p w:rsidR="00242E8C" w:rsidRDefault="00BF7454">
      <w:r>
        <w:t xml:space="preserve">To get the structure of this page, there are 4 separate frames and a tree view. Frame 1 consists of the profile picture </w:t>
      </w:r>
      <w:proofErr w:type="gramStart"/>
      <w:r>
        <w:t>frame(</w:t>
      </w:r>
      <w:proofErr w:type="gramEnd"/>
      <w:r>
        <w:t xml:space="preserve">3) and the text frame(4), these needed to be separate in order to have the edit symbol appear over the profile picture when the cursor is over it because I bound the ENTER event to the profile picture frame, not the label. The profile picture frame has a row span of 2 to allow the username and user info to grid neatly beside it. </w:t>
      </w:r>
      <w:proofErr w:type="gramStart"/>
      <w:r>
        <w:t>Frame(</w:t>
      </w:r>
      <w:proofErr w:type="gramEnd"/>
      <w:r>
        <w:t xml:space="preserve">2) consists of two buttons and a label that are gridded just below frame(1) but in the same column. The tree view that contains the user’s worksheet and duel history has a column span of 3 and both frame2 and frame1 are gridded in </w:t>
      </w:r>
      <w:r w:rsidR="00283A3A">
        <w:t>the middle column for them to appear in the middle of the window.</w:t>
      </w:r>
    </w:p>
    <w:p w:rsidR="00283A3A" w:rsidRDefault="00283A3A"/>
    <w:p w:rsidR="00283A3A" w:rsidRDefault="00283A3A"/>
    <w:p w:rsidR="00283A3A" w:rsidRDefault="00283A3A"/>
    <w:p w:rsidR="00283A3A" w:rsidRPr="00283A3A" w:rsidRDefault="00283A3A">
      <w:pPr>
        <w:rPr>
          <w:u w:val="single"/>
        </w:rPr>
      </w:pPr>
      <w:r>
        <w:rPr>
          <w:noProof/>
        </w:rPr>
        <w:lastRenderedPageBreak/>
        <w:drawing>
          <wp:anchor distT="0" distB="0" distL="114300" distR="114300" simplePos="0" relativeHeight="251664384" behindDoc="0" locked="0" layoutInCell="1" allowOverlap="1" wp14:anchorId="26F3FC61">
            <wp:simplePos x="0" y="0"/>
            <wp:positionH relativeFrom="page">
              <wp:posOffset>148856</wp:posOffset>
            </wp:positionH>
            <wp:positionV relativeFrom="paragraph">
              <wp:posOffset>250987</wp:posOffset>
            </wp:positionV>
            <wp:extent cx="7313068" cy="5518298"/>
            <wp:effectExtent l="0" t="0" r="254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313068" cy="5518298"/>
                    </a:xfrm>
                    <a:prstGeom prst="rect">
                      <a:avLst/>
                    </a:prstGeom>
                  </pic:spPr>
                </pic:pic>
              </a:graphicData>
            </a:graphic>
            <wp14:sizeRelH relativeFrom="page">
              <wp14:pctWidth>0</wp14:pctWidth>
            </wp14:sizeRelH>
            <wp14:sizeRelV relativeFrom="page">
              <wp14:pctHeight>0</wp14:pctHeight>
            </wp14:sizeRelV>
          </wp:anchor>
        </w:drawing>
      </w:r>
      <w:r>
        <w:rPr>
          <w:u w:val="single"/>
        </w:rPr>
        <w:t>Fractions worksheet after being marked:</w:t>
      </w:r>
    </w:p>
    <w:p w:rsidR="00E934DB" w:rsidRPr="00283A3A" w:rsidRDefault="00283A3A">
      <w:r>
        <w:t xml:space="preserve">Each worksheet consists of a maximum of 5 pages as the maximum number of questions per page is 24 and the maximum number of questions you can have is 99. Each page consists of </w:t>
      </w:r>
      <w:r w:rsidR="00EC5C67">
        <w:t xml:space="preserve">6 rows and 4 columns. Section 1 contains the buttons for changing the pages and marking the worksheet when the user thinks they are done. Every question is an individual </w:t>
      </w:r>
      <w:proofErr w:type="spellStart"/>
      <w:r w:rsidR="00EC5C67">
        <w:t>FractionsQuestion</w:t>
      </w:r>
      <w:proofErr w:type="spellEnd"/>
      <w:r w:rsidR="00EC5C67">
        <w:t xml:space="preserve"> class with </w:t>
      </w:r>
      <w:proofErr w:type="spellStart"/>
      <w:r w:rsidR="00EC5C67">
        <w:t>set_</w:t>
      </w:r>
      <w:proofErr w:type="gramStart"/>
      <w:r w:rsidR="00EC5C67">
        <w:t>values</w:t>
      </w:r>
      <w:proofErr w:type="spellEnd"/>
      <w:r w:rsidR="00EC5C67">
        <w:t>(</w:t>
      </w:r>
      <w:proofErr w:type="gramEnd"/>
      <w:r w:rsidR="00EC5C67">
        <w:t xml:space="preserve">), </w:t>
      </w:r>
      <w:proofErr w:type="spellStart"/>
      <w:r w:rsidR="00EC5C67">
        <w:t>get_correct</w:t>
      </w:r>
      <w:proofErr w:type="spellEnd"/>
      <w:r w:rsidR="00EC5C67">
        <w:t xml:space="preserve">, mark() and </w:t>
      </w:r>
      <w:proofErr w:type="spellStart"/>
      <w:r w:rsidR="00EC5C67">
        <w:t>show_answers</w:t>
      </w:r>
      <w:proofErr w:type="spellEnd"/>
      <w:r w:rsidR="00EC5C67">
        <w:t xml:space="preserve">() methods. The </w:t>
      </w:r>
      <w:proofErr w:type="spellStart"/>
      <w:r w:rsidR="00EC5C67">
        <w:t>set_</w:t>
      </w:r>
      <w:proofErr w:type="gramStart"/>
      <w:r w:rsidR="00EC5C67">
        <w:t>values</w:t>
      </w:r>
      <w:proofErr w:type="spellEnd"/>
      <w:r w:rsidR="00EC5C67">
        <w:t>(</w:t>
      </w:r>
      <w:proofErr w:type="gramEnd"/>
      <w:r w:rsidR="00EC5C67">
        <w:t xml:space="preserve">) and </w:t>
      </w:r>
      <w:proofErr w:type="spellStart"/>
      <w:r w:rsidR="00EC5C67">
        <w:t>get_correct</w:t>
      </w:r>
      <w:proofErr w:type="spellEnd"/>
      <w:r w:rsidR="00EC5C67">
        <w:t xml:space="preserve">() methods are called when the worksheet is generated to set the question values and store the correct answers as attributes, the mark() and </w:t>
      </w:r>
      <w:proofErr w:type="spellStart"/>
      <w:r w:rsidR="00EC5C67">
        <w:t>show_answers</w:t>
      </w:r>
      <w:proofErr w:type="spellEnd"/>
      <w:r w:rsidR="00EC5C67">
        <w:t>() methods are called when mark is pressed. This checks the user’s entries against the correct answers and if they are the same, a tick is displayed, if not a cross is displayed, and the correct answer is shown (section 2 and 3 are examples of these</w:t>
      </w:r>
      <w:proofErr w:type="gramStart"/>
      <w:r w:rsidR="00EC5C67">
        <w:t>).The</w:t>
      </w:r>
      <w:proofErr w:type="gramEnd"/>
      <w:r w:rsidR="00EC5C67">
        <w:t xml:space="preserve"> window in section 4 also appears after the worksheet has been marked and displays the user’s score as a fraction and percentage, as well as grading the user A-D based on their % score. </w:t>
      </w:r>
    </w:p>
    <w:p w:rsidR="00E934DB" w:rsidRDefault="00E934DB">
      <w:pPr>
        <w:rPr>
          <w:sz w:val="48"/>
          <w:szCs w:val="48"/>
          <w:u w:val="single"/>
        </w:rPr>
      </w:pPr>
    </w:p>
    <w:p w:rsidR="00E934DB" w:rsidRDefault="00E934DB"/>
    <w:p w:rsidR="005943A9" w:rsidRDefault="005943A9">
      <w:pPr>
        <w:rPr>
          <w:u w:val="single"/>
        </w:rPr>
      </w:pPr>
      <w:r>
        <w:rPr>
          <w:noProof/>
        </w:rPr>
        <w:lastRenderedPageBreak/>
        <w:drawing>
          <wp:anchor distT="0" distB="0" distL="114300" distR="114300" simplePos="0" relativeHeight="251665408" behindDoc="0" locked="0" layoutInCell="1" allowOverlap="1" wp14:anchorId="77DE0EA4">
            <wp:simplePos x="0" y="0"/>
            <wp:positionH relativeFrom="margin">
              <wp:align>center</wp:align>
            </wp:positionH>
            <wp:positionV relativeFrom="paragraph">
              <wp:posOffset>283210</wp:posOffset>
            </wp:positionV>
            <wp:extent cx="7227483" cy="5613991"/>
            <wp:effectExtent l="0" t="0" r="0" b="635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27483" cy="5613991"/>
                    </a:xfrm>
                    <a:prstGeom prst="rect">
                      <a:avLst/>
                    </a:prstGeom>
                  </pic:spPr>
                </pic:pic>
              </a:graphicData>
            </a:graphic>
            <wp14:sizeRelH relativeFrom="page">
              <wp14:pctWidth>0</wp14:pctWidth>
            </wp14:sizeRelH>
            <wp14:sizeRelV relativeFrom="page">
              <wp14:pctHeight>0</wp14:pctHeight>
            </wp14:sizeRelV>
          </wp:anchor>
        </w:drawing>
      </w:r>
      <w:r>
        <w:rPr>
          <w:u w:val="single"/>
        </w:rPr>
        <w:t>Ongoing quadratics duel:</w:t>
      </w:r>
    </w:p>
    <w:p w:rsidR="00F946EA" w:rsidRDefault="005943A9">
      <w:r>
        <w:t xml:space="preserve">This may look very similar to a quadratics worksheet, that is because a duel inherits from a worksheet, however it handles the question frames in a very different manor. As you can see section 2 includes a question frame that appears marked, however on the same window, the question frame in section 3 appears not marked. This is because every question is being marked every 0.5 seconds, but only the correct answers get indicated with an image. The only time the questions will be marked wrong is when the duel is over, and the losing client will have its remaining answers corrected. Section 1 includes a progress bar for the current client and a progress bar for the opponent’s client. This should be updated every 0.5 seconds </w:t>
      </w:r>
      <w:r w:rsidR="00D82BB3">
        <w:t>(</w:t>
      </w:r>
      <w:r>
        <w:t xml:space="preserve">+ any server lag which is most probably </w:t>
      </w:r>
      <w:r w:rsidR="00D82BB3">
        <w:t>negligible)</w:t>
      </w:r>
      <w:r w:rsidR="00F946EA">
        <w:t xml:space="preserve"> by the connection to the game server.</w:t>
      </w:r>
      <w:r w:rsidR="00EA515B">
        <w:t xml:space="preserve"> The quadratics duels and worksheets also have 24 questions maximum per page, 3 questions per row and 8 questions per column.</w:t>
      </w:r>
    </w:p>
    <w:p w:rsidR="00F946EA" w:rsidRDefault="00F946EA"/>
    <w:p w:rsidR="00F946EA" w:rsidRDefault="00F946EA"/>
    <w:p w:rsidR="00F946EA" w:rsidRDefault="00F946EA"/>
    <w:p w:rsidR="00F946EA" w:rsidRDefault="00F946EA"/>
    <w:p w:rsidR="00F946EA" w:rsidRDefault="00F946EA">
      <w:pPr>
        <w:rPr>
          <w:u w:val="single"/>
        </w:rPr>
      </w:pPr>
      <w:r w:rsidRPr="00F946EA">
        <w:rPr>
          <w:u w:val="single"/>
        </w:rPr>
        <w:t>Other UIs:</w:t>
      </w:r>
    </w:p>
    <w:p w:rsidR="00F946EA" w:rsidRDefault="00F946EA">
      <w:pPr>
        <w:rPr>
          <w:u w:val="single"/>
        </w:rPr>
      </w:pPr>
      <w:r>
        <w:rPr>
          <w:u w:val="single"/>
        </w:rPr>
        <w:t>Login:</w:t>
      </w:r>
    </w:p>
    <w:p w:rsidR="00F946EA" w:rsidRDefault="00F946EA">
      <w:pPr>
        <w:rPr>
          <w:u w:val="single"/>
        </w:rPr>
      </w:pPr>
      <w:r>
        <w:rPr>
          <w:noProof/>
        </w:rPr>
        <w:drawing>
          <wp:inline distT="0" distB="0" distL="0" distR="0" wp14:anchorId="35D12D9D" wp14:editId="1C99C066">
            <wp:extent cx="2785730" cy="2548187"/>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2485" cy="2554366"/>
                    </a:xfrm>
                    <a:prstGeom prst="rect">
                      <a:avLst/>
                    </a:prstGeom>
                  </pic:spPr>
                </pic:pic>
              </a:graphicData>
            </a:graphic>
          </wp:inline>
        </w:drawing>
      </w:r>
    </w:p>
    <w:p w:rsidR="00F946EA" w:rsidRDefault="00F946EA">
      <w:pPr>
        <w:rPr>
          <w:u w:val="single"/>
        </w:rPr>
      </w:pPr>
      <w:r>
        <w:rPr>
          <w:u w:val="single"/>
        </w:rPr>
        <w:t>Register:</w:t>
      </w:r>
    </w:p>
    <w:p w:rsidR="00F946EA" w:rsidRDefault="00F946EA">
      <w:pPr>
        <w:rPr>
          <w:u w:val="single"/>
        </w:rPr>
      </w:pPr>
      <w:r>
        <w:rPr>
          <w:noProof/>
        </w:rPr>
        <w:drawing>
          <wp:inline distT="0" distB="0" distL="0" distR="0" wp14:anchorId="47C9FE92" wp14:editId="1E3BCCC6">
            <wp:extent cx="1619250" cy="3505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250" cy="3505200"/>
                    </a:xfrm>
                    <a:prstGeom prst="rect">
                      <a:avLst/>
                    </a:prstGeom>
                  </pic:spPr>
                </pic:pic>
              </a:graphicData>
            </a:graphic>
          </wp:inline>
        </w:drawing>
      </w:r>
    </w:p>
    <w:p w:rsidR="00F946EA" w:rsidRDefault="00F946EA">
      <w:pPr>
        <w:rPr>
          <w:u w:val="single"/>
        </w:rPr>
      </w:pPr>
      <w:r>
        <w:rPr>
          <w:u w:val="single"/>
        </w:rPr>
        <w:t>Profile Search:</w:t>
      </w:r>
    </w:p>
    <w:p w:rsidR="00F946EA" w:rsidRDefault="00F946EA">
      <w:pPr>
        <w:rPr>
          <w:u w:val="single"/>
        </w:rPr>
      </w:pPr>
      <w:r>
        <w:rPr>
          <w:noProof/>
        </w:rPr>
        <w:drawing>
          <wp:inline distT="0" distB="0" distL="0" distR="0" wp14:anchorId="606AF57A" wp14:editId="0E4EBF45">
            <wp:extent cx="1504950" cy="819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4950" cy="819150"/>
                    </a:xfrm>
                    <a:prstGeom prst="rect">
                      <a:avLst/>
                    </a:prstGeom>
                  </pic:spPr>
                </pic:pic>
              </a:graphicData>
            </a:graphic>
          </wp:inline>
        </w:drawing>
      </w:r>
    </w:p>
    <w:p w:rsidR="00F946EA" w:rsidRDefault="00F946EA">
      <w:pPr>
        <w:rPr>
          <w:u w:val="single"/>
        </w:rPr>
      </w:pPr>
      <w:r>
        <w:rPr>
          <w:u w:val="single"/>
        </w:rPr>
        <w:lastRenderedPageBreak/>
        <w:t>Main menu:</w:t>
      </w:r>
    </w:p>
    <w:p w:rsidR="00F946EA" w:rsidRDefault="00F946EA">
      <w:pPr>
        <w:rPr>
          <w:u w:val="single"/>
        </w:rPr>
      </w:pPr>
      <w:r>
        <w:rPr>
          <w:noProof/>
        </w:rPr>
        <w:drawing>
          <wp:inline distT="0" distB="0" distL="0" distR="0" wp14:anchorId="0F1A0AC6" wp14:editId="6090E8A0">
            <wp:extent cx="3752850" cy="248944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9857" cy="2507355"/>
                    </a:xfrm>
                    <a:prstGeom prst="rect">
                      <a:avLst/>
                    </a:prstGeom>
                  </pic:spPr>
                </pic:pic>
              </a:graphicData>
            </a:graphic>
          </wp:inline>
        </w:drawing>
      </w:r>
    </w:p>
    <w:p w:rsidR="00F946EA" w:rsidRDefault="00F946EA">
      <w:pPr>
        <w:rPr>
          <w:u w:val="single"/>
        </w:rPr>
      </w:pPr>
      <w:r>
        <w:rPr>
          <w:u w:val="single"/>
        </w:rPr>
        <w:t>Profile submenu</w:t>
      </w:r>
    </w:p>
    <w:p w:rsidR="00F946EA" w:rsidRDefault="00F946EA">
      <w:pPr>
        <w:rPr>
          <w:u w:val="single"/>
        </w:rPr>
      </w:pPr>
      <w:r>
        <w:rPr>
          <w:noProof/>
        </w:rPr>
        <w:drawing>
          <wp:inline distT="0" distB="0" distL="0" distR="0" wp14:anchorId="10028602" wp14:editId="4837D5B9">
            <wp:extent cx="3753293" cy="2472406"/>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943" cy="2487985"/>
                    </a:xfrm>
                    <a:prstGeom prst="rect">
                      <a:avLst/>
                    </a:prstGeom>
                  </pic:spPr>
                </pic:pic>
              </a:graphicData>
            </a:graphic>
          </wp:inline>
        </w:drawing>
      </w:r>
    </w:p>
    <w:p w:rsidR="00F946EA" w:rsidRDefault="00F946EA">
      <w:pPr>
        <w:rPr>
          <w:u w:val="single"/>
        </w:rPr>
      </w:pPr>
      <w:r>
        <w:rPr>
          <w:u w:val="single"/>
        </w:rPr>
        <w:t>Worksheet submenu:</w:t>
      </w:r>
    </w:p>
    <w:p w:rsidR="00F946EA" w:rsidRDefault="00F946EA">
      <w:pPr>
        <w:rPr>
          <w:u w:val="single"/>
        </w:rPr>
      </w:pPr>
      <w:r>
        <w:rPr>
          <w:noProof/>
        </w:rPr>
        <w:drawing>
          <wp:inline distT="0" distB="0" distL="0" distR="0" wp14:anchorId="1816B349" wp14:editId="0175C9F0">
            <wp:extent cx="3882592" cy="2573079"/>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5080" cy="2627746"/>
                    </a:xfrm>
                    <a:prstGeom prst="rect">
                      <a:avLst/>
                    </a:prstGeom>
                  </pic:spPr>
                </pic:pic>
              </a:graphicData>
            </a:graphic>
          </wp:inline>
        </w:drawing>
      </w:r>
    </w:p>
    <w:p w:rsidR="00F946EA" w:rsidRDefault="00F946EA">
      <w:pPr>
        <w:rPr>
          <w:u w:val="single"/>
        </w:rPr>
      </w:pPr>
      <w:r>
        <w:rPr>
          <w:u w:val="single"/>
        </w:rPr>
        <w:lastRenderedPageBreak/>
        <w:t>Duel submenu:</w:t>
      </w:r>
    </w:p>
    <w:p w:rsidR="00F946EA" w:rsidRDefault="00F946EA">
      <w:pPr>
        <w:rPr>
          <w:u w:val="single"/>
        </w:rPr>
      </w:pPr>
      <w:r>
        <w:rPr>
          <w:noProof/>
        </w:rPr>
        <w:drawing>
          <wp:inline distT="0" distB="0" distL="0" distR="0" wp14:anchorId="130C0A1A" wp14:editId="37690134">
            <wp:extent cx="4857750" cy="3200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7750" cy="3200400"/>
                    </a:xfrm>
                    <a:prstGeom prst="rect">
                      <a:avLst/>
                    </a:prstGeom>
                  </pic:spPr>
                </pic:pic>
              </a:graphicData>
            </a:graphic>
          </wp:inline>
        </w:drawing>
      </w:r>
    </w:p>
    <w:p w:rsidR="00F946EA" w:rsidRDefault="00F946EA">
      <w:pPr>
        <w:rPr>
          <w:u w:val="single"/>
        </w:rPr>
      </w:pPr>
      <w:proofErr w:type="spellStart"/>
      <w:r>
        <w:rPr>
          <w:u w:val="single"/>
        </w:rPr>
        <w:t>Leaderboard</w:t>
      </w:r>
      <w:proofErr w:type="spellEnd"/>
      <w:r>
        <w:rPr>
          <w:u w:val="single"/>
        </w:rPr>
        <w:t>:</w:t>
      </w:r>
    </w:p>
    <w:p w:rsidR="00E934DB" w:rsidRDefault="00F946EA">
      <w:pPr>
        <w:rPr>
          <w:u w:val="single"/>
        </w:rPr>
      </w:pPr>
      <w:r>
        <w:rPr>
          <w:noProof/>
        </w:rPr>
        <w:drawing>
          <wp:inline distT="0" distB="0" distL="0" distR="0" wp14:anchorId="3A32E532" wp14:editId="45BA7681">
            <wp:extent cx="2905125" cy="2466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2466975"/>
                    </a:xfrm>
                    <a:prstGeom prst="rect">
                      <a:avLst/>
                    </a:prstGeom>
                  </pic:spPr>
                </pic:pic>
              </a:graphicData>
            </a:graphic>
          </wp:inline>
        </w:drawing>
      </w:r>
      <w:r w:rsidR="00264147" w:rsidRPr="00F946EA">
        <w:rPr>
          <w:u w:val="single"/>
        </w:rPr>
        <w:br w:type="page"/>
      </w:r>
    </w:p>
    <w:p w:rsidR="00F946EA" w:rsidRDefault="00F946EA">
      <w:pPr>
        <w:rPr>
          <w:u w:val="single"/>
        </w:rPr>
      </w:pPr>
      <w:r>
        <w:rPr>
          <w:u w:val="single"/>
        </w:rPr>
        <w:lastRenderedPageBreak/>
        <w:t>Fractions sheet options:</w:t>
      </w:r>
    </w:p>
    <w:p w:rsidR="00F946EA" w:rsidRDefault="00F946EA">
      <w:pPr>
        <w:rPr>
          <w:u w:val="single"/>
        </w:rPr>
      </w:pPr>
      <w:r>
        <w:rPr>
          <w:noProof/>
        </w:rPr>
        <w:drawing>
          <wp:inline distT="0" distB="0" distL="0" distR="0" wp14:anchorId="2FC3AD21" wp14:editId="03E1904C">
            <wp:extent cx="1504950" cy="2409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4950" cy="2409825"/>
                    </a:xfrm>
                    <a:prstGeom prst="rect">
                      <a:avLst/>
                    </a:prstGeom>
                  </pic:spPr>
                </pic:pic>
              </a:graphicData>
            </a:graphic>
          </wp:inline>
        </w:drawing>
      </w:r>
    </w:p>
    <w:p w:rsidR="00F946EA" w:rsidRDefault="00F946EA">
      <w:pPr>
        <w:rPr>
          <w:u w:val="single"/>
        </w:rPr>
      </w:pPr>
      <w:r>
        <w:rPr>
          <w:u w:val="single"/>
        </w:rPr>
        <w:t>Quadratics sheet options:</w:t>
      </w:r>
    </w:p>
    <w:p w:rsidR="00F946EA" w:rsidRDefault="00F946EA">
      <w:pPr>
        <w:rPr>
          <w:u w:val="single"/>
        </w:rPr>
      </w:pPr>
      <w:r>
        <w:rPr>
          <w:noProof/>
        </w:rPr>
        <w:drawing>
          <wp:inline distT="0" distB="0" distL="0" distR="0" wp14:anchorId="36613B37" wp14:editId="32E4ABF9">
            <wp:extent cx="1495425" cy="19621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1962150"/>
                    </a:xfrm>
                    <a:prstGeom prst="rect">
                      <a:avLst/>
                    </a:prstGeom>
                  </pic:spPr>
                </pic:pic>
              </a:graphicData>
            </a:graphic>
          </wp:inline>
        </w:drawing>
      </w:r>
    </w:p>
    <w:p w:rsidR="00F946EA" w:rsidRDefault="00F946EA">
      <w:pPr>
        <w:rPr>
          <w:u w:val="single"/>
        </w:rPr>
      </w:pPr>
      <w:r>
        <w:rPr>
          <w:u w:val="single"/>
        </w:rPr>
        <w:t>Duel search:</w:t>
      </w:r>
    </w:p>
    <w:p w:rsidR="00F946EA" w:rsidRPr="00F946EA" w:rsidRDefault="00F946EA">
      <w:pPr>
        <w:rPr>
          <w:u w:val="single"/>
        </w:rPr>
      </w:pPr>
      <w:r>
        <w:rPr>
          <w:noProof/>
        </w:rPr>
        <w:drawing>
          <wp:inline distT="0" distB="0" distL="0" distR="0" wp14:anchorId="22FC3EAD" wp14:editId="7E5A0368">
            <wp:extent cx="2905125" cy="22383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2238375"/>
                    </a:xfrm>
                    <a:prstGeom prst="rect">
                      <a:avLst/>
                    </a:prstGeom>
                  </pic:spPr>
                </pic:pic>
              </a:graphicData>
            </a:graphic>
          </wp:inline>
        </w:drawing>
      </w:r>
    </w:p>
    <w:p w:rsidR="00E934DB" w:rsidRDefault="00264147">
      <w:pPr>
        <w:rPr>
          <w:sz w:val="48"/>
          <w:szCs w:val="48"/>
          <w:u w:val="single"/>
        </w:rPr>
      </w:pPr>
      <w:r>
        <w:rPr>
          <w:sz w:val="48"/>
          <w:szCs w:val="48"/>
          <w:u w:val="single"/>
        </w:rPr>
        <w:t>3.Technical solution</w:t>
      </w:r>
    </w:p>
    <w:p w:rsidR="00E934DB" w:rsidRDefault="00264147">
      <w:r>
        <w:br w:type="page"/>
      </w:r>
    </w:p>
    <w:p w:rsidR="00E934DB" w:rsidRDefault="00E934DB">
      <w:pPr>
        <w:spacing w:after="0" w:line="276" w:lineRule="auto"/>
        <w:sectPr w:rsidR="00E934DB">
          <w:headerReference w:type="default" r:id="rId47"/>
          <w:footerReference w:type="default" r:id="rId48"/>
          <w:pgSz w:w="11906" w:h="16838"/>
          <w:pgMar w:top="1440" w:right="1440" w:bottom="1440" w:left="1440" w:header="360" w:footer="720" w:gutter="0"/>
          <w:pgNumType w:start="1"/>
          <w:cols w:space="720"/>
        </w:sectPr>
      </w:pPr>
    </w:p>
    <w:p w:rsidR="00E934DB" w:rsidRDefault="00264147">
      <w:pPr>
        <w:rPr>
          <w:sz w:val="48"/>
          <w:szCs w:val="48"/>
          <w:u w:val="single"/>
        </w:rPr>
      </w:pPr>
      <w:bookmarkStart w:id="1" w:name="_Hlk500902284"/>
      <w:r>
        <w:rPr>
          <w:sz w:val="48"/>
          <w:szCs w:val="48"/>
          <w:u w:val="single"/>
        </w:rPr>
        <w:lastRenderedPageBreak/>
        <w:t>4.0 Testing</w:t>
      </w:r>
    </w:p>
    <w:p w:rsidR="00E934DB" w:rsidRDefault="00264147">
      <w:pPr>
        <w:rPr>
          <w:u w:val="single"/>
        </w:rPr>
      </w:pPr>
      <w:r>
        <w:rPr>
          <w:u w:val="single"/>
        </w:rPr>
        <w:t>4.1 Test Plan</w:t>
      </w:r>
    </w:p>
    <w:tbl>
      <w:tblPr>
        <w:tblStyle w:val="a1"/>
        <w:tblW w:w="15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2014"/>
        <w:gridCol w:w="2693"/>
        <w:gridCol w:w="1559"/>
        <w:gridCol w:w="3119"/>
        <w:gridCol w:w="2409"/>
        <w:gridCol w:w="2977"/>
      </w:tblGrid>
      <w:tr w:rsidR="00E934DB" w:rsidTr="00264147">
        <w:trPr>
          <w:jc w:val="center"/>
        </w:trPr>
        <w:tc>
          <w:tcPr>
            <w:tcW w:w="675" w:type="dxa"/>
            <w:shd w:val="clear" w:color="auto" w:fill="99FFCC"/>
          </w:tcPr>
          <w:p w:rsidR="00E934DB" w:rsidRDefault="00264147">
            <w:pPr>
              <w:spacing w:after="0" w:line="240" w:lineRule="auto"/>
              <w:jc w:val="both"/>
              <w:rPr>
                <w:b/>
                <w:color w:val="0000FF"/>
                <w:sz w:val="20"/>
                <w:szCs w:val="20"/>
              </w:rPr>
            </w:pPr>
            <w:r>
              <w:rPr>
                <w:b/>
                <w:color w:val="0000FF"/>
                <w:sz w:val="20"/>
                <w:szCs w:val="20"/>
              </w:rPr>
              <w:t>Test No</w:t>
            </w:r>
          </w:p>
        </w:tc>
        <w:tc>
          <w:tcPr>
            <w:tcW w:w="2014" w:type="dxa"/>
            <w:shd w:val="clear" w:color="auto" w:fill="99FFCC"/>
          </w:tcPr>
          <w:p w:rsidR="00E934DB" w:rsidRDefault="00264147">
            <w:pPr>
              <w:spacing w:after="0" w:line="240" w:lineRule="auto"/>
              <w:jc w:val="both"/>
              <w:rPr>
                <w:b/>
                <w:color w:val="0000FF"/>
                <w:sz w:val="20"/>
                <w:szCs w:val="20"/>
              </w:rPr>
            </w:pPr>
            <w:r>
              <w:rPr>
                <w:b/>
                <w:color w:val="0000FF"/>
                <w:sz w:val="20"/>
                <w:szCs w:val="20"/>
              </w:rPr>
              <w:t>Objective tested</w:t>
            </w:r>
          </w:p>
        </w:tc>
        <w:tc>
          <w:tcPr>
            <w:tcW w:w="2693" w:type="dxa"/>
            <w:shd w:val="clear" w:color="auto" w:fill="99FFCC"/>
          </w:tcPr>
          <w:p w:rsidR="00E934DB" w:rsidRDefault="00264147">
            <w:pPr>
              <w:spacing w:after="0" w:line="240" w:lineRule="auto"/>
              <w:jc w:val="both"/>
              <w:rPr>
                <w:b/>
                <w:color w:val="0000FF"/>
                <w:sz w:val="20"/>
                <w:szCs w:val="20"/>
              </w:rPr>
            </w:pPr>
            <w:r>
              <w:rPr>
                <w:b/>
                <w:color w:val="0000FF"/>
                <w:sz w:val="20"/>
                <w:szCs w:val="20"/>
              </w:rPr>
              <w:t>Test Data and description</w:t>
            </w:r>
          </w:p>
        </w:tc>
        <w:tc>
          <w:tcPr>
            <w:tcW w:w="1559" w:type="dxa"/>
            <w:shd w:val="clear" w:color="auto" w:fill="99FFCC"/>
          </w:tcPr>
          <w:p w:rsidR="00E934DB" w:rsidRDefault="00264147">
            <w:pPr>
              <w:spacing w:after="0" w:line="240" w:lineRule="auto"/>
              <w:jc w:val="both"/>
              <w:rPr>
                <w:b/>
                <w:color w:val="0000FF"/>
                <w:sz w:val="20"/>
                <w:szCs w:val="20"/>
              </w:rPr>
            </w:pPr>
            <w:r>
              <w:rPr>
                <w:b/>
                <w:color w:val="0000FF"/>
                <w:sz w:val="20"/>
                <w:szCs w:val="20"/>
              </w:rPr>
              <w:t>Test Type</w:t>
            </w:r>
          </w:p>
        </w:tc>
        <w:tc>
          <w:tcPr>
            <w:tcW w:w="3119" w:type="dxa"/>
            <w:shd w:val="clear" w:color="auto" w:fill="99FFCC"/>
          </w:tcPr>
          <w:p w:rsidR="00E934DB" w:rsidRDefault="00264147">
            <w:pPr>
              <w:spacing w:after="0" w:line="240" w:lineRule="auto"/>
              <w:jc w:val="both"/>
              <w:rPr>
                <w:b/>
                <w:color w:val="0000FF"/>
                <w:sz w:val="20"/>
                <w:szCs w:val="20"/>
              </w:rPr>
            </w:pPr>
            <w:r>
              <w:rPr>
                <w:b/>
                <w:color w:val="0000FF"/>
                <w:sz w:val="20"/>
                <w:szCs w:val="20"/>
              </w:rPr>
              <w:t>Expected Results</w:t>
            </w:r>
          </w:p>
        </w:tc>
        <w:tc>
          <w:tcPr>
            <w:tcW w:w="2409" w:type="dxa"/>
            <w:shd w:val="clear" w:color="auto" w:fill="99FFCC"/>
          </w:tcPr>
          <w:p w:rsidR="00E934DB" w:rsidRDefault="00264147">
            <w:pPr>
              <w:spacing w:after="0" w:line="240" w:lineRule="auto"/>
              <w:jc w:val="both"/>
              <w:rPr>
                <w:b/>
                <w:color w:val="0000FF"/>
                <w:sz w:val="20"/>
                <w:szCs w:val="20"/>
              </w:rPr>
            </w:pPr>
            <w:r>
              <w:rPr>
                <w:b/>
                <w:color w:val="0000FF"/>
                <w:sz w:val="20"/>
                <w:szCs w:val="20"/>
              </w:rPr>
              <w:t>Actual Results</w:t>
            </w:r>
          </w:p>
        </w:tc>
        <w:tc>
          <w:tcPr>
            <w:tcW w:w="2977" w:type="dxa"/>
            <w:shd w:val="clear" w:color="auto" w:fill="99FFCC"/>
          </w:tcPr>
          <w:p w:rsidR="00E934DB" w:rsidRDefault="00264147">
            <w:pPr>
              <w:spacing w:after="0" w:line="240" w:lineRule="auto"/>
              <w:jc w:val="both"/>
              <w:rPr>
                <w:b/>
                <w:color w:val="0000FF"/>
                <w:sz w:val="20"/>
                <w:szCs w:val="20"/>
              </w:rPr>
            </w:pPr>
            <w:r>
              <w:rPr>
                <w:b/>
                <w:color w:val="0000FF"/>
                <w:sz w:val="20"/>
                <w:szCs w:val="20"/>
              </w:rPr>
              <w:t>Comments</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w:t>
            </w:r>
          </w:p>
        </w:tc>
        <w:tc>
          <w:tcPr>
            <w:tcW w:w="2014" w:type="dxa"/>
          </w:tcPr>
          <w:p w:rsidR="00E934DB" w:rsidRDefault="00264147">
            <w:pPr>
              <w:spacing w:after="0" w:line="240" w:lineRule="auto"/>
              <w:rPr>
                <w:sz w:val="20"/>
                <w:szCs w:val="20"/>
              </w:rPr>
            </w:pPr>
            <w:r>
              <w:t>1- Store data on each individual user.</w:t>
            </w:r>
          </w:p>
        </w:tc>
        <w:tc>
          <w:tcPr>
            <w:tcW w:w="2693" w:type="dxa"/>
          </w:tcPr>
          <w:p w:rsidR="00E934DB" w:rsidRDefault="00264147">
            <w:pPr>
              <w:spacing w:after="0" w:line="240" w:lineRule="auto"/>
              <w:jc w:val="both"/>
              <w:rPr>
                <w:sz w:val="20"/>
                <w:szCs w:val="20"/>
              </w:rPr>
            </w:pPr>
            <w:r>
              <w:rPr>
                <w:sz w:val="20"/>
                <w:szCs w:val="20"/>
              </w:rPr>
              <w:t xml:space="preserve">Register with valid data (Jim1, Jim, Jimson, </w:t>
            </w:r>
            <w:hyperlink r:id="rId49">
              <w:r>
                <w:rPr>
                  <w:color w:val="1155CC"/>
                  <w:sz w:val="20"/>
                  <w:szCs w:val="20"/>
                  <w:u w:val="single"/>
                </w:rPr>
                <w:t>Jim@jimson.com</w:t>
              </w:r>
            </w:hyperlink>
            <w:r>
              <w:rPr>
                <w:sz w:val="20"/>
                <w:szCs w:val="20"/>
              </w:rPr>
              <w:t>, Password1, Password1, ze4, sl4 5en)</w:t>
            </w:r>
          </w:p>
        </w:tc>
        <w:tc>
          <w:tcPr>
            <w:tcW w:w="1559" w:type="dxa"/>
          </w:tcPr>
          <w:p w:rsidR="00E934DB" w:rsidRDefault="00264147">
            <w:pPr>
              <w:spacing w:after="0" w:line="240" w:lineRule="auto"/>
              <w:jc w:val="both"/>
              <w:rPr>
                <w:b/>
                <w:sz w:val="20"/>
                <w:szCs w:val="20"/>
              </w:rPr>
            </w:pPr>
            <w:r>
              <w:rPr>
                <w:b/>
                <w:sz w:val="20"/>
                <w:szCs w:val="20"/>
              </w:rPr>
              <w:t>Normal data</w:t>
            </w:r>
          </w:p>
        </w:tc>
        <w:tc>
          <w:tcPr>
            <w:tcW w:w="3119" w:type="dxa"/>
          </w:tcPr>
          <w:p w:rsidR="00E934DB" w:rsidRDefault="00264147">
            <w:pPr>
              <w:spacing w:after="0" w:line="240" w:lineRule="auto"/>
              <w:jc w:val="both"/>
              <w:rPr>
                <w:sz w:val="20"/>
                <w:szCs w:val="20"/>
              </w:rPr>
            </w:pPr>
            <w:r>
              <w:rPr>
                <w:sz w:val="20"/>
                <w:szCs w:val="20"/>
              </w:rPr>
              <w:t>Data accepted.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w:t>
            </w:r>
          </w:p>
        </w:tc>
        <w:tc>
          <w:tcPr>
            <w:tcW w:w="2014" w:type="dxa"/>
          </w:tcPr>
          <w:p w:rsidR="00E934DB" w:rsidRDefault="00264147">
            <w:pPr>
              <w:spacing w:after="0" w:line="240" w:lineRule="auto"/>
              <w:rPr>
                <w:sz w:val="20"/>
                <w:szCs w:val="20"/>
              </w:rPr>
            </w:pPr>
            <w:r>
              <w:t>1- Store data on each individual user.</w:t>
            </w:r>
          </w:p>
        </w:tc>
        <w:tc>
          <w:tcPr>
            <w:tcW w:w="2693" w:type="dxa"/>
          </w:tcPr>
          <w:p w:rsidR="00E934DB" w:rsidRDefault="00264147">
            <w:pPr>
              <w:spacing w:after="0" w:line="240" w:lineRule="auto"/>
              <w:jc w:val="both"/>
              <w:rPr>
                <w:sz w:val="20"/>
                <w:szCs w:val="20"/>
              </w:rPr>
            </w:pPr>
            <w:r>
              <w:rPr>
                <w:sz w:val="20"/>
                <w:szCs w:val="20"/>
              </w:rPr>
              <w:t xml:space="preserve">Register with valid data (Jim1, Jim, Jimson, </w:t>
            </w:r>
            <w:hyperlink r:id="rId50">
              <w:r>
                <w:rPr>
                  <w:color w:val="1155CC"/>
                  <w:sz w:val="20"/>
                  <w:szCs w:val="20"/>
                  <w:u w:val="single"/>
                </w:rPr>
                <w:t>Jim@jimson.com</w:t>
              </w:r>
            </w:hyperlink>
            <w:r>
              <w:rPr>
                <w:sz w:val="20"/>
                <w:szCs w:val="20"/>
              </w:rPr>
              <w:t>, Password1, Password1, ze4, sl4 5en)</w:t>
            </w:r>
          </w:p>
        </w:tc>
        <w:tc>
          <w:tcPr>
            <w:tcW w:w="1559" w:type="dxa"/>
          </w:tcPr>
          <w:p w:rsidR="00E934DB" w:rsidRDefault="00264147">
            <w:pPr>
              <w:spacing w:after="0" w:line="240" w:lineRule="auto"/>
              <w:jc w:val="both"/>
              <w:rPr>
                <w:b/>
                <w:sz w:val="20"/>
                <w:szCs w:val="20"/>
              </w:rPr>
            </w:pPr>
            <w:r>
              <w:rPr>
                <w:b/>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All the data entered will be added to the database along with a unique </w:t>
            </w:r>
            <w:proofErr w:type="spellStart"/>
            <w:r>
              <w:rPr>
                <w:sz w:val="20"/>
                <w:szCs w:val="20"/>
              </w:rPr>
              <w:t>user_id</w:t>
            </w:r>
            <w:proofErr w:type="spellEnd"/>
            <w:r>
              <w:rPr>
                <w:sz w:val="20"/>
                <w:szCs w:val="20"/>
              </w:rPr>
              <w:t>, encrypted password and 1000 elo.</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trHeight w:val="880"/>
          <w:jc w:val="center"/>
        </w:trPr>
        <w:tc>
          <w:tcPr>
            <w:tcW w:w="675" w:type="dxa"/>
          </w:tcPr>
          <w:p w:rsidR="00E934DB" w:rsidRDefault="00264147">
            <w:pPr>
              <w:spacing w:after="0" w:line="240" w:lineRule="auto"/>
              <w:jc w:val="both"/>
              <w:rPr>
                <w:sz w:val="20"/>
                <w:szCs w:val="20"/>
              </w:rPr>
            </w:pPr>
            <w:r>
              <w:rPr>
                <w:sz w:val="20"/>
                <w:szCs w:val="20"/>
              </w:rPr>
              <w:t>3</w:t>
            </w:r>
          </w:p>
        </w:tc>
        <w:tc>
          <w:tcPr>
            <w:tcW w:w="2014" w:type="dxa"/>
          </w:tcPr>
          <w:p w:rsidR="00E934DB" w:rsidRDefault="00264147">
            <w:pPr>
              <w:spacing w:after="0" w:line="240" w:lineRule="auto"/>
              <w:jc w:val="both"/>
              <w:rPr>
                <w:sz w:val="20"/>
                <w:szCs w:val="20"/>
              </w:rPr>
            </w:pPr>
            <w:r>
              <w:t>1- Store data on each individual user.</w:t>
            </w:r>
          </w:p>
        </w:tc>
        <w:tc>
          <w:tcPr>
            <w:tcW w:w="2693" w:type="dxa"/>
          </w:tcPr>
          <w:p w:rsidR="00E934DB" w:rsidRDefault="00264147">
            <w:pPr>
              <w:spacing w:after="0" w:line="240" w:lineRule="auto"/>
              <w:jc w:val="both"/>
              <w:rPr>
                <w:sz w:val="20"/>
                <w:szCs w:val="20"/>
              </w:rPr>
            </w:pPr>
            <w:r>
              <w:rPr>
                <w:sz w:val="20"/>
                <w:szCs w:val="20"/>
              </w:rPr>
              <w:t>Register with invalid data (Test3, test, test, testattesting.com, password, password, ze4, f2k, fl4)</w:t>
            </w:r>
          </w:p>
        </w:tc>
        <w:tc>
          <w:tcPr>
            <w:tcW w:w="1559" w:type="dxa"/>
          </w:tcPr>
          <w:p w:rsidR="00E934DB" w:rsidRDefault="00264147">
            <w:pPr>
              <w:spacing w:after="0" w:line="240" w:lineRule="auto"/>
              <w:jc w:val="both"/>
              <w:rPr>
                <w:sz w:val="20"/>
                <w:szCs w:val="20"/>
              </w:rPr>
            </w:pPr>
            <w:r>
              <w:rPr>
                <w:sz w:val="20"/>
                <w:szCs w:val="20"/>
              </w:rPr>
              <w:t>Normal data</w:t>
            </w:r>
          </w:p>
        </w:tc>
        <w:tc>
          <w:tcPr>
            <w:tcW w:w="3119" w:type="dxa"/>
          </w:tcPr>
          <w:p w:rsidR="00E934DB" w:rsidRDefault="00264147">
            <w:pPr>
              <w:spacing w:after="0" w:line="240" w:lineRule="auto"/>
              <w:jc w:val="both"/>
              <w:rPr>
                <w:sz w:val="20"/>
                <w:szCs w:val="20"/>
              </w:rPr>
            </w:pPr>
            <w:r>
              <w:rPr>
                <w:sz w:val="20"/>
                <w:szCs w:val="20"/>
              </w:rPr>
              <w:t>Data not accepted and incorrect data fields displayed (Email, Password, Postcode). No data added to the database.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w:t>
            </w:r>
          </w:p>
        </w:tc>
        <w:tc>
          <w:tcPr>
            <w:tcW w:w="2014" w:type="dxa"/>
          </w:tcPr>
          <w:p w:rsidR="00E934DB" w:rsidRDefault="00264147">
            <w:pPr>
              <w:spacing w:after="0" w:line="240" w:lineRule="auto"/>
              <w:jc w:val="both"/>
              <w:rPr>
                <w:sz w:val="20"/>
                <w:szCs w:val="20"/>
              </w:rPr>
            </w:pPr>
            <w:r>
              <w:t>1- Store data on each individual user.</w:t>
            </w:r>
          </w:p>
        </w:tc>
        <w:tc>
          <w:tcPr>
            <w:tcW w:w="2693" w:type="dxa"/>
          </w:tcPr>
          <w:p w:rsidR="00E934DB" w:rsidRDefault="00264147">
            <w:pPr>
              <w:spacing w:after="0" w:line="240" w:lineRule="auto"/>
              <w:jc w:val="both"/>
              <w:rPr>
                <w:sz w:val="20"/>
                <w:szCs w:val="20"/>
              </w:rPr>
            </w:pPr>
            <w:r>
              <w:rPr>
                <w:sz w:val="20"/>
                <w:szCs w:val="20"/>
              </w:rPr>
              <w:t>Register with invalid data(</w:t>
            </w:r>
            <w:proofErr w:type="spellStart"/>
            <w:r>
              <w:rPr>
                <w:sz w:val="20"/>
                <w:szCs w:val="20"/>
              </w:rPr>
              <w:t>Averyverylongname</w:t>
            </w:r>
            <w:proofErr w:type="spellEnd"/>
            <w:r>
              <w:rPr>
                <w:sz w:val="20"/>
                <w:szCs w:val="20"/>
              </w:rPr>
              <w:t xml:space="preserve">, test, Null, </w:t>
            </w:r>
            <w:hyperlink r:id="rId51">
              <w:r>
                <w:rPr>
                  <w:color w:val="1155CC"/>
                  <w:sz w:val="20"/>
                  <w:szCs w:val="20"/>
                  <w:u w:val="single"/>
                </w:rPr>
                <w:t>test@testing.com</w:t>
              </w:r>
            </w:hyperlink>
            <w:r>
              <w:rPr>
                <w:sz w:val="20"/>
                <w:szCs w:val="20"/>
              </w:rPr>
              <w:t>, Password1, pass, ze4, sl4 5en)</w:t>
            </w:r>
          </w:p>
        </w:tc>
        <w:tc>
          <w:tcPr>
            <w:tcW w:w="1559" w:type="dxa"/>
          </w:tcPr>
          <w:p w:rsidR="00E934DB" w:rsidRDefault="00264147">
            <w:pPr>
              <w:spacing w:after="0" w:line="240" w:lineRule="auto"/>
              <w:jc w:val="both"/>
              <w:rPr>
                <w:sz w:val="20"/>
                <w:szCs w:val="20"/>
              </w:rPr>
            </w:pPr>
            <w:r>
              <w:rPr>
                <w:sz w:val="20"/>
                <w:szCs w:val="20"/>
              </w:rPr>
              <w:t>normal data</w:t>
            </w:r>
          </w:p>
        </w:tc>
        <w:tc>
          <w:tcPr>
            <w:tcW w:w="3119" w:type="dxa"/>
          </w:tcPr>
          <w:p w:rsidR="00E934DB" w:rsidRDefault="00264147">
            <w:pPr>
              <w:spacing w:after="0" w:line="240" w:lineRule="auto"/>
              <w:jc w:val="both"/>
              <w:rPr>
                <w:sz w:val="20"/>
                <w:szCs w:val="20"/>
              </w:rPr>
            </w:pPr>
            <w:r>
              <w:rPr>
                <w:sz w:val="20"/>
                <w:szCs w:val="20"/>
              </w:rPr>
              <w:t>Data not accepted and incorrect data fields displayed (Username, re-enter password, second name). No data added to the database.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Try logging in with no connection to the database</w:t>
            </w:r>
            <w:r w:rsidR="005973C3">
              <w:rPr>
                <w:sz w:val="20"/>
                <w:szCs w:val="20"/>
              </w:rPr>
              <w:t xml:space="preserve"> (no internet connection)</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database, check connection and try again.”. Then nothing else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Try loading profile with no connection to the database.</w:t>
            </w:r>
            <w:r w:rsidR="005973C3">
              <w:rPr>
                <w:sz w:val="20"/>
                <w:szCs w:val="20"/>
              </w:rPr>
              <w:t xml:space="preserve"> (press the my profile button in the profile submenu when the database server is not running)</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database, check connection and try again.”. Then nothing else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Generate a fractions </w:t>
            </w:r>
            <w:r>
              <w:rPr>
                <w:sz w:val="20"/>
                <w:szCs w:val="20"/>
              </w:rPr>
              <w:lastRenderedPageBreak/>
              <w:t>worksheet (no fields filled in)</w:t>
            </w:r>
          </w:p>
        </w:tc>
        <w:tc>
          <w:tcPr>
            <w:tcW w:w="1559" w:type="dxa"/>
          </w:tcPr>
          <w:p w:rsidR="00E934DB" w:rsidRDefault="00264147">
            <w:pPr>
              <w:spacing w:after="0" w:line="240" w:lineRule="auto"/>
              <w:jc w:val="both"/>
              <w:rPr>
                <w:sz w:val="20"/>
                <w:szCs w:val="20"/>
              </w:rPr>
            </w:pPr>
            <w:r>
              <w:rPr>
                <w:sz w:val="20"/>
                <w:szCs w:val="20"/>
              </w:rPr>
              <w:lastRenderedPageBreak/>
              <w:t>validation</w:t>
            </w:r>
          </w:p>
        </w:tc>
        <w:tc>
          <w:tcPr>
            <w:tcW w:w="3119" w:type="dxa"/>
          </w:tcPr>
          <w:p w:rsidR="00E934DB" w:rsidRDefault="00264147">
            <w:pPr>
              <w:spacing w:after="0" w:line="240" w:lineRule="auto"/>
              <w:jc w:val="both"/>
              <w:rPr>
                <w:sz w:val="20"/>
                <w:szCs w:val="20"/>
              </w:rPr>
            </w:pPr>
            <w:r>
              <w:rPr>
                <w:sz w:val="20"/>
                <w:szCs w:val="20"/>
              </w:rPr>
              <w:t>Incomplete fields pointed out.</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8</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Generate a fractions </w:t>
            </w:r>
            <w:r w:rsidR="006F729F">
              <w:rPr>
                <w:sz w:val="20"/>
                <w:szCs w:val="20"/>
              </w:rPr>
              <w:t>worksheet (</w:t>
            </w:r>
            <w:r>
              <w:rPr>
                <w:sz w:val="20"/>
                <w:szCs w:val="20"/>
              </w:rPr>
              <w:t>99 questions,</w:t>
            </w:r>
            <w:r w:rsidR="006F729F">
              <w:rPr>
                <w:sz w:val="20"/>
                <w:szCs w:val="20"/>
              </w:rPr>
              <w:t xml:space="preserve"> with addition, subtraction, multiplication and division checked</w:t>
            </w:r>
            <w:r>
              <w:rPr>
                <w:sz w:val="20"/>
                <w:szCs w:val="20"/>
              </w:rPr>
              <w:t>)</w:t>
            </w:r>
          </w:p>
        </w:tc>
        <w:tc>
          <w:tcPr>
            <w:tcW w:w="1559" w:type="dxa"/>
          </w:tcPr>
          <w:p w:rsidR="00E934DB" w:rsidRDefault="00264147">
            <w:pPr>
              <w:spacing w:after="0" w:line="240" w:lineRule="auto"/>
              <w:jc w:val="both"/>
              <w:rPr>
                <w:sz w:val="20"/>
                <w:szCs w:val="20"/>
              </w:rPr>
            </w:pPr>
            <w:r>
              <w:rPr>
                <w:sz w:val="20"/>
                <w:szCs w:val="20"/>
              </w:rPr>
              <w:t>Functional/on boundary</w:t>
            </w:r>
          </w:p>
        </w:tc>
        <w:tc>
          <w:tcPr>
            <w:tcW w:w="3119" w:type="dxa"/>
          </w:tcPr>
          <w:p w:rsidR="00E934DB" w:rsidRDefault="00264147">
            <w:pPr>
              <w:spacing w:after="0" w:line="240" w:lineRule="auto"/>
              <w:jc w:val="both"/>
              <w:rPr>
                <w:sz w:val="20"/>
                <w:szCs w:val="20"/>
              </w:rPr>
            </w:pPr>
            <w:r>
              <w:rPr>
                <w:sz w:val="20"/>
                <w:szCs w:val="20"/>
              </w:rPr>
              <w:t>A worksheet with 99 questions, an even distribution of functions(25+, 25-, 25*, 24/)</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9</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Complete a </w:t>
            </w:r>
            <w:r w:rsidR="006F729F">
              <w:rPr>
                <w:sz w:val="20"/>
                <w:szCs w:val="20"/>
              </w:rPr>
              <w:t xml:space="preserve">fractions </w:t>
            </w:r>
            <w:r>
              <w:rPr>
                <w:sz w:val="20"/>
                <w:szCs w:val="20"/>
              </w:rPr>
              <w:t>worksheet with 5</w:t>
            </w:r>
            <w:r w:rsidR="006F729F">
              <w:rPr>
                <w:sz w:val="20"/>
                <w:szCs w:val="20"/>
              </w:rPr>
              <w:t xml:space="preserve"> multiplication</w:t>
            </w:r>
            <w:r>
              <w:rPr>
                <w:sz w:val="20"/>
                <w:szCs w:val="20"/>
              </w:rPr>
              <w:t xml:space="preserve"> questions</w:t>
            </w:r>
            <w:r w:rsidR="006F729F">
              <w:rPr>
                <w:sz w:val="20"/>
                <w:szCs w:val="20"/>
              </w:rPr>
              <w:t xml:space="preserve"> </w:t>
            </w:r>
            <w:r>
              <w:rPr>
                <w:sz w:val="20"/>
                <w:szCs w:val="20"/>
              </w:rPr>
              <w:t xml:space="preserve"> and 0 answers correct.</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All the questions should be corrected. A window with the user’s score and time taken is displayed. Result should be stored </w:t>
            </w:r>
            <w:r w:rsidR="006F729F">
              <w:rPr>
                <w:sz w:val="20"/>
                <w:szCs w:val="20"/>
              </w:rPr>
              <w:t>in the</w:t>
            </w:r>
            <w:r>
              <w:rPr>
                <w:sz w:val="20"/>
                <w:szCs w:val="20"/>
              </w:rPr>
              <w:t xml:space="preserve"> worksheet results table.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10</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Test average speed of loading a </w:t>
            </w:r>
            <w:proofErr w:type="spellStart"/>
            <w:r>
              <w:rPr>
                <w:sz w:val="20"/>
                <w:szCs w:val="20"/>
              </w:rPr>
              <w:t>leaderboard</w:t>
            </w:r>
            <w:proofErr w:type="spellEnd"/>
            <w:r>
              <w:rPr>
                <w:sz w:val="20"/>
                <w:szCs w:val="20"/>
              </w:rPr>
              <w:t xml:space="preserve"> with 100, 1000, 10000, 100000, 1000000 users in the database. The limit of time is based on the time it takes to quicksort the data because the time it takes to load from the database is negligible.</w:t>
            </w:r>
          </w:p>
        </w:tc>
        <w:tc>
          <w:tcPr>
            <w:tcW w:w="1559" w:type="dxa"/>
          </w:tcPr>
          <w:p w:rsidR="00E934DB" w:rsidRDefault="00264147">
            <w:pPr>
              <w:spacing w:after="0" w:line="240" w:lineRule="auto"/>
              <w:jc w:val="both"/>
              <w:rPr>
                <w:sz w:val="20"/>
                <w:szCs w:val="20"/>
              </w:rPr>
            </w:pPr>
            <w:r>
              <w:rPr>
                <w:sz w:val="20"/>
                <w:szCs w:val="20"/>
              </w:rPr>
              <w:t>Volume test</w:t>
            </w:r>
          </w:p>
        </w:tc>
        <w:tc>
          <w:tcPr>
            <w:tcW w:w="3119" w:type="dxa"/>
          </w:tcPr>
          <w:p w:rsidR="00E934DB" w:rsidRDefault="00264147">
            <w:pPr>
              <w:spacing w:after="0" w:line="240" w:lineRule="auto"/>
              <w:jc w:val="both"/>
              <w:rPr>
                <w:sz w:val="20"/>
                <w:szCs w:val="20"/>
              </w:rPr>
            </w:pPr>
            <w:r>
              <w:rPr>
                <w:sz w:val="20"/>
                <w:szCs w:val="20"/>
              </w:rPr>
              <w:t>Should sort fast enough for small amounts of data but would become impractical for larger amounts of data.</w:t>
            </w:r>
          </w:p>
        </w:tc>
        <w:tc>
          <w:tcPr>
            <w:tcW w:w="2409" w:type="dxa"/>
          </w:tcPr>
          <w:p w:rsidR="00E934DB" w:rsidRDefault="00264147">
            <w:pPr>
              <w:spacing w:after="0" w:line="240" w:lineRule="auto"/>
              <w:jc w:val="both"/>
              <w:rPr>
                <w:sz w:val="20"/>
                <w:szCs w:val="20"/>
              </w:rPr>
            </w:pPr>
            <w:r>
              <w:rPr>
                <w:sz w:val="20"/>
                <w:szCs w:val="20"/>
              </w:rPr>
              <w:t>average time in seconds:</w:t>
            </w:r>
          </w:p>
          <w:p w:rsidR="00E934DB" w:rsidRDefault="00264147">
            <w:pPr>
              <w:spacing w:after="0" w:line="240" w:lineRule="auto"/>
              <w:jc w:val="both"/>
              <w:rPr>
                <w:sz w:val="20"/>
                <w:szCs w:val="20"/>
              </w:rPr>
            </w:pPr>
            <w:r>
              <w:rPr>
                <w:sz w:val="20"/>
                <w:szCs w:val="20"/>
              </w:rPr>
              <w:t>0.00081, 0.0434, 3.52, 388, 1million pieces of data took too long to wait for to complete the test (&gt;10minutes)</w:t>
            </w:r>
          </w:p>
        </w:tc>
        <w:tc>
          <w:tcPr>
            <w:tcW w:w="2977" w:type="dxa"/>
          </w:tcPr>
          <w:p w:rsidR="00E934DB" w:rsidRDefault="00264147">
            <w:pPr>
              <w:spacing w:after="0" w:line="240" w:lineRule="auto"/>
              <w:jc w:val="both"/>
              <w:rPr>
                <w:sz w:val="20"/>
                <w:szCs w:val="20"/>
              </w:rPr>
            </w:pPr>
            <w:r>
              <w:rPr>
                <w:sz w:val="20"/>
                <w:szCs w:val="20"/>
              </w:rPr>
              <w:t xml:space="preserve">The times for a low </w:t>
            </w:r>
            <w:proofErr w:type="spellStart"/>
            <w:r>
              <w:rPr>
                <w:sz w:val="20"/>
                <w:szCs w:val="20"/>
              </w:rPr>
              <w:t>ammount</w:t>
            </w:r>
            <w:proofErr w:type="spellEnd"/>
            <w:r>
              <w:rPr>
                <w:sz w:val="20"/>
                <w:szCs w:val="20"/>
              </w:rPr>
              <w:t xml:space="preserve"> of data is </w:t>
            </w:r>
            <w:proofErr w:type="spellStart"/>
            <w:r>
              <w:rPr>
                <w:sz w:val="20"/>
                <w:szCs w:val="20"/>
              </w:rPr>
              <w:t>resonable</w:t>
            </w:r>
            <w:proofErr w:type="spellEnd"/>
            <w:r>
              <w:rPr>
                <w:sz w:val="20"/>
                <w:szCs w:val="20"/>
              </w:rPr>
              <w:t xml:space="preserve">, </w:t>
            </w:r>
            <w:proofErr w:type="spellStart"/>
            <w:r>
              <w:rPr>
                <w:sz w:val="20"/>
                <w:szCs w:val="20"/>
              </w:rPr>
              <w:t>i</w:t>
            </w:r>
            <w:proofErr w:type="spellEnd"/>
            <w:r>
              <w:rPr>
                <w:sz w:val="20"/>
                <w:szCs w:val="20"/>
              </w:rPr>
              <w:t xml:space="preserve"> doubt that this system would be used by &gt;10000 users and if it was, then </w:t>
            </w:r>
            <w:proofErr w:type="spellStart"/>
            <w:r>
              <w:rPr>
                <w:sz w:val="20"/>
                <w:szCs w:val="20"/>
              </w:rPr>
              <w:t>regeonal</w:t>
            </w:r>
            <w:proofErr w:type="spellEnd"/>
            <w:r>
              <w:rPr>
                <w:sz w:val="20"/>
                <w:szCs w:val="20"/>
              </w:rPr>
              <w:t xml:space="preserve"> </w:t>
            </w:r>
            <w:proofErr w:type="spellStart"/>
            <w:r>
              <w:rPr>
                <w:sz w:val="20"/>
                <w:szCs w:val="20"/>
              </w:rPr>
              <w:t>leaderboards</w:t>
            </w:r>
            <w:proofErr w:type="spellEnd"/>
            <w:r>
              <w:rPr>
                <w:sz w:val="20"/>
                <w:szCs w:val="20"/>
              </w:rPr>
              <w:t xml:space="preserve"> could be made based on the users' postcode.</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11</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Load my profile</w:t>
            </w:r>
            <w:r w:rsidR="006F729F">
              <w:rPr>
                <w:sz w:val="20"/>
                <w:szCs w:val="20"/>
              </w:rPr>
              <w:t xml:space="preserve"> (by pressing my profile button in the profile submenu)</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Correct profile picture, information and history displayed .</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12</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Search for another user’s profile </w:t>
            </w:r>
            <w:r w:rsidR="006F729F">
              <w:rPr>
                <w:sz w:val="20"/>
                <w:szCs w:val="20"/>
              </w:rPr>
              <w:t xml:space="preserve">with a </w:t>
            </w:r>
            <w:r>
              <w:rPr>
                <w:sz w:val="20"/>
                <w:szCs w:val="20"/>
              </w:rPr>
              <w:t>user</w:t>
            </w:r>
            <w:r w:rsidR="006F729F">
              <w:rPr>
                <w:sz w:val="20"/>
                <w:szCs w:val="20"/>
              </w:rPr>
              <w:t>name</w:t>
            </w:r>
            <w:r>
              <w:rPr>
                <w:sz w:val="20"/>
                <w:szCs w:val="20"/>
              </w:rPr>
              <w:t xml:space="preserve"> that doesn’t exist</w:t>
            </w:r>
            <w:r w:rsidR="006F729F">
              <w:rPr>
                <w:sz w:val="20"/>
                <w:szCs w:val="20"/>
              </w:rPr>
              <w:t xml:space="preserve"> (</w:t>
            </w:r>
            <w:proofErr w:type="spellStart"/>
            <w:r w:rsidR="006F729F">
              <w:rPr>
                <w:sz w:val="20"/>
                <w:szCs w:val="20"/>
              </w:rPr>
              <w:t>qwertyuiop</w:t>
            </w:r>
            <w:proofErr w:type="spellEnd"/>
            <w:r w:rsidR="006F729F">
              <w:rPr>
                <w:sz w:val="20"/>
                <w:szCs w:val="20"/>
              </w:rPr>
              <w:t>)</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Error to be displayed and no profile loaded.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13</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Search for another user’s profile </w:t>
            </w:r>
            <w:r w:rsidR="006F729F">
              <w:rPr>
                <w:sz w:val="20"/>
                <w:szCs w:val="20"/>
              </w:rPr>
              <w:t xml:space="preserve">with a </w:t>
            </w:r>
            <w:r>
              <w:rPr>
                <w:sz w:val="20"/>
                <w:szCs w:val="20"/>
              </w:rPr>
              <w:t>user</w:t>
            </w:r>
            <w:r w:rsidR="006F729F">
              <w:rPr>
                <w:sz w:val="20"/>
                <w:szCs w:val="20"/>
              </w:rPr>
              <w:t>name</w:t>
            </w:r>
            <w:r>
              <w:rPr>
                <w:sz w:val="20"/>
                <w:szCs w:val="20"/>
              </w:rPr>
              <w:t xml:space="preserve"> that does exist</w:t>
            </w:r>
            <w:r w:rsidR="006F729F">
              <w:rPr>
                <w:sz w:val="20"/>
                <w:szCs w:val="20"/>
              </w:rPr>
              <w:t xml:space="preserve"> (Steve)</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Search window is destroyed and a profile window with correct profile picture, information and history displayed  for the specific user.</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14</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Login with incorrect username.</w:t>
            </w:r>
            <w:r w:rsidR="006F729F">
              <w:rPr>
                <w:sz w:val="20"/>
                <w:szCs w:val="20"/>
              </w:rPr>
              <w:t xml:space="preserve"> (</w:t>
            </w:r>
            <w:proofErr w:type="spellStart"/>
            <w:r w:rsidR="006F729F">
              <w:rPr>
                <w:sz w:val="20"/>
                <w:szCs w:val="20"/>
              </w:rPr>
              <w:t>qwertyuiop</w:t>
            </w:r>
            <w:proofErr w:type="spellEnd"/>
            <w:r w:rsidR="006F729F">
              <w:rPr>
                <w:sz w:val="20"/>
                <w:szCs w:val="20"/>
              </w:rPr>
              <w:t>)</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Error saying that an incorrect username was input.</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Login with correct username and incorrect password.</w:t>
            </w:r>
            <w:r w:rsidR="006F729F">
              <w:rPr>
                <w:sz w:val="20"/>
                <w:szCs w:val="20"/>
              </w:rPr>
              <w:t xml:space="preserve"> (</w:t>
            </w:r>
            <w:proofErr w:type="spellStart"/>
            <w:r w:rsidR="006F729F">
              <w:rPr>
                <w:sz w:val="20"/>
                <w:szCs w:val="20"/>
              </w:rPr>
              <w:t>qwertyuiop</w:t>
            </w:r>
            <w:proofErr w:type="spellEnd"/>
            <w:r w:rsidR="006F729F">
              <w:rPr>
                <w:sz w:val="20"/>
                <w:szCs w:val="20"/>
              </w:rPr>
              <w:t>, 123)</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Error saying that an incorrect password was input.</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16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Login with correct username and password.</w:t>
            </w:r>
            <w:r w:rsidR="006F729F">
              <w:rPr>
                <w:sz w:val="20"/>
                <w:szCs w:val="20"/>
              </w:rPr>
              <w:t xml:space="preserve"> (Steve, Test)</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Login window is destroyed, menu window is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Complete a </w:t>
            </w:r>
            <w:r w:rsidR="006F729F">
              <w:rPr>
                <w:sz w:val="20"/>
                <w:szCs w:val="20"/>
              </w:rPr>
              <w:t xml:space="preserve">fractions </w:t>
            </w:r>
            <w:r>
              <w:rPr>
                <w:sz w:val="20"/>
                <w:szCs w:val="20"/>
              </w:rPr>
              <w:t xml:space="preserve">worksheet with 5 </w:t>
            </w:r>
            <w:r w:rsidR="006F729F">
              <w:rPr>
                <w:sz w:val="20"/>
                <w:szCs w:val="20"/>
              </w:rPr>
              <w:t xml:space="preserve">multiplication questions </w:t>
            </w:r>
            <w:r>
              <w:rPr>
                <w:sz w:val="20"/>
                <w:szCs w:val="20"/>
              </w:rPr>
              <w:t>and 4 answers correct</w:t>
            </w:r>
            <w:r w:rsidR="006F729F">
              <w:rPr>
                <w:sz w:val="20"/>
                <w:szCs w:val="20"/>
              </w:rPr>
              <w:t>.</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All the incorrect questions should be corrected. A window with the user’s score and time taken is displayed. Result should be stored </w:t>
            </w:r>
            <w:r w:rsidR="00E748B5">
              <w:rPr>
                <w:sz w:val="20"/>
                <w:szCs w:val="20"/>
              </w:rPr>
              <w:t>in the</w:t>
            </w:r>
            <w:r>
              <w:rPr>
                <w:sz w:val="20"/>
                <w:szCs w:val="20"/>
              </w:rPr>
              <w:t xml:space="preserve"> worksheet results table.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18</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Generate a</w:t>
            </w:r>
            <w:r w:rsidR="006F729F">
              <w:rPr>
                <w:sz w:val="20"/>
                <w:szCs w:val="20"/>
              </w:rPr>
              <w:t xml:space="preserve"> quadratics</w:t>
            </w:r>
            <w:r>
              <w:rPr>
                <w:sz w:val="20"/>
                <w:szCs w:val="20"/>
              </w:rPr>
              <w:t xml:space="preserve"> worksheet with a letter in the number of questions entry</w:t>
            </w:r>
            <w:r w:rsidR="006F729F">
              <w:rPr>
                <w:sz w:val="20"/>
                <w:szCs w:val="20"/>
              </w:rPr>
              <w:t xml:space="preserve"> (t9)</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 xml:space="preserve">Error </w:t>
            </w:r>
            <w:r w:rsidR="00E748B5">
              <w:rPr>
                <w:sz w:val="20"/>
                <w:szCs w:val="20"/>
              </w:rPr>
              <w:t>displayed,</w:t>
            </w:r>
            <w:r>
              <w:rPr>
                <w:sz w:val="20"/>
                <w:szCs w:val="20"/>
              </w:rPr>
              <w:t xml:space="preserve"> and no worksheet generated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19</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Generate a</w:t>
            </w:r>
            <w:r w:rsidR="006F729F">
              <w:rPr>
                <w:sz w:val="20"/>
                <w:szCs w:val="20"/>
              </w:rPr>
              <w:t xml:space="preserve"> quadratics</w:t>
            </w:r>
            <w:r>
              <w:rPr>
                <w:sz w:val="20"/>
                <w:szCs w:val="20"/>
              </w:rPr>
              <w:t xml:space="preserve"> worksheet with no checkboxes filled in</w:t>
            </w:r>
            <w:r w:rsidR="006F729F">
              <w:rPr>
                <w:sz w:val="20"/>
                <w:szCs w:val="20"/>
              </w:rPr>
              <w:t xml:space="preserve"> and 5 questions.</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 xml:space="preserve">Error </w:t>
            </w:r>
            <w:r w:rsidR="00E748B5">
              <w:rPr>
                <w:sz w:val="20"/>
                <w:szCs w:val="20"/>
              </w:rPr>
              <w:t>displayed,</w:t>
            </w:r>
            <w:r>
              <w:rPr>
                <w:sz w:val="20"/>
                <w:szCs w:val="20"/>
              </w:rPr>
              <w:t xml:space="preserve"> and no worksheet generated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20</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Generate a </w:t>
            </w:r>
            <w:r w:rsidR="006F729F">
              <w:rPr>
                <w:sz w:val="20"/>
                <w:szCs w:val="20"/>
              </w:rPr>
              <w:t xml:space="preserve">fractions </w:t>
            </w:r>
            <w:r>
              <w:rPr>
                <w:sz w:val="20"/>
                <w:szCs w:val="20"/>
              </w:rPr>
              <w:t>worksheet with nothing in the number of questions box</w:t>
            </w:r>
            <w:r w:rsidR="006F729F">
              <w:rPr>
                <w:sz w:val="20"/>
                <w:szCs w:val="20"/>
              </w:rPr>
              <w:t xml:space="preserve"> and all checkboxes filled in</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 xml:space="preserve">Error </w:t>
            </w:r>
            <w:r w:rsidR="00E748B5">
              <w:rPr>
                <w:sz w:val="20"/>
                <w:szCs w:val="20"/>
              </w:rPr>
              <w:t>displayed,</w:t>
            </w:r>
            <w:r>
              <w:rPr>
                <w:sz w:val="20"/>
                <w:szCs w:val="20"/>
              </w:rPr>
              <w:t xml:space="preserve"> and no worksheet generated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21</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the next page button on a </w:t>
            </w:r>
            <w:r w:rsidR="006F729F">
              <w:rPr>
                <w:sz w:val="20"/>
                <w:szCs w:val="20"/>
              </w:rPr>
              <w:t xml:space="preserve">fractions </w:t>
            </w:r>
            <w:r>
              <w:rPr>
                <w:sz w:val="20"/>
                <w:szCs w:val="20"/>
              </w:rPr>
              <w:t xml:space="preserve">worksheet with </w:t>
            </w:r>
            <w:r w:rsidR="006F729F">
              <w:rPr>
                <w:sz w:val="20"/>
                <w:szCs w:val="20"/>
              </w:rPr>
              <w:t>10</w:t>
            </w:r>
            <w:r>
              <w:rPr>
                <w:sz w:val="20"/>
                <w:szCs w:val="20"/>
              </w:rPr>
              <w:t xml:space="preserve"> questions</w:t>
            </w:r>
            <w:r w:rsidR="006F729F">
              <w:rPr>
                <w:sz w:val="20"/>
                <w:szCs w:val="20"/>
              </w:rPr>
              <w:t>. (multiplication)</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Nothing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22</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the next page button on a </w:t>
            </w:r>
            <w:r w:rsidR="006F729F">
              <w:rPr>
                <w:sz w:val="20"/>
                <w:szCs w:val="20"/>
              </w:rPr>
              <w:t xml:space="preserve">fractions </w:t>
            </w:r>
            <w:r>
              <w:rPr>
                <w:sz w:val="20"/>
                <w:szCs w:val="20"/>
              </w:rPr>
              <w:t xml:space="preserve">worksheet with </w:t>
            </w:r>
            <w:r w:rsidR="006F729F">
              <w:rPr>
                <w:sz w:val="20"/>
                <w:szCs w:val="20"/>
              </w:rPr>
              <w:t>50</w:t>
            </w:r>
            <w:r>
              <w:rPr>
                <w:sz w:val="20"/>
                <w:szCs w:val="20"/>
              </w:rPr>
              <w:t xml:space="preserve"> questions</w:t>
            </w:r>
            <w:r w:rsidR="006F729F">
              <w:rPr>
                <w:sz w:val="20"/>
                <w:szCs w:val="20"/>
              </w:rPr>
              <w:t xml:space="preserve"> (subtraction)</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The current page of questions is </w:t>
            </w:r>
            <w:r w:rsidR="00E748B5">
              <w:rPr>
                <w:sz w:val="20"/>
                <w:szCs w:val="20"/>
              </w:rPr>
              <w:t>removed,</w:t>
            </w:r>
            <w:r>
              <w:rPr>
                <w:sz w:val="20"/>
                <w:szCs w:val="20"/>
              </w:rPr>
              <w:t xml:space="preserve"> and the next page of questions is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23</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the next page button at the last page </w:t>
            </w:r>
            <w:r w:rsidR="00E748B5">
              <w:rPr>
                <w:sz w:val="20"/>
                <w:szCs w:val="20"/>
              </w:rPr>
              <w:t>of a</w:t>
            </w:r>
            <w:r>
              <w:rPr>
                <w:sz w:val="20"/>
                <w:szCs w:val="20"/>
              </w:rPr>
              <w:t xml:space="preserve"> worksheet</w:t>
            </w:r>
            <w:r w:rsidR="006F729F">
              <w:rPr>
                <w:sz w:val="20"/>
                <w:szCs w:val="20"/>
              </w:rPr>
              <w:t xml:space="preserve"> (fractions, 50 questions, multiplication)</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The current questions are </w:t>
            </w:r>
            <w:r w:rsidR="00E748B5">
              <w:rPr>
                <w:sz w:val="20"/>
                <w:szCs w:val="20"/>
              </w:rPr>
              <w:t>removed,</w:t>
            </w:r>
            <w:r>
              <w:rPr>
                <w:sz w:val="20"/>
                <w:szCs w:val="20"/>
              </w:rPr>
              <w:t xml:space="preserve"> and the first page of the worksheet is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24</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the previous page </w:t>
            </w:r>
            <w:r w:rsidR="00E748B5">
              <w:rPr>
                <w:sz w:val="20"/>
                <w:szCs w:val="20"/>
              </w:rPr>
              <w:t>button with</w:t>
            </w:r>
            <w:r>
              <w:rPr>
                <w:sz w:val="20"/>
                <w:szCs w:val="20"/>
              </w:rPr>
              <w:t xml:space="preserve"> </w:t>
            </w:r>
            <w:r w:rsidR="006F729F">
              <w:rPr>
                <w:sz w:val="20"/>
                <w:szCs w:val="20"/>
              </w:rPr>
              <w:t>5</w:t>
            </w:r>
            <w:r>
              <w:rPr>
                <w:sz w:val="20"/>
                <w:szCs w:val="20"/>
              </w:rPr>
              <w:t xml:space="preserve"> questions</w:t>
            </w:r>
            <w:r w:rsidR="006F729F">
              <w:rPr>
                <w:sz w:val="20"/>
                <w:szCs w:val="20"/>
              </w:rPr>
              <w:t xml:space="preserve"> on a quadratics worksheet. (Expanding)</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Nothing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the previous page </w:t>
            </w:r>
            <w:r w:rsidR="00E748B5">
              <w:rPr>
                <w:sz w:val="20"/>
                <w:szCs w:val="20"/>
              </w:rPr>
              <w:t>button after</w:t>
            </w:r>
            <w:r>
              <w:rPr>
                <w:sz w:val="20"/>
                <w:szCs w:val="20"/>
              </w:rPr>
              <w:t xml:space="preserve"> pressing the next page</w:t>
            </w:r>
            <w:r w:rsidR="006F729F">
              <w:rPr>
                <w:sz w:val="20"/>
                <w:szCs w:val="20"/>
              </w:rPr>
              <w:t xml:space="preserve"> button. (quadratics</w:t>
            </w:r>
            <w:r w:rsidR="00EA515B">
              <w:rPr>
                <w:sz w:val="20"/>
                <w:szCs w:val="20"/>
              </w:rPr>
              <w:t xml:space="preserve"> </w:t>
            </w:r>
            <w:r w:rsidR="00EA515B">
              <w:rPr>
                <w:sz w:val="20"/>
                <w:szCs w:val="20"/>
              </w:rPr>
              <w:lastRenderedPageBreak/>
              <w:t>worksheet, 99 questions, expanding.</w:t>
            </w:r>
            <w:r w:rsidR="006F729F">
              <w:rPr>
                <w:sz w:val="20"/>
                <w:szCs w:val="20"/>
              </w:rPr>
              <w:t>)</w:t>
            </w:r>
          </w:p>
        </w:tc>
        <w:tc>
          <w:tcPr>
            <w:tcW w:w="1559" w:type="dxa"/>
          </w:tcPr>
          <w:p w:rsidR="00E934DB" w:rsidRDefault="00264147">
            <w:pPr>
              <w:spacing w:after="0" w:line="240" w:lineRule="auto"/>
              <w:jc w:val="both"/>
              <w:rPr>
                <w:sz w:val="20"/>
                <w:szCs w:val="20"/>
              </w:rPr>
            </w:pPr>
            <w:r>
              <w:rPr>
                <w:sz w:val="20"/>
                <w:szCs w:val="20"/>
              </w:rPr>
              <w:lastRenderedPageBreak/>
              <w:t>Functional</w:t>
            </w:r>
          </w:p>
        </w:tc>
        <w:tc>
          <w:tcPr>
            <w:tcW w:w="3119" w:type="dxa"/>
          </w:tcPr>
          <w:p w:rsidR="00E934DB" w:rsidRDefault="00264147">
            <w:pPr>
              <w:spacing w:after="0" w:line="240" w:lineRule="auto"/>
              <w:jc w:val="both"/>
              <w:rPr>
                <w:sz w:val="20"/>
                <w:szCs w:val="20"/>
              </w:rPr>
            </w:pPr>
            <w:r>
              <w:rPr>
                <w:sz w:val="20"/>
                <w:szCs w:val="20"/>
              </w:rPr>
              <w:t xml:space="preserve">The current page of questions is </w:t>
            </w:r>
            <w:r w:rsidR="00E748B5">
              <w:rPr>
                <w:sz w:val="20"/>
                <w:szCs w:val="20"/>
              </w:rPr>
              <w:t>removed,</w:t>
            </w:r>
            <w:r>
              <w:rPr>
                <w:sz w:val="20"/>
                <w:szCs w:val="20"/>
              </w:rPr>
              <w:t xml:space="preserve"> and the previous page of questions is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26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Press the previous page button at the first page of a worksheet</w:t>
            </w:r>
            <w:r w:rsidR="00EA515B">
              <w:rPr>
                <w:sz w:val="20"/>
                <w:szCs w:val="20"/>
              </w:rPr>
              <w:t xml:space="preserve"> </w:t>
            </w:r>
            <w:r w:rsidR="00EA515B" w:rsidRPr="00EA515B">
              <w:rPr>
                <w:sz w:val="20"/>
                <w:szCs w:val="20"/>
              </w:rPr>
              <w:t>(quadratics worksheet, 99 questions, expanding.)</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The current questions are </w:t>
            </w:r>
            <w:r w:rsidR="00E748B5">
              <w:rPr>
                <w:sz w:val="20"/>
                <w:szCs w:val="20"/>
              </w:rPr>
              <w:t>removed,</w:t>
            </w:r>
            <w:r>
              <w:rPr>
                <w:sz w:val="20"/>
                <w:szCs w:val="20"/>
              </w:rPr>
              <w:t xml:space="preserve"> and the last page of the worksheet is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Complete a worksheet with at least one field having an invalid character. </w:t>
            </w:r>
            <w:r w:rsidR="00EA515B">
              <w:rPr>
                <w:sz w:val="20"/>
                <w:szCs w:val="20"/>
              </w:rPr>
              <w:t>(quadratics worksheet, 99 questions, expanding.), invalid character (&amp;)</w:t>
            </w:r>
          </w:p>
        </w:tc>
        <w:tc>
          <w:tcPr>
            <w:tcW w:w="1559" w:type="dxa"/>
          </w:tcPr>
          <w:p w:rsidR="00E934DB" w:rsidRDefault="00264147">
            <w:pPr>
              <w:spacing w:after="0" w:line="240" w:lineRule="auto"/>
              <w:jc w:val="both"/>
              <w:rPr>
                <w:sz w:val="20"/>
                <w:szCs w:val="20"/>
              </w:rPr>
            </w:pPr>
            <w:r>
              <w:rPr>
                <w:sz w:val="20"/>
                <w:szCs w:val="20"/>
              </w:rPr>
              <w:t>Validation</w:t>
            </w:r>
          </w:p>
        </w:tc>
        <w:tc>
          <w:tcPr>
            <w:tcW w:w="3119" w:type="dxa"/>
          </w:tcPr>
          <w:p w:rsidR="00E934DB" w:rsidRDefault="00264147">
            <w:pPr>
              <w:spacing w:after="0" w:line="240" w:lineRule="auto"/>
              <w:jc w:val="both"/>
              <w:rPr>
                <w:sz w:val="20"/>
                <w:szCs w:val="20"/>
              </w:rPr>
            </w:pPr>
            <w:r>
              <w:rPr>
                <w:sz w:val="20"/>
                <w:szCs w:val="20"/>
              </w:rPr>
              <w:t xml:space="preserve">The question should be marked as wrong and the window should not crash. A window with the user’s score and time taken is displayed.  Result should be stored </w:t>
            </w:r>
            <w:r w:rsidR="00E748B5">
              <w:rPr>
                <w:sz w:val="20"/>
                <w:szCs w:val="20"/>
              </w:rPr>
              <w:t>in the</w:t>
            </w:r>
            <w:r>
              <w:rPr>
                <w:sz w:val="20"/>
                <w:szCs w:val="20"/>
              </w:rPr>
              <w:t xml:space="preserve"> worksheet results table.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28</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Press each tab of the history tree on a profile page with 5 rows of history.</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After each tab is pressed for the first time the table data should be ordered in descending order of the corresponding data below the tab pressed.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29</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Press each tab of the history tree on a profile page with </w:t>
            </w:r>
            <w:r w:rsidR="00EA515B">
              <w:rPr>
                <w:sz w:val="20"/>
                <w:szCs w:val="20"/>
              </w:rPr>
              <w:t>20 rows</w:t>
            </w:r>
            <w:r>
              <w:rPr>
                <w:sz w:val="20"/>
                <w:szCs w:val="20"/>
              </w:rPr>
              <w:t xml:space="preserve"> of history twice.</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After each second press the table data should be ordered in descending order of the corresponding data below the tab pressed.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30</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a fractions duel with functions: +-*/ with one client</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A search window with a counting time elapsed label appears (no game should be found).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31</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a fractions duel with functions: +-*/ with two clients</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A search window with a counting time elapsed label appears for the first client and when the second client searches the two should be put into a game.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32</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Generate a worksheet with 100 questions</w:t>
            </w:r>
            <w:r w:rsidR="00EA515B">
              <w:rPr>
                <w:sz w:val="20"/>
                <w:szCs w:val="20"/>
              </w:rPr>
              <w:t xml:space="preserve"> (fractions, addition)</w:t>
            </w:r>
          </w:p>
        </w:tc>
        <w:tc>
          <w:tcPr>
            <w:tcW w:w="1559" w:type="dxa"/>
          </w:tcPr>
          <w:p w:rsidR="00E934DB" w:rsidRDefault="00264147">
            <w:pPr>
              <w:spacing w:after="0" w:line="240" w:lineRule="auto"/>
              <w:jc w:val="both"/>
              <w:rPr>
                <w:sz w:val="20"/>
                <w:szCs w:val="20"/>
              </w:rPr>
            </w:pPr>
            <w:r>
              <w:rPr>
                <w:sz w:val="20"/>
                <w:szCs w:val="20"/>
              </w:rPr>
              <w:t>Just out of boundary</w:t>
            </w:r>
          </w:p>
        </w:tc>
        <w:tc>
          <w:tcPr>
            <w:tcW w:w="3119" w:type="dxa"/>
          </w:tcPr>
          <w:p w:rsidR="00E934DB" w:rsidRDefault="00264147">
            <w:pPr>
              <w:spacing w:after="0" w:line="240" w:lineRule="auto"/>
              <w:jc w:val="both"/>
              <w:rPr>
                <w:sz w:val="20"/>
                <w:szCs w:val="20"/>
              </w:rPr>
            </w:pPr>
            <w:r>
              <w:rPr>
                <w:sz w:val="20"/>
                <w:szCs w:val="20"/>
              </w:rPr>
              <w:t xml:space="preserve">Only 2 characters should be accepted in the entry with any attempt to type more doing nothing. (trying to type 100 into the </w:t>
            </w:r>
            <w:r>
              <w:rPr>
                <w:sz w:val="20"/>
                <w:szCs w:val="20"/>
              </w:rPr>
              <w:lastRenderedPageBreak/>
              <w:t>entry should result in 10 being in the entry box.)</w:t>
            </w:r>
          </w:p>
        </w:tc>
        <w:tc>
          <w:tcPr>
            <w:tcW w:w="2409" w:type="dxa"/>
          </w:tcPr>
          <w:p w:rsidR="00E934DB" w:rsidRDefault="00264147">
            <w:pPr>
              <w:spacing w:after="0" w:line="240" w:lineRule="auto"/>
              <w:jc w:val="both"/>
              <w:rPr>
                <w:sz w:val="20"/>
                <w:szCs w:val="20"/>
              </w:rPr>
            </w:pPr>
            <w:r>
              <w:rPr>
                <w:sz w:val="20"/>
                <w:szCs w:val="20"/>
              </w:rPr>
              <w:lastRenderedPageBreak/>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33</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Generate a worksheet with -1 questions</w:t>
            </w:r>
            <w:r w:rsidR="00EA515B">
              <w:rPr>
                <w:sz w:val="20"/>
                <w:szCs w:val="20"/>
              </w:rPr>
              <w:t xml:space="preserve"> (fractions, addition)</w:t>
            </w:r>
          </w:p>
        </w:tc>
        <w:tc>
          <w:tcPr>
            <w:tcW w:w="1559" w:type="dxa"/>
          </w:tcPr>
          <w:p w:rsidR="00E934DB" w:rsidRDefault="00264147">
            <w:pPr>
              <w:spacing w:after="0" w:line="240" w:lineRule="auto"/>
              <w:jc w:val="both"/>
              <w:rPr>
                <w:sz w:val="20"/>
                <w:szCs w:val="20"/>
              </w:rPr>
            </w:pPr>
            <w:r>
              <w:rPr>
                <w:sz w:val="20"/>
                <w:szCs w:val="20"/>
              </w:rPr>
              <w:t>Just out of boundary</w:t>
            </w:r>
          </w:p>
        </w:tc>
        <w:tc>
          <w:tcPr>
            <w:tcW w:w="3119" w:type="dxa"/>
          </w:tcPr>
          <w:p w:rsidR="00E934DB" w:rsidRDefault="00264147">
            <w:pPr>
              <w:spacing w:after="0" w:line="240" w:lineRule="auto"/>
              <w:jc w:val="both"/>
              <w:rPr>
                <w:sz w:val="20"/>
                <w:szCs w:val="20"/>
              </w:rPr>
            </w:pPr>
            <w:bookmarkStart w:id="2" w:name="_gjdgxs" w:colFirst="0" w:colLast="0"/>
            <w:bookmarkEnd w:id="2"/>
            <w:r>
              <w:rPr>
                <w:sz w:val="20"/>
                <w:szCs w:val="20"/>
              </w:rPr>
              <w:t>The invalid question number entry should be pointed out no worksheet should be generated.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34</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copy and paste 100 into the question number entry box.</w:t>
            </w:r>
            <w:r w:rsidR="00EA515B">
              <w:rPr>
                <w:sz w:val="20"/>
                <w:szCs w:val="20"/>
              </w:rPr>
              <w:t xml:space="preserve"> </w:t>
            </w:r>
          </w:p>
        </w:tc>
        <w:tc>
          <w:tcPr>
            <w:tcW w:w="1559" w:type="dxa"/>
          </w:tcPr>
          <w:p w:rsidR="00E934DB" w:rsidRDefault="00264147">
            <w:pPr>
              <w:spacing w:after="0" w:line="240" w:lineRule="auto"/>
              <w:jc w:val="both"/>
              <w:rPr>
                <w:sz w:val="20"/>
                <w:szCs w:val="20"/>
              </w:rPr>
            </w:pPr>
            <w:r>
              <w:rPr>
                <w:sz w:val="20"/>
                <w:szCs w:val="20"/>
              </w:rPr>
              <w:t>Just out of boundary/ validation</w:t>
            </w:r>
          </w:p>
        </w:tc>
        <w:tc>
          <w:tcPr>
            <w:tcW w:w="3119" w:type="dxa"/>
          </w:tcPr>
          <w:p w:rsidR="00E934DB" w:rsidRDefault="00264147">
            <w:pPr>
              <w:spacing w:after="0" w:line="240" w:lineRule="auto"/>
              <w:jc w:val="both"/>
              <w:rPr>
                <w:sz w:val="20"/>
                <w:szCs w:val="20"/>
              </w:rPr>
            </w:pPr>
            <w:r>
              <w:rPr>
                <w:sz w:val="20"/>
                <w:szCs w:val="20"/>
              </w:rPr>
              <w:t>10 should be input into the box because no more than 2 characters are allowed in the box.</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a fractions duel with parameters (10 addition and subtraction). Leave the search open for 146seconds.</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time taken should increase every second and the time format should be correct (</w:t>
            </w:r>
            <w:proofErr w:type="spellStart"/>
            <w:proofErr w:type="gramStart"/>
            <w:r>
              <w:rPr>
                <w:sz w:val="20"/>
                <w:szCs w:val="20"/>
              </w:rPr>
              <w:t>minutes:seconds</w:t>
            </w:r>
            <w:proofErr w:type="spellEnd"/>
            <w:proofErr w:type="gramEnd"/>
            <w:r>
              <w:rPr>
                <w:sz w:val="20"/>
                <w:szCs w:val="20"/>
              </w:rPr>
              <w:t>). The user’s elo and profile picture is correctly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different duel parameters on 2 separate clients. (5 multiplication) and (1 multiplication)</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Both connections to the matchmaking server should be stored in the searching clients list. The two clients should not be matched to each other..</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identical duel parameters on 2 separate clients. (5 multiplication) and (5 multiplication)</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Both connections should be removed from the searching clients list and a set of questions are generated server side, the game is then loaded client side with identical questions.</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38</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with different duel parameters for 11 clients and close the connection to the 3rd after searching with the 4th client, close the connection to the 6th and 9th clients after searching with the 10th client. Also a 12th client should search for identical parameters to one of the 10 other clients.</w:t>
            </w:r>
          </w:p>
        </w:tc>
        <w:tc>
          <w:tcPr>
            <w:tcW w:w="1559" w:type="dxa"/>
          </w:tcPr>
          <w:p w:rsidR="00E934DB" w:rsidRDefault="00264147">
            <w:pPr>
              <w:spacing w:after="0" w:line="240" w:lineRule="auto"/>
              <w:jc w:val="both"/>
              <w:rPr>
                <w:sz w:val="20"/>
                <w:szCs w:val="20"/>
              </w:rPr>
            </w:pPr>
            <w:r>
              <w:rPr>
                <w:sz w:val="20"/>
                <w:szCs w:val="20"/>
              </w:rPr>
              <w:t>volume</w:t>
            </w:r>
          </w:p>
        </w:tc>
        <w:tc>
          <w:tcPr>
            <w:tcW w:w="3119" w:type="dxa"/>
          </w:tcPr>
          <w:p w:rsidR="00E934DB" w:rsidRDefault="00264147">
            <w:pPr>
              <w:spacing w:after="0" w:line="240" w:lineRule="auto"/>
              <w:jc w:val="both"/>
              <w:rPr>
                <w:sz w:val="20"/>
                <w:szCs w:val="20"/>
              </w:rPr>
            </w:pPr>
            <w:r>
              <w:rPr>
                <w:sz w:val="20"/>
                <w:szCs w:val="20"/>
              </w:rPr>
              <w:t xml:space="preserve">The check connection function should remove any dead connections from the currently searching clients list after every new connection. If a match is found both the matched connections should be removed from the currently searching clients list. length of currently searching connections list after each search is initiated: 1, 2, 3, 4, 4, 5, 6, 7, 8, 9, 8, </w:t>
            </w:r>
            <w:r>
              <w:rPr>
                <w:sz w:val="20"/>
                <w:szCs w:val="20"/>
              </w:rPr>
              <w:lastRenderedPageBreak/>
              <w:t xml:space="preserve">7 </w:t>
            </w:r>
          </w:p>
        </w:tc>
        <w:tc>
          <w:tcPr>
            <w:tcW w:w="2409" w:type="dxa"/>
          </w:tcPr>
          <w:p w:rsidR="00E934DB" w:rsidRDefault="00264147">
            <w:pPr>
              <w:spacing w:after="0" w:line="240" w:lineRule="auto"/>
              <w:jc w:val="both"/>
              <w:rPr>
                <w:sz w:val="20"/>
                <w:szCs w:val="20"/>
              </w:rPr>
            </w:pPr>
            <w:r>
              <w:rPr>
                <w:sz w:val="20"/>
                <w:szCs w:val="20"/>
              </w:rPr>
              <w:lastRenderedPageBreak/>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39</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complete a fractions duel with 5 multiplication questions.</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The user that completes the set of questions first should gain elo and the loser should lose elo based on current elo rating of both players. The time taken and the loser’s remaining questions should be displayed. The users’ elo should be updated in the database and the results of the duel are saved to the database.</w:t>
            </w:r>
          </w:p>
        </w:tc>
        <w:tc>
          <w:tcPr>
            <w:tcW w:w="2409" w:type="dxa"/>
          </w:tcPr>
          <w:p w:rsidR="00E934DB" w:rsidRDefault="00264147">
            <w:pPr>
              <w:spacing w:after="0" w:line="240" w:lineRule="auto"/>
              <w:jc w:val="both"/>
              <w:rPr>
                <w:sz w:val="20"/>
                <w:szCs w:val="20"/>
              </w:rPr>
            </w:pPr>
            <w:r>
              <w:rPr>
                <w:sz w:val="20"/>
                <w:szCs w:val="20"/>
              </w:rPr>
              <w:t>The time taken displayed for each client is different by one second sometimes.</w:t>
            </w:r>
          </w:p>
        </w:tc>
        <w:tc>
          <w:tcPr>
            <w:tcW w:w="2977" w:type="dxa"/>
          </w:tcPr>
          <w:p w:rsidR="00E934DB" w:rsidRDefault="00264147">
            <w:pPr>
              <w:spacing w:after="0" w:line="240" w:lineRule="auto"/>
              <w:jc w:val="both"/>
              <w:rPr>
                <w:sz w:val="20"/>
                <w:szCs w:val="20"/>
              </w:rPr>
            </w:pPr>
            <w:r>
              <w:rPr>
                <w:sz w:val="20"/>
                <w:szCs w:val="20"/>
              </w:rPr>
              <w:t xml:space="preserve">This is a result of very slight server lag where one client is told the game has ended before the other. This change could be as minute as 0.001 seconds, however if that makes the time taken for one client to be 1.499 seconds and 1.5 seconds for the other the times taken would be rounded up and down to make their time taken be off by 1 second. This </w:t>
            </w:r>
            <w:proofErr w:type="spellStart"/>
            <w:r>
              <w:rPr>
                <w:sz w:val="20"/>
                <w:szCs w:val="20"/>
              </w:rPr>
              <w:t>happends</w:t>
            </w:r>
            <w:proofErr w:type="spellEnd"/>
            <w:r>
              <w:rPr>
                <w:sz w:val="20"/>
                <w:szCs w:val="20"/>
              </w:rPr>
              <w:t xml:space="preserve"> so rarely and does not </w:t>
            </w:r>
            <w:proofErr w:type="spellStart"/>
            <w:r>
              <w:rPr>
                <w:sz w:val="20"/>
                <w:szCs w:val="20"/>
              </w:rPr>
              <w:t>effect</w:t>
            </w:r>
            <w:proofErr w:type="spellEnd"/>
            <w:r>
              <w:rPr>
                <w:sz w:val="20"/>
                <w:szCs w:val="20"/>
              </w:rPr>
              <w:t xml:space="preserve"> anything really, because only one time is saved to the database.</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40</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play a duel</w:t>
            </w:r>
            <w:r w:rsidR="00EA515B">
              <w:rPr>
                <w:sz w:val="20"/>
                <w:szCs w:val="20"/>
              </w:rPr>
              <w:t xml:space="preserve"> with 20 quadratic expansion questions</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The enemy’s score should be displayed and updated frequently, the duel should end once a player has answered all questions correctly, the questions should be marked instantly after being correct.</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41</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mark a worksheet</w:t>
            </w:r>
            <w:r w:rsidR="00EA515B">
              <w:rPr>
                <w:sz w:val="20"/>
                <w:szCs w:val="20"/>
              </w:rPr>
              <w:t xml:space="preserve"> with 20 quadratic expansion questions</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The correct questions should have a tick next to them, the incorrect ones should have a cross and the correct answer next to them. The user should also not be able to mark the worksheet more than once.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42</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close the duel search window whilst searching for a game.</w:t>
            </w:r>
            <w:r w:rsidR="00EA515B">
              <w:rPr>
                <w:sz w:val="20"/>
                <w:szCs w:val="20"/>
              </w:rPr>
              <w:t xml:space="preserve"> With (with 20 quadratic expansion questions)</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The connection to the game server should be closed and neither the program nor the game server will crash.</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43</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Close one of the clients connected to a duel in progress</w:t>
            </w:r>
            <w:r w:rsidR="00EA515B">
              <w:rPr>
                <w:sz w:val="20"/>
                <w:szCs w:val="20"/>
              </w:rPr>
              <w:t xml:space="preserve"> with (with 20 </w:t>
            </w:r>
            <w:r w:rsidR="00EA515B">
              <w:rPr>
                <w:sz w:val="20"/>
                <w:szCs w:val="20"/>
              </w:rPr>
              <w:lastRenderedPageBreak/>
              <w:t>quadratic expansion questions)</w:t>
            </w:r>
          </w:p>
        </w:tc>
        <w:tc>
          <w:tcPr>
            <w:tcW w:w="1559" w:type="dxa"/>
          </w:tcPr>
          <w:p w:rsidR="00E934DB" w:rsidRDefault="00264147">
            <w:pPr>
              <w:spacing w:after="0" w:line="240" w:lineRule="auto"/>
              <w:jc w:val="both"/>
              <w:rPr>
                <w:sz w:val="20"/>
                <w:szCs w:val="20"/>
              </w:rPr>
            </w:pPr>
            <w:r>
              <w:rPr>
                <w:sz w:val="20"/>
                <w:szCs w:val="20"/>
              </w:rPr>
              <w:lastRenderedPageBreak/>
              <w:t>robustness/functional</w:t>
            </w:r>
          </w:p>
        </w:tc>
        <w:tc>
          <w:tcPr>
            <w:tcW w:w="3119" w:type="dxa"/>
          </w:tcPr>
          <w:p w:rsidR="00E934DB" w:rsidRDefault="00264147">
            <w:pPr>
              <w:spacing w:after="0" w:line="240" w:lineRule="auto"/>
              <w:jc w:val="both"/>
              <w:rPr>
                <w:sz w:val="20"/>
                <w:szCs w:val="20"/>
              </w:rPr>
            </w:pPr>
            <w:r>
              <w:rPr>
                <w:sz w:val="20"/>
                <w:szCs w:val="20"/>
              </w:rPr>
              <w:t xml:space="preserve">Neither the program nor the game server will crash. The remaining player is declared the winner and </w:t>
            </w:r>
            <w:r>
              <w:rPr>
                <w:sz w:val="20"/>
                <w:szCs w:val="20"/>
              </w:rPr>
              <w:lastRenderedPageBreak/>
              <w:t xml:space="preserve">the two players’ </w:t>
            </w:r>
            <w:proofErr w:type="spellStart"/>
            <w:r>
              <w:rPr>
                <w:sz w:val="20"/>
                <w:szCs w:val="20"/>
              </w:rPr>
              <w:t>elos</w:t>
            </w:r>
            <w:proofErr w:type="spellEnd"/>
            <w:r>
              <w:rPr>
                <w:sz w:val="20"/>
                <w:szCs w:val="20"/>
              </w:rPr>
              <w:t xml:space="preserve"> should be updated along with the results begin saved to the database with NA for the time.</w:t>
            </w:r>
          </w:p>
        </w:tc>
        <w:tc>
          <w:tcPr>
            <w:tcW w:w="2409" w:type="dxa"/>
          </w:tcPr>
          <w:p w:rsidR="00E934DB" w:rsidRDefault="005A6FFA">
            <w:pPr>
              <w:spacing w:after="0" w:line="240" w:lineRule="auto"/>
              <w:jc w:val="both"/>
              <w:rPr>
                <w:sz w:val="20"/>
                <w:szCs w:val="20"/>
              </w:rPr>
            </w:pPr>
            <w:r>
              <w:rPr>
                <w:sz w:val="20"/>
                <w:szCs w:val="20"/>
              </w:rPr>
              <w:lastRenderedPageBreak/>
              <w:t>Can sometimes cause game server to crash.</w:t>
            </w:r>
          </w:p>
        </w:tc>
        <w:tc>
          <w:tcPr>
            <w:tcW w:w="2977" w:type="dxa"/>
          </w:tcPr>
          <w:p w:rsidR="00E934DB" w:rsidRDefault="005A6FFA">
            <w:pPr>
              <w:spacing w:after="0" w:line="240" w:lineRule="auto"/>
              <w:jc w:val="both"/>
              <w:rPr>
                <w:sz w:val="20"/>
                <w:szCs w:val="20"/>
              </w:rPr>
            </w:pPr>
            <w:r>
              <w:rPr>
                <w:sz w:val="20"/>
                <w:szCs w:val="20"/>
              </w:rPr>
              <w:t xml:space="preserve">To make the duel system more robust I must have a better use of </w:t>
            </w:r>
            <w:proofErr w:type="spellStart"/>
            <w:r>
              <w:rPr>
                <w:sz w:val="20"/>
                <w:szCs w:val="20"/>
              </w:rPr>
              <w:t>socket.set_blocking</w:t>
            </w:r>
            <w:proofErr w:type="spellEnd"/>
            <w:r>
              <w:rPr>
                <w:sz w:val="20"/>
                <w:szCs w:val="20"/>
              </w:rPr>
              <w:t>() .</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44</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Open the </w:t>
            </w:r>
            <w:proofErr w:type="spellStart"/>
            <w:r>
              <w:rPr>
                <w:sz w:val="20"/>
                <w:szCs w:val="20"/>
              </w:rPr>
              <w:t>leaderboards</w:t>
            </w:r>
            <w:proofErr w:type="spellEnd"/>
            <w:r>
              <w:rPr>
                <w:sz w:val="20"/>
                <w:szCs w:val="20"/>
              </w:rPr>
              <w:t xml:space="preserve"> window.</w:t>
            </w:r>
          </w:p>
        </w:tc>
        <w:tc>
          <w:tcPr>
            <w:tcW w:w="1559" w:type="dxa"/>
          </w:tcPr>
          <w:p w:rsidR="00E934DB" w:rsidRDefault="00264147">
            <w:pPr>
              <w:spacing w:after="0" w:line="240" w:lineRule="auto"/>
              <w:jc w:val="both"/>
              <w:rPr>
                <w:sz w:val="20"/>
                <w:szCs w:val="20"/>
              </w:rPr>
            </w:pPr>
            <w:r>
              <w:rPr>
                <w:sz w:val="20"/>
                <w:szCs w:val="20"/>
              </w:rPr>
              <w:t>functional</w:t>
            </w:r>
          </w:p>
        </w:tc>
        <w:tc>
          <w:tcPr>
            <w:tcW w:w="3119" w:type="dxa"/>
          </w:tcPr>
          <w:p w:rsidR="00E934DB" w:rsidRDefault="00264147">
            <w:pPr>
              <w:spacing w:after="0" w:line="240" w:lineRule="auto"/>
              <w:jc w:val="both"/>
              <w:rPr>
                <w:sz w:val="20"/>
                <w:szCs w:val="20"/>
              </w:rPr>
            </w:pPr>
            <w:r>
              <w:rPr>
                <w:sz w:val="20"/>
                <w:szCs w:val="20"/>
              </w:rPr>
              <w:t xml:space="preserve">A </w:t>
            </w:r>
            <w:proofErr w:type="spellStart"/>
            <w:r>
              <w:rPr>
                <w:sz w:val="20"/>
                <w:szCs w:val="20"/>
              </w:rPr>
              <w:t>leaderboard</w:t>
            </w:r>
            <w:proofErr w:type="spellEnd"/>
            <w:r>
              <w:rPr>
                <w:sz w:val="20"/>
                <w:szCs w:val="20"/>
              </w:rPr>
              <w:t xml:space="preserve"> of users with their games won and win % should be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Search for a game with no way of connecting to the game server.</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game servers, check connection and try again.”. Then no duel search should commence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Log in with no way of connecting to the database server.</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database, check connection and try again.”. Then nothing else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Register with no way of connecting to the database server</w:t>
            </w:r>
            <w:r w:rsidR="00EA515B">
              <w:rPr>
                <w:sz w:val="20"/>
                <w:szCs w:val="20"/>
              </w:rPr>
              <w:t xml:space="preserve"> </w:t>
            </w:r>
            <w:proofErr w:type="gramStart"/>
            <w:r>
              <w:rPr>
                <w:sz w:val="20"/>
                <w:szCs w:val="20"/>
              </w:rPr>
              <w:t>With</w:t>
            </w:r>
            <w:proofErr w:type="gramEnd"/>
            <w:r>
              <w:rPr>
                <w:sz w:val="20"/>
                <w:szCs w:val="20"/>
              </w:rPr>
              <w:t xml:space="preserve"> all fields that are locally validated filled out.</w:t>
            </w:r>
            <w:r w:rsidR="00EA515B">
              <w:rPr>
                <w:sz w:val="20"/>
                <w:szCs w:val="20"/>
              </w:rPr>
              <w:t xml:space="preserve"> (username = Steve, </w:t>
            </w:r>
            <w:proofErr w:type="spellStart"/>
            <w:r w:rsidR="00EA515B">
              <w:rPr>
                <w:sz w:val="20"/>
                <w:szCs w:val="20"/>
              </w:rPr>
              <w:t>firstname</w:t>
            </w:r>
            <w:proofErr w:type="spellEnd"/>
            <w:r w:rsidR="00EA515B">
              <w:rPr>
                <w:sz w:val="20"/>
                <w:szCs w:val="20"/>
              </w:rPr>
              <w:t xml:space="preserve"> = Steve</w:t>
            </w:r>
            <w:r w:rsidR="00623D5F">
              <w:rPr>
                <w:sz w:val="20"/>
                <w:szCs w:val="20"/>
              </w:rPr>
              <w:t xml:space="preserve">, </w:t>
            </w:r>
            <w:proofErr w:type="spellStart"/>
            <w:r w:rsidR="00623D5F">
              <w:rPr>
                <w:sz w:val="20"/>
                <w:szCs w:val="20"/>
              </w:rPr>
              <w:t>secondname</w:t>
            </w:r>
            <w:proofErr w:type="spellEnd"/>
            <w:r w:rsidR="00623D5F">
              <w:rPr>
                <w:sz w:val="20"/>
                <w:szCs w:val="20"/>
              </w:rPr>
              <w:t xml:space="preserve"> = Steve, email = </w:t>
            </w:r>
            <w:hyperlink r:id="rId52" w:history="1">
              <w:r w:rsidR="00623D5F" w:rsidRPr="00BA0C3A">
                <w:rPr>
                  <w:rStyle w:val="Hyperlink"/>
                  <w:sz w:val="20"/>
                  <w:szCs w:val="20"/>
                </w:rPr>
                <w:t>fsa@fsa.com</w:t>
              </w:r>
            </w:hyperlink>
            <w:r w:rsidR="00623D5F">
              <w:rPr>
                <w:sz w:val="20"/>
                <w:szCs w:val="20"/>
              </w:rPr>
              <w:t>, password =  kkkkkkkk!1, password re-enter = kkkkkkkk!1, school code = f, postcode = sl4 5en</w:t>
            </w:r>
            <w:r w:rsidR="00EA515B">
              <w:rPr>
                <w:sz w:val="20"/>
                <w:szCs w:val="20"/>
              </w:rPr>
              <w:t>)</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game servers, check connection and try again.”. Then nothing else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48</w:t>
            </w:r>
          </w:p>
        </w:tc>
        <w:tc>
          <w:tcPr>
            <w:tcW w:w="2014" w:type="dxa"/>
          </w:tcPr>
          <w:p w:rsidR="00E934DB" w:rsidRDefault="00E934DB">
            <w:pPr>
              <w:spacing w:after="0" w:line="240" w:lineRule="auto"/>
              <w:jc w:val="both"/>
              <w:rPr>
                <w:sz w:val="20"/>
                <w:szCs w:val="20"/>
              </w:rPr>
            </w:pPr>
          </w:p>
        </w:tc>
        <w:tc>
          <w:tcPr>
            <w:tcW w:w="2693" w:type="dxa"/>
          </w:tcPr>
          <w:p w:rsidR="00E934DB" w:rsidRDefault="00623D5F">
            <w:pPr>
              <w:spacing w:after="0" w:line="240" w:lineRule="auto"/>
              <w:jc w:val="both"/>
              <w:rPr>
                <w:sz w:val="20"/>
                <w:szCs w:val="20"/>
              </w:rPr>
            </w:pPr>
            <w:r>
              <w:rPr>
                <w:sz w:val="20"/>
                <w:szCs w:val="20"/>
              </w:rPr>
              <w:t>Search for Steve in the</w:t>
            </w:r>
            <w:r w:rsidR="00264147">
              <w:rPr>
                <w:sz w:val="20"/>
                <w:szCs w:val="20"/>
              </w:rPr>
              <w:t xml:space="preserve"> profile</w:t>
            </w:r>
            <w:r>
              <w:rPr>
                <w:sz w:val="20"/>
                <w:szCs w:val="20"/>
              </w:rPr>
              <w:t xml:space="preserve"> search window</w:t>
            </w:r>
            <w:r w:rsidR="00264147">
              <w:rPr>
                <w:sz w:val="20"/>
                <w:szCs w:val="20"/>
              </w:rPr>
              <w:t xml:space="preserve"> with no way of connecting to the database server.</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game servers, check connection and try again.”. Then nothing else should happen.</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49</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Complete a duel with a player of elo rating 500 winning </w:t>
            </w:r>
            <w:r>
              <w:rPr>
                <w:sz w:val="20"/>
                <w:szCs w:val="20"/>
              </w:rPr>
              <w:lastRenderedPageBreak/>
              <w:t>against a player of elo rating 1500</w:t>
            </w:r>
            <w:r w:rsidR="00623D5F">
              <w:rPr>
                <w:sz w:val="20"/>
                <w:szCs w:val="20"/>
              </w:rPr>
              <w:t>, with 1 quadratic expansion question</w:t>
            </w:r>
          </w:p>
        </w:tc>
        <w:tc>
          <w:tcPr>
            <w:tcW w:w="1559" w:type="dxa"/>
          </w:tcPr>
          <w:p w:rsidR="00E934DB" w:rsidRDefault="00264147">
            <w:pPr>
              <w:spacing w:after="0" w:line="240" w:lineRule="auto"/>
              <w:jc w:val="both"/>
              <w:rPr>
                <w:sz w:val="20"/>
                <w:szCs w:val="20"/>
              </w:rPr>
            </w:pPr>
            <w:r>
              <w:rPr>
                <w:sz w:val="20"/>
                <w:szCs w:val="20"/>
              </w:rPr>
              <w:lastRenderedPageBreak/>
              <w:t>calculation</w:t>
            </w:r>
          </w:p>
        </w:tc>
        <w:tc>
          <w:tcPr>
            <w:tcW w:w="3119" w:type="dxa"/>
          </w:tcPr>
          <w:p w:rsidR="00E934DB" w:rsidRDefault="00264147">
            <w:pPr>
              <w:spacing w:after="0" w:line="240" w:lineRule="auto"/>
              <w:jc w:val="both"/>
              <w:rPr>
                <w:sz w:val="20"/>
                <w:szCs w:val="20"/>
              </w:rPr>
            </w:pPr>
            <w:r>
              <w:rPr>
                <w:sz w:val="20"/>
                <w:szCs w:val="20"/>
              </w:rPr>
              <w:t>(1-(1</w:t>
            </w:r>
            <w:proofErr w:type="gramStart"/>
            <w:r>
              <w:rPr>
                <w:sz w:val="20"/>
                <w:szCs w:val="20"/>
              </w:rPr>
              <w:t>/(</w:t>
            </w:r>
            <w:proofErr w:type="gramEnd"/>
            <w:r>
              <w:rPr>
                <w:sz w:val="20"/>
                <w:szCs w:val="20"/>
              </w:rPr>
              <w:t>1+(10**((1500-500)/400)))))*32= 31.89…</w:t>
            </w:r>
          </w:p>
          <w:p w:rsidR="00E934DB" w:rsidRDefault="00264147">
            <w:pPr>
              <w:spacing w:after="0" w:line="240" w:lineRule="auto"/>
              <w:jc w:val="both"/>
              <w:rPr>
                <w:sz w:val="20"/>
                <w:szCs w:val="20"/>
              </w:rPr>
            </w:pPr>
            <w:r>
              <w:rPr>
                <w:sz w:val="20"/>
                <w:szCs w:val="20"/>
              </w:rPr>
              <w:lastRenderedPageBreak/>
              <w:t>(-(1</w:t>
            </w:r>
            <w:proofErr w:type="gramStart"/>
            <w:r>
              <w:rPr>
                <w:sz w:val="20"/>
                <w:szCs w:val="20"/>
              </w:rPr>
              <w:t>/(</w:t>
            </w:r>
            <w:proofErr w:type="gramEnd"/>
            <w:r>
              <w:rPr>
                <w:sz w:val="20"/>
                <w:szCs w:val="20"/>
              </w:rPr>
              <w:t>1+(10**((500-1500)/400)))))*32= -31.89...</w:t>
            </w:r>
          </w:p>
          <w:p w:rsidR="00E934DB" w:rsidRDefault="00264147">
            <w:pPr>
              <w:spacing w:after="0" w:line="240" w:lineRule="auto"/>
              <w:jc w:val="both"/>
              <w:rPr>
                <w:sz w:val="20"/>
                <w:szCs w:val="20"/>
              </w:rPr>
            </w:pPr>
            <w:r>
              <w:rPr>
                <w:sz w:val="20"/>
                <w:szCs w:val="20"/>
              </w:rPr>
              <w:t xml:space="preserve"> </w:t>
            </w:r>
            <w:r w:rsidR="005B7588">
              <w:rPr>
                <w:sz w:val="20"/>
                <w:szCs w:val="20"/>
              </w:rPr>
              <w:t>. Therefore</w:t>
            </w:r>
            <w:r>
              <w:rPr>
                <w:sz w:val="20"/>
                <w:szCs w:val="20"/>
              </w:rPr>
              <w:t xml:space="preserve"> the Winner should have their elo increased by 32 and the loser should have their elo decreased by 32.</w:t>
            </w:r>
          </w:p>
        </w:tc>
        <w:tc>
          <w:tcPr>
            <w:tcW w:w="2409" w:type="dxa"/>
          </w:tcPr>
          <w:p w:rsidR="00E934DB" w:rsidRDefault="00264147">
            <w:pPr>
              <w:spacing w:after="0" w:line="240" w:lineRule="auto"/>
              <w:jc w:val="both"/>
              <w:rPr>
                <w:sz w:val="20"/>
                <w:szCs w:val="20"/>
              </w:rPr>
            </w:pPr>
            <w:r>
              <w:rPr>
                <w:sz w:val="20"/>
                <w:szCs w:val="20"/>
              </w:rPr>
              <w:lastRenderedPageBreak/>
              <w:t xml:space="preserve">The Winner had their elo increased by 31 and the </w:t>
            </w:r>
            <w:r>
              <w:rPr>
                <w:sz w:val="20"/>
                <w:szCs w:val="20"/>
              </w:rPr>
              <w:lastRenderedPageBreak/>
              <w:t>loser had their elo decreased by 32.</w:t>
            </w:r>
          </w:p>
          <w:p w:rsidR="00E934DB" w:rsidRDefault="00E934DB">
            <w:pPr>
              <w:spacing w:after="0" w:line="240" w:lineRule="auto"/>
              <w:jc w:val="both"/>
              <w:rPr>
                <w:sz w:val="20"/>
                <w:szCs w:val="20"/>
              </w:rPr>
            </w:pPr>
          </w:p>
        </w:tc>
        <w:tc>
          <w:tcPr>
            <w:tcW w:w="2977" w:type="dxa"/>
          </w:tcPr>
          <w:p w:rsidR="00E934DB" w:rsidRDefault="00264147">
            <w:pPr>
              <w:spacing w:after="0" w:line="240" w:lineRule="auto"/>
              <w:jc w:val="both"/>
              <w:rPr>
                <w:sz w:val="20"/>
                <w:szCs w:val="20"/>
              </w:rPr>
            </w:pPr>
            <w:r>
              <w:rPr>
                <w:sz w:val="20"/>
                <w:szCs w:val="20"/>
              </w:rPr>
              <w:lastRenderedPageBreak/>
              <w:t xml:space="preserve">There is clearly a rounding error here where the winner has their </w:t>
            </w:r>
            <w:r>
              <w:rPr>
                <w:sz w:val="20"/>
                <w:szCs w:val="20"/>
              </w:rPr>
              <w:lastRenderedPageBreak/>
              <w:t>increased elo rounded down.</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50</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Complete a duel with a player of elo rating 1260 winning against a player of elo rating 832</w:t>
            </w:r>
            <w:r w:rsidR="00623D5F">
              <w:rPr>
                <w:sz w:val="20"/>
                <w:szCs w:val="20"/>
              </w:rPr>
              <w:t>, with 1 quadratic expansion question</w:t>
            </w:r>
          </w:p>
        </w:tc>
        <w:tc>
          <w:tcPr>
            <w:tcW w:w="1559" w:type="dxa"/>
          </w:tcPr>
          <w:p w:rsidR="00E934DB" w:rsidRDefault="00264147">
            <w:pPr>
              <w:spacing w:after="0" w:line="240" w:lineRule="auto"/>
              <w:jc w:val="both"/>
              <w:rPr>
                <w:sz w:val="20"/>
                <w:szCs w:val="20"/>
              </w:rPr>
            </w:pPr>
            <w:r>
              <w:rPr>
                <w:sz w:val="20"/>
                <w:szCs w:val="20"/>
              </w:rPr>
              <w:t>calculation</w:t>
            </w:r>
          </w:p>
        </w:tc>
        <w:tc>
          <w:tcPr>
            <w:tcW w:w="3119" w:type="dxa"/>
          </w:tcPr>
          <w:p w:rsidR="00E934DB" w:rsidRDefault="00264147">
            <w:pPr>
              <w:spacing w:after="0" w:line="240" w:lineRule="auto"/>
              <w:jc w:val="both"/>
              <w:rPr>
                <w:sz w:val="20"/>
                <w:szCs w:val="20"/>
              </w:rPr>
            </w:pPr>
            <w:r>
              <w:rPr>
                <w:sz w:val="20"/>
                <w:szCs w:val="20"/>
              </w:rPr>
              <w:t>(1-(1</w:t>
            </w:r>
            <w:proofErr w:type="gramStart"/>
            <w:r>
              <w:rPr>
                <w:sz w:val="20"/>
                <w:szCs w:val="20"/>
              </w:rPr>
              <w:t>/(</w:t>
            </w:r>
            <w:proofErr w:type="gramEnd"/>
            <w:r>
              <w:rPr>
                <w:sz w:val="20"/>
                <w:szCs w:val="20"/>
              </w:rPr>
              <w:t>1+(10**((832-1260)/400)))))*32= 2.51…</w:t>
            </w:r>
          </w:p>
          <w:p w:rsidR="00E934DB" w:rsidRDefault="00264147">
            <w:pPr>
              <w:spacing w:after="0" w:line="240" w:lineRule="auto"/>
              <w:jc w:val="both"/>
              <w:rPr>
                <w:sz w:val="20"/>
                <w:szCs w:val="20"/>
              </w:rPr>
            </w:pPr>
            <w:r>
              <w:rPr>
                <w:sz w:val="20"/>
                <w:szCs w:val="20"/>
              </w:rPr>
              <w:t>(-(1</w:t>
            </w:r>
            <w:proofErr w:type="gramStart"/>
            <w:r>
              <w:rPr>
                <w:sz w:val="20"/>
                <w:szCs w:val="20"/>
              </w:rPr>
              <w:t>/(</w:t>
            </w:r>
            <w:proofErr w:type="gramEnd"/>
            <w:r>
              <w:rPr>
                <w:sz w:val="20"/>
                <w:szCs w:val="20"/>
              </w:rPr>
              <w:t>1+(10**((1260-832)/400)))))*32= -2.51...</w:t>
            </w:r>
          </w:p>
          <w:p w:rsidR="00E934DB" w:rsidRDefault="00264147">
            <w:pPr>
              <w:spacing w:after="0" w:line="240" w:lineRule="auto"/>
              <w:jc w:val="both"/>
              <w:rPr>
                <w:sz w:val="20"/>
                <w:szCs w:val="20"/>
              </w:rPr>
            </w:pPr>
            <w:r>
              <w:rPr>
                <w:sz w:val="20"/>
                <w:szCs w:val="20"/>
              </w:rPr>
              <w:t>The Winner should have their elo increased by 3 and the loser should have their elo decreased by 3.</w:t>
            </w:r>
          </w:p>
        </w:tc>
        <w:tc>
          <w:tcPr>
            <w:tcW w:w="2409" w:type="dxa"/>
          </w:tcPr>
          <w:p w:rsidR="00E934DB" w:rsidRDefault="00264147">
            <w:pPr>
              <w:spacing w:after="0" w:line="240" w:lineRule="auto"/>
              <w:jc w:val="both"/>
              <w:rPr>
                <w:sz w:val="20"/>
                <w:szCs w:val="20"/>
              </w:rPr>
            </w:pPr>
            <w:r>
              <w:rPr>
                <w:sz w:val="20"/>
                <w:szCs w:val="20"/>
              </w:rPr>
              <w:t>The Winner had their elo increased by 2 and the loser had their elo decreased by 3.</w:t>
            </w:r>
          </w:p>
        </w:tc>
        <w:tc>
          <w:tcPr>
            <w:tcW w:w="2977" w:type="dxa"/>
          </w:tcPr>
          <w:p w:rsidR="00E934DB" w:rsidRDefault="00264147">
            <w:pPr>
              <w:spacing w:after="0" w:line="240" w:lineRule="auto"/>
              <w:jc w:val="both"/>
              <w:rPr>
                <w:sz w:val="20"/>
                <w:szCs w:val="20"/>
              </w:rPr>
            </w:pPr>
            <w:r>
              <w:rPr>
                <w:sz w:val="20"/>
                <w:szCs w:val="20"/>
              </w:rPr>
              <w:t>There is clearly a rounding error here where the winner has their increased elo rounded down.</w:t>
            </w: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51</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Lose internet connection whilst searching for a duel</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“Cannot connect to game servers, check connection and try again.”. Then the duel search window should close.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52</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Hover the mouse over the profile picture on “My Profile” window, then take the mouse away.</w:t>
            </w:r>
          </w:p>
        </w:tc>
        <w:tc>
          <w:tcPr>
            <w:tcW w:w="1559" w:type="dxa"/>
          </w:tcPr>
          <w:p w:rsidR="00E934DB" w:rsidRDefault="00264147">
            <w:pPr>
              <w:spacing w:after="0" w:line="240" w:lineRule="auto"/>
              <w:jc w:val="both"/>
              <w:rPr>
                <w:sz w:val="20"/>
                <w:szCs w:val="20"/>
              </w:rPr>
            </w:pPr>
            <w:r>
              <w:rPr>
                <w:sz w:val="20"/>
                <w:szCs w:val="20"/>
              </w:rPr>
              <w:t>functionality</w:t>
            </w:r>
          </w:p>
        </w:tc>
        <w:tc>
          <w:tcPr>
            <w:tcW w:w="3119" w:type="dxa"/>
          </w:tcPr>
          <w:p w:rsidR="00E934DB" w:rsidRDefault="00264147">
            <w:pPr>
              <w:spacing w:after="0" w:line="240" w:lineRule="auto"/>
              <w:jc w:val="both"/>
              <w:rPr>
                <w:sz w:val="20"/>
                <w:szCs w:val="20"/>
              </w:rPr>
            </w:pPr>
            <w:r>
              <w:rPr>
                <w:sz w:val="20"/>
                <w:szCs w:val="20"/>
              </w:rPr>
              <w:t>An edit icon should appear over the profile picture when hovering over the profile picture, then should disappear after the mouse is taken away.</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53</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click on profile picture in “My Profile” window, then try and upload a </w:t>
            </w:r>
            <w:r w:rsidR="00623D5F">
              <w:rPr>
                <w:sz w:val="20"/>
                <w:szCs w:val="20"/>
              </w:rPr>
              <w:t>non-image</w:t>
            </w:r>
            <w:r>
              <w:rPr>
                <w:sz w:val="20"/>
                <w:szCs w:val="20"/>
              </w:rPr>
              <w:t xml:space="preserve"> file type.(A text file)</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“Invalid file type”. Then nothing should happen. The profile picture is not uploaded to the website.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54</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click on profile picture in “My Profile” window, then exit the file selector window.</w:t>
            </w:r>
          </w:p>
        </w:tc>
        <w:tc>
          <w:tcPr>
            <w:tcW w:w="1559" w:type="dxa"/>
          </w:tcPr>
          <w:p w:rsidR="00E934DB" w:rsidRDefault="00264147">
            <w:pPr>
              <w:spacing w:after="0" w:line="240" w:lineRule="auto"/>
              <w:jc w:val="both"/>
              <w:rPr>
                <w:sz w:val="20"/>
                <w:szCs w:val="20"/>
              </w:rPr>
            </w:pPr>
            <w:r>
              <w:rPr>
                <w:sz w:val="20"/>
                <w:szCs w:val="20"/>
              </w:rPr>
              <w:t>robustness</w:t>
            </w:r>
          </w:p>
        </w:tc>
        <w:tc>
          <w:tcPr>
            <w:tcW w:w="3119" w:type="dxa"/>
          </w:tcPr>
          <w:p w:rsidR="00E934DB" w:rsidRDefault="00264147">
            <w:pPr>
              <w:spacing w:after="0" w:line="240" w:lineRule="auto"/>
              <w:jc w:val="both"/>
              <w:rPr>
                <w:sz w:val="20"/>
                <w:szCs w:val="20"/>
              </w:rPr>
            </w:pPr>
            <w:r>
              <w:rPr>
                <w:sz w:val="20"/>
                <w:szCs w:val="20"/>
              </w:rPr>
              <w:t>An error message should appear saying: “</w:t>
            </w:r>
            <w:proofErr w:type="spellStart"/>
            <w:r>
              <w:rPr>
                <w:sz w:val="20"/>
                <w:szCs w:val="20"/>
              </w:rPr>
              <w:t>FIle</w:t>
            </w:r>
            <w:proofErr w:type="spellEnd"/>
            <w:r>
              <w:rPr>
                <w:sz w:val="20"/>
                <w:szCs w:val="20"/>
              </w:rPr>
              <w:t xml:space="preserve"> not selected”. Then nothing should happen. The profile picture is not uploaded to the website.</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55</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 xml:space="preserve">click on profile picture in “My Profile” window, then chose </w:t>
            </w:r>
            <w:r>
              <w:rPr>
                <w:sz w:val="20"/>
                <w:szCs w:val="20"/>
              </w:rPr>
              <w:lastRenderedPageBreak/>
              <w:t>an image file. Reload the “My Profile” window to check the image was uploaded successfully.</w:t>
            </w:r>
          </w:p>
        </w:tc>
        <w:tc>
          <w:tcPr>
            <w:tcW w:w="1559" w:type="dxa"/>
          </w:tcPr>
          <w:p w:rsidR="00E934DB" w:rsidRDefault="00264147">
            <w:pPr>
              <w:spacing w:after="0" w:line="240" w:lineRule="auto"/>
              <w:jc w:val="both"/>
              <w:rPr>
                <w:sz w:val="20"/>
                <w:szCs w:val="20"/>
              </w:rPr>
            </w:pPr>
            <w:r>
              <w:rPr>
                <w:sz w:val="20"/>
                <w:szCs w:val="20"/>
              </w:rPr>
              <w:lastRenderedPageBreak/>
              <w:t>functionality</w:t>
            </w:r>
          </w:p>
        </w:tc>
        <w:tc>
          <w:tcPr>
            <w:tcW w:w="3119" w:type="dxa"/>
          </w:tcPr>
          <w:p w:rsidR="00E934DB" w:rsidRDefault="00264147">
            <w:pPr>
              <w:spacing w:after="0" w:line="240" w:lineRule="auto"/>
              <w:jc w:val="both"/>
              <w:rPr>
                <w:sz w:val="20"/>
                <w:szCs w:val="20"/>
              </w:rPr>
            </w:pPr>
            <w:r>
              <w:rPr>
                <w:sz w:val="20"/>
                <w:szCs w:val="20"/>
              </w:rPr>
              <w:t xml:space="preserve">After selecting an image, a </w:t>
            </w:r>
            <w:proofErr w:type="spellStart"/>
            <w:r>
              <w:rPr>
                <w:sz w:val="20"/>
                <w:szCs w:val="20"/>
              </w:rPr>
              <w:t>a</w:t>
            </w:r>
            <w:proofErr w:type="spellEnd"/>
            <w:r>
              <w:rPr>
                <w:sz w:val="20"/>
                <w:szCs w:val="20"/>
              </w:rPr>
              <w:t xml:space="preserve"> message box asking if the user </w:t>
            </w:r>
            <w:r>
              <w:rPr>
                <w:sz w:val="20"/>
                <w:szCs w:val="20"/>
              </w:rPr>
              <w:lastRenderedPageBreak/>
              <w:t xml:space="preserve">would like to reload the profile window appears. </w:t>
            </w:r>
            <w:r w:rsidR="00FE708D">
              <w:rPr>
                <w:sz w:val="20"/>
                <w:szCs w:val="20"/>
              </w:rPr>
              <w:t>Also,</w:t>
            </w:r>
            <w:r>
              <w:rPr>
                <w:sz w:val="20"/>
                <w:szCs w:val="20"/>
              </w:rPr>
              <w:t xml:space="preserve"> a resized (128x128) image of the image file selected is uploaded to http://spackwell.hol.es/billymaths/profile_pics/ under the correct </w:t>
            </w:r>
            <w:proofErr w:type="spellStart"/>
            <w:r>
              <w:rPr>
                <w:sz w:val="20"/>
                <w:szCs w:val="20"/>
              </w:rPr>
              <w:t>user_id</w:t>
            </w:r>
            <w:proofErr w:type="spellEnd"/>
            <w:r>
              <w:rPr>
                <w:sz w:val="20"/>
                <w:szCs w:val="20"/>
              </w:rPr>
              <w:t>. When the user reloads the page, the correct resized image is displayed as their profile picture.</w:t>
            </w:r>
          </w:p>
        </w:tc>
        <w:tc>
          <w:tcPr>
            <w:tcW w:w="2409" w:type="dxa"/>
          </w:tcPr>
          <w:p w:rsidR="00E934DB" w:rsidRDefault="00264147">
            <w:pPr>
              <w:spacing w:after="0" w:line="240" w:lineRule="auto"/>
              <w:jc w:val="both"/>
              <w:rPr>
                <w:sz w:val="20"/>
                <w:szCs w:val="20"/>
              </w:rPr>
            </w:pPr>
            <w:r>
              <w:rPr>
                <w:sz w:val="20"/>
                <w:szCs w:val="20"/>
              </w:rPr>
              <w:lastRenderedPageBreak/>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lastRenderedPageBreak/>
              <w:t>56</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Hover the cursor over and click on the profile picture in a profile window loaded form a profile search. (Search for Tommy on the account: Steve)</w:t>
            </w:r>
          </w:p>
        </w:tc>
        <w:tc>
          <w:tcPr>
            <w:tcW w:w="1559" w:type="dxa"/>
          </w:tcPr>
          <w:p w:rsidR="00E934DB" w:rsidRDefault="00264147">
            <w:pPr>
              <w:spacing w:after="0" w:line="240" w:lineRule="auto"/>
              <w:jc w:val="both"/>
              <w:rPr>
                <w:sz w:val="20"/>
                <w:szCs w:val="20"/>
              </w:rPr>
            </w:pPr>
            <w:r>
              <w:rPr>
                <w:sz w:val="20"/>
                <w:szCs w:val="20"/>
              </w:rPr>
              <w:t>functionality</w:t>
            </w:r>
          </w:p>
        </w:tc>
        <w:tc>
          <w:tcPr>
            <w:tcW w:w="3119" w:type="dxa"/>
          </w:tcPr>
          <w:p w:rsidR="00E934DB" w:rsidRDefault="00264147">
            <w:pPr>
              <w:spacing w:after="0" w:line="240" w:lineRule="auto"/>
              <w:jc w:val="both"/>
              <w:rPr>
                <w:sz w:val="20"/>
                <w:szCs w:val="20"/>
              </w:rPr>
            </w:pPr>
            <w:r>
              <w:rPr>
                <w:sz w:val="20"/>
                <w:szCs w:val="20"/>
              </w:rPr>
              <w:t>No edit icon should appear over the profile picture when the cursor is hovering over it and no file selection window should appear when the profile picture is clicked.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r w:rsidR="00E934DB" w:rsidTr="00264147">
        <w:trPr>
          <w:jc w:val="center"/>
        </w:trPr>
        <w:tc>
          <w:tcPr>
            <w:tcW w:w="675" w:type="dxa"/>
          </w:tcPr>
          <w:p w:rsidR="00E934DB" w:rsidRDefault="00264147">
            <w:pPr>
              <w:spacing w:after="0" w:line="240" w:lineRule="auto"/>
              <w:jc w:val="both"/>
              <w:rPr>
                <w:sz w:val="20"/>
                <w:szCs w:val="20"/>
              </w:rPr>
            </w:pPr>
            <w:r>
              <w:rPr>
                <w:sz w:val="20"/>
                <w:szCs w:val="20"/>
              </w:rPr>
              <w:t>57</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Press the duels button on a profile.</w:t>
            </w:r>
          </w:p>
        </w:tc>
        <w:tc>
          <w:tcPr>
            <w:tcW w:w="1559" w:type="dxa"/>
          </w:tcPr>
          <w:p w:rsidR="00E934DB" w:rsidRDefault="00264147">
            <w:pPr>
              <w:spacing w:after="0" w:line="240" w:lineRule="auto"/>
              <w:jc w:val="both"/>
              <w:rPr>
                <w:sz w:val="20"/>
                <w:szCs w:val="20"/>
              </w:rPr>
            </w:pPr>
            <w:r>
              <w:rPr>
                <w:sz w:val="20"/>
                <w:szCs w:val="20"/>
              </w:rPr>
              <w:t>functionality</w:t>
            </w:r>
          </w:p>
        </w:tc>
        <w:tc>
          <w:tcPr>
            <w:tcW w:w="3119" w:type="dxa"/>
          </w:tcPr>
          <w:p w:rsidR="00E934DB" w:rsidRDefault="00264147">
            <w:pPr>
              <w:spacing w:after="0" w:line="240" w:lineRule="auto"/>
              <w:jc w:val="both"/>
              <w:rPr>
                <w:sz w:val="20"/>
                <w:szCs w:val="20"/>
              </w:rPr>
            </w:pPr>
            <w:r>
              <w:rPr>
                <w:sz w:val="20"/>
                <w:szCs w:val="20"/>
              </w:rPr>
              <w:t>A table with details of the user’s duel history should be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bl>
    <w:p w:rsidR="00264147" w:rsidRDefault="00264147">
      <w:pPr>
        <w:spacing w:after="0" w:line="240" w:lineRule="auto"/>
        <w:jc w:val="both"/>
        <w:rPr>
          <w:sz w:val="20"/>
          <w:szCs w:val="20"/>
        </w:rPr>
        <w:sectPr w:rsidR="00264147" w:rsidSect="00264147">
          <w:pgSz w:w="16838" w:h="11906" w:orient="landscape"/>
          <w:pgMar w:top="1440" w:right="1440" w:bottom="1440" w:left="1440" w:header="357" w:footer="720" w:gutter="0"/>
          <w:cols w:space="720"/>
        </w:sectPr>
      </w:pPr>
    </w:p>
    <w:tbl>
      <w:tblPr>
        <w:tblStyle w:val="a1"/>
        <w:tblW w:w="15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2014"/>
        <w:gridCol w:w="2693"/>
        <w:gridCol w:w="1559"/>
        <w:gridCol w:w="3119"/>
        <w:gridCol w:w="2409"/>
        <w:gridCol w:w="2977"/>
      </w:tblGrid>
      <w:tr w:rsidR="00E934DB" w:rsidTr="00264147">
        <w:trPr>
          <w:jc w:val="center"/>
        </w:trPr>
        <w:tc>
          <w:tcPr>
            <w:tcW w:w="675" w:type="dxa"/>
          </w:tcPr>
          <w:bookmarkEnd w:id="1"/>
          <w:p w:rsidR="00E934DB" w:rsidRDefault="00264147">
            <w:pPr>
              <w:spacing w:after="0" w:line="240" w:lineRule="auto"/>
              <w:jc w:val="both"/>
              <w:rPr>
                <w:sz w:val="20"/>
                <w:szCs w:val="20"/>
              </w:rPr>
            </w:pPr>
            <w:r>
              <w:rPr>
                <w:sz w:val="20"/>
                <w:szCs w:val="20"/>
              </w:rPr>
              <w:lastRenderedPageBreak/>
              <w:t>58</w:t>
            </w:r>
          </w:p>
        </w:tc>
        <w:tc>
          <w:tcPr>
            <w:tcW w:w="2014" w:type="dxa"/>
          </w:tcPr>
          <w:p w:rsidR="00E934DB" w:rsidRDefault="00E934DB">
            <w:pPr>
              <w:spacing w:after="0" w:line="240" w:lineRule="auto"/>
              <w:jc w:val="both"/>
              <w:rPr>
                <w:sz w:val="20"/>
                <w:szCs w:val="20"/>
              </w:rPr>
            </w:pPr>
          </w:p>
        </w:tc>
        <w:tc>
          <w:tcPr>
            <w:tcW w:w="2693" w:type="dxa"/>
          </w:tcPr>
          <w:p w:rsidR="00E934DB" w:rsidRDefault="00264147">
            <w:pPr>
              <w:spacing w:after="0" w:line="240" w:lineRule="auto"/>
              <w:jc w:val="both"/>
              <w:rPr>
                <w:sz w:val="20"/>
                <w:szCs w:val="20"/>
              </w:rPr>
            </w:pPr>
            <w:r>
              <w:rPr>
                <w:sz w:val="20"/>
                <w:szCs w:val="20"/>
              </w:rPr>
              <w:t>Press the worksheet button on a profile after pressing the duel button.</w:t>
            </w:r>
          </w:p>
        </w:tc>
        <w:tc>
          <w:tcPr>
            <w:tcW w:w="1559" w:type="dxa"/>
          </w:tcPr>
          <w:p w:rsidR="00E934DB" w:rsidRDefault="00264147">
            <w:pPr>
              <w:spacing w:after="0" w:line="240" w:lineRule="auto"/>
              <w:jc w:val="both"/>
              <w:rPr>
                <w:sz w:val="20"/>
                <w:szCs w:val="20"/>
              </w:rPr>
            </w:pPr>
            <w:r>
              <w:rPr>
                <w:sz w:val="20"/>
                <w:szCs w:val="20"/>
              </w:rPr>
              <w:t>functionality</w:t>
            </w:r>
          </w:p>
        </w:tc>
        <w:tc>
          <w:tcPr>
            <w:tcW w:w="3119" w:type="dxa"/>
          </w:tcPr>
          <w:p w:rsidR="00E934DB" w:rsidRDefault="00264147">
            <w:pPr>
              <w:spacing w:after="0" w:line="240" w:lineRule="auto"/>
              <w:jc w:val="both"/>
              <w:rPr>
                <w:sz w:val="20"/>
                <w:szCs w:val="20"/>
              </w:rPr>
            </w:pPr>
            <w:r>
              <w:rPr>
                <w:sz w:val="20"/>
                <w:szCs w:val="20"/>
              </w:rPr>
              <w:t>A table with details of the user’s duel history should be displayed.</w:t>
            </w:r>
          </w:p>
        </w:tc>
        <w:tc>
          <w:tcPr>
            <w:tcW w:w="2409" w:type="dxa"/>
          </w:tcPr>
          <w:p w:rsidR="00E934DB" w:rsidRDefault="00264147">
            <w:pPr>
              <w:spacing w:after="0" w:line="240" w:lineRule="auto"/>
              <w:jc w:val="both"/>
              <w:rPr>
                <w:sz w:val="20"/>
                <w:szCs w:val="20"/>
              </w:rPr>
            </w:pPr>
            <w:r>
              <w:rPr>
                <w:sz w:val="20"/>
                <w:szCs w:val="20"/>
              </w:rPr>
              <w:t>As expected.</w:t>
            </w:r>
          </w:p>
        </w:tc>
        <w:tc>
          <w:tcPr>
            <w:tcW w:w="2977" w:type="dxa"/>
          </w:tcPr>
          <w:p w:rsidR="00E934DB" w:rsidRDefault="00E934DB">
            <w:pPr>
              <w:spacing w:after="0" w:line="240" w:lineRule="auto"/>
              <w:jc w:val="both"/>
              <w:rPr>
                <w:sz w:val="20"/>
                <w:szCs w:val="20"/>
              </w:rPr>
            </w:pPr>
          </w:p>
        </w:tc>
      </w:tr>
    </w:tbl>
    <w:p w:rsidR="005F500C" w:rsidRDefault="005F500C">
      <w:pPr>
        <w:rPr>
          <w:u w:val="single"/>
        </w:rPr>
        <w:sectPr w:rsidR="005F500C" w:rsidSect="005F500C">
          <w:pgSz w:w="16838" w:h="11906" w:orient="landscape"/>
          <w:pgMar w:top="1440" w:right="1440" w:bottom="1440" w:left="1440" w:header="357" w:footer="720" w:gutter="0"/>
          <w:cols w:space="720"/>
        </w:sectPr>
      </w:pPr>
    </w:p>
    <w:p w:rsidR="00264147" w:rsidRDefault="00264147">
      <w:pPr>
        <w:rPr>
          <w:u w:val="single"/>
        </w:rPr>
      </w:pPr>
    </w:p>
    <w:p w:rsidR="00E934DB" w:rsidRDefault="00264147">
      <w:pPr>
        <w:rPr>
          <w:u w:val="single"/>
        </w:rPr>
      </w:pPr>
      <w:r>
        <w:rPr>
          <w:u w:val="single"/>
        </w:rPr>
        <w:t>4.2 Test Evidence</w:t>
      </w:r>
    </w:p>
    <w:p w:rsidR="00E934DB" w:rsidRDefault="00264147">
      <w:r>
        <w:t>1 and 2)</w:t>
      </w:r>
    </w:p>
    <w:p w:rsidR="00E934DB" w:rsidRDefault="00264147">
      <w:r>
        <w:t>input:</w:t>
      </w:r>
    </w:p>
    <w:p w:rsidR="00E934DB" w:rsidRDefault="00264147">
      <w:r>
        <w:rPr>
          <w:noProof/>
        </w:rPr>
        <w:drawing>
          <wp:inline distT="114300" distB="114300" distL="114300" distR="114300">
            <wp:extent cx="1581150" cy="3457575"/>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1581150" cy="3457575"/>
                    </a:xfrm>
                    <a:prstGeom prst="rect">
                      <a:avLst/>
                    </a:prstGeom>
                    <a:ln/>
                  </pic:spPr>
                </pic:pic>
              </a:graphicData>
            </a:graphic>
          </wp:inline>
        </w:drawing>
      </w:r>
    </w:p>
    <w:p w:rsidR="00E934DB" w:rsidRDefault="00264147">
      <w:r>
        <w:t>Message box displayed after input:</w:t>
      </w:r>
    </w:p>
    <w:p w:rsidR="00E934DB" w:rsidRDefault="00264147">
      <w:r>
        <w:rPr>
          <w:noProof/>
        </w:rPr>
        <w:drawing>
          <wp:inline distT="114300" distB="114300" distL="114300" distR="114300">
            <wp:extent cx="2019300" cy="14382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2019300" cy="1438275"/>
                    </a:xfrm>
                    <a:prstGeom prst="rect">
                      <a:avLst/>
                    </a:prstGeom>
                    <a:ln/>
                  </pic:spPr>
                </pic:pic>
              </a:graphicData>
            </a:graphic>
          </wp:inline>
        </w:drawing>
      </w:r>
    </w:p>
    <w:p w:rsidR="00E934DB" w:rsidRDefault="00264147">
      <w:r>
        <w:t>After this message box is closed the registration window is closed and the login window is left.</w:t>
      </w:r>
    </w:p>
    <w:p w:rsidR="00E934DB" w:rsidRDefault="00E934DB"/>
    <w:p w:rsidR="00E934DB" w:rsidRDefault="00264147">
      <w:r>
        <w:t>End of user table before input:</w:t>
      </w:r>
    </w:p>
    <w:p w:rsidR="00E934DB" w:rsidRDefault="00264147">
      <w:r>
        <w:rPr>
          <w:noProof/>
        </w:rPr>
        <w:drawing>
          <wp:inline distT="114300" distB="114300" distL="114300" distR="114300">
            <wp:extent cx="6377668" cy="51911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6377668" cy="519113"/>
                    </a:xfrm>
                    <a:prstGeom prst="rect">
                      <a:avLst/>
                    </a:prstGeom>
                    <a:ln/>
                  </pic:spPr>
                </pic:pic>
              </a:graphicData>
            </a:graphic>
          </wp:inline>
        </w:drawing>
      </w:r>
    </w:p>
    <w:p w:rsidR="00E934DB" w:rsidRDefault="00264147">
      <w:r>
        <w:lastRenderedPageBreak/>
        <w:t>End of user table after input:</w:t>
      </w:r>
      <w:r>
        <w:rPr>
          <w:noProof/>
        </w:rPr>
        <w:drawing>
          <wp:anchor distT="114300" distB="114300" distL="114300" distR="114300" simplePos="0" relativeHeight="251657216" behindDoc="0" locked="0" layoutInCell="1" hidden="0" allowOverlap="1">
            <wp:simplePos x="0" y="0"/>
            <wp:positionH relativeFrom="margin">
              <wp:posOffset>-114299</wp:posOffset>
            </wp:positionH>
            <wp:positionV relativeFrom="paragraph">
              <wp:posOffset>276225</wp:posOffset>
            </wp:positionV>
            <wp:extent cx="6405056" cy="500063"/>
            <wp:effectExtent l="0" t="0" r="0" b="0"/>
            <wp:wrapSquare wrapText="bothSides" distT="114300" distB="114300" distL="114300" distR="11430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6"/>
                    <a:srcRect/>
                    <a:stretch>
                      <a:fillRect/>
                    </a:stretch>
                  </pic:blipFill>
                  <pic:spPr>
                    <a:xfrm>
                      <a:off x="0" y="0"/>
                      <a:ext cx="6405056" cy="500063"/>
                    </a:xfrm>
                    <a:prstGeom prst="rect">
                      <a:avLst/>
                    </a:prstGeom>
                    <a:ln/>
                  </pic:spPr>
                </pic:pic>
              </a:graphicData>
            </a:graphic>
          </wp:anchor>
        </w:drawing>
      </w:r>
    </w:p>
    <w:p w:rsidR="00E934DB" w:rsidRDefault="00264147">
      <w:pPr>
        <w:spacing w:after="0" w:line="276" w:lineRule="auto"/>
      </w:pPr>
      <w:r>
        <w:t>3)</w:t>
      </w:r>
    </w:p>
    <w:p w:rsidR="00E934DB" w:rsidRDefault="00264147">
      <w:pPr>
        <w:spacing w:after="0" w:line="276" w:lineRule="auto"/>
        <w:sectPr w:rsidR="00E934DB" w:rsidSect="00264147">
          <w:pgSz w:w="11906" w:h="16838"/>
          <w:pgMar w:top="1440" w:right="1440" w:bottom="1440" w:left="1440" w:header="357" w:footer="720" w:gutter="0"/>
          <w:cols w:space="720"/>
        </w:sectPr>
      </w:pPr>
      <w:r>
        <w:t>Before register is pressed:</w:t>
      </w:r>
      <w:r>
        <w:tab/>
        <w:t>After register</w:t>
      </w:r>
      <w:r w:rsidR="005F500C">
        <w:t xml:space="preserve"> is</w:t>
      </w:r>
      <w:r>
        <w:t xml:space="preserve"> pressed:</w:t>
      </w:r>
    </w:p>
    <w:p w:rsidR="00E934DB" w:rsidRDefault="00264147">
      <w:r>
        <w:rPr>
          <w:noProof/>
          <w:sz w:val="48"/>
          <w:szCs w:val="48"/>
          <w:u w:val="single"/>
        </w:rPr>
        <w:lastRenderedPageBreak/>
        <w:drawing>
          <wp:inline distT="114300" distB="114300" distL="114300" distR="114300">
            <wp:extent cx="1533525" cy="3438525"/>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1533525" cy="3438525"/>
                    </a:xfrm>
                    <a:prstGeom prst="rect">
                      <a:avLst/>
                    </a:prstGeom>
                    <a:ln/>
                  </pic:spPr>
                </pic:pic>
              </a:graphicData>
            </a:graphic>
          </wp:inline>
        </w:drawing>
      </w:r>
      <w:r>
        <w:rPr>
          <w:noProof/>
        </w:rPr>
        <w:drawing>
          <wp:inline distT="114300" distB="114300" distL="114300" distR="114300">
            <wp:extent cx="1533525" cy="34290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1533525" cy="3429000"/>
                    </a:xfrm>
                    <a:prstGeom prst="rect">
                      <a:avLst/>
                    </a:prstGeom>
                    <a:ln/>
                  </pic:spPr>
                </pic:pic>
              </a:graphicData>
            </a:graphic>
          </wp:inline>
        </w:drawing>
      </w:r>
    </w:p>
    <w:p w:rsidR="00E934DB" w:rsidRDefault="00264147">
      <w:r>
        <w:t>4)</w:t>
      </w:r>
    </w:p>
    <w:p w:rsidR="00E934DB" w:rsidRDefault="00264147">
      <w:pPr>
        <w:spacing w:after="0" w:line="276" w:lineRule="auto"/>
      </w:pPr>
      <w:r>
        <w:t>Before register is pressed:</w:t>
      </w:r>
      <w:r>
        <w:tab/>
        <w:t>After register</w:t>
      </w:r>
      <w:r w:rsidR="001403F1">
        <w:t xml:space="preserve"> is</w:t>
      </w:r>
      <w:r>
        <w:t xml:space="preserve"> pressed:</w:t>
      </w:r>
    </w:p>
    <w:p w:rsidR="00E934DB" w:rsidRDefault="00264147">
      <w:r>
        <w:rPr>
          <w:noProof/>
        </w:rPr>
        <w:drawing>
          <wp:inline distT="114300" distB="114300" distL="114300" distR="114300">
            <wp:extent cx="1543050" cy="344805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1543050" cy="3448050"/>
                    </a:xfrm>
                    <a:prstGeom prst="rect">
                      <a:avLst/>
                    </a:prstGeom>
                    <a:ln/>
                  </pic:spPr>
                </pic:pic>
              </a:graphicData>
            </a:graphic>
          </wp:inline>
        </w:drawing>
      </w:r>
      <w:r>
        <w:rPr>
          <w:noProof/>
        </w:rPr>
        <w:drawing>
          <wp:inline distT="114300" distB="114300" distL="114300" distR="114300">
            <wp:extent cx="1524000" cy="3419475"/>
            <wp:effectExtent l="0" t="0" r="0" b="0"/>
            <wp:docPr id="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0"/>
                    <a:srcRect/>
                    <a:stretch>
                      <a:fillRect/>
                    </a:stretch>
                  </pic:blipFill>
                  <pic:spPr>
                    <a:xfrm>
                      <a:off x="0" y="0"/>
                      <a:ext cx="1524000" cy="3419475"/>
                    </a:xfrm>
                    <a:prstGeom prst="rect">
                      <a:avLst/>
                    </a:prstGeom>
                    <a:ln/>
                  </pic:spPr>
                </pic:pic>
              </a:graphicData>
            </a:graphic>
          </wp:inline>
        </w:drawing>
      </w:r>
    </w:p>
    <w:p w:rsidR="00E934DB" w:rsidRDefault="00E934DB"/>
    <w:p w:rsidR="00E934DB" w:rsidRDefault="00E934DB"/>
    <w:p w:rsidR="00E934DB" w:rsidRDefault="00264147">
      <w:r>
        <w:t>5)</w:t>
      </w:r>
    </w:p>
    <w:p w:rsidR="00E934DB" w:rsidRDefault="00264147">
      <w:r>
        <w:rPr>
          <w:noProof/>
        </w:rPr>
        <w:lastRenderedPageBreak/>
        <w:drawing>
          <wp:inline distT="114300" distB="114300" distL="114300" distR="114300">
            <wp:extent cx="2524125" cy="1419225"/>
            <wp:effectExtent l="0" t="0" r="0" b="0"/>
            <wp:docPr id="3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1"/>
                    <a:srcRect/>
                    <a:stretch>
                      <a:fillRect/>
                    </a:stretch>
                  </pic:blipFill>
                  <pic:spPr>
                    <a:xfrm>
                      <a:off x="0" y="0"/>
                      <a:ext cx="2524125" cy="1419225"/>
                    </a:xfrm>
                    <a:prstGeom prst="rect">
                      <a:avLst/>
                    </a:prstGeom>
                    <a:ln/>
                  </pic:spPr>
                </pic:pic>
              </a:graphicData>
            </a:graphic>
          </wp:inline>
        </w:drawing>
      </w:r>
    </w:p>
    <w:p w:rsidR="00E934DB" w:rsidRDefault="00264147">
      <w:r>
        <w:t>Once this window is closed the program does not crash and the user can try to login again. No restart of the program is necessary because the database is accessed when needed, the connection is not constant.</w:t>
      </w:r>
    </w:p>
    <w:p w:rsidR="00E934DB" w:rsidRDefault="00264147">
      <w:r>
        <w:t>8)</w:t>
      </w:r>
    </w:p>
    <w:p w:rsidR="00E934DB" w:rsidRDefault="00264147">
      <w:r>
        <w:t>parameters entered:</w:t>
      </w:r>
    </w:p>
    <w:p w:rsidR="00E934DB" w:rsidRDefault="00264147">
      <w:r>
        <w:rPr>
          <w:noProof/>
        </w:rPr>
        <w:drawing>
          <wp:inline distT="114300" distB="114300" distL="114300" distR="114300">
            <wp:extent cx="1400175" cy="2295525"/>
            <wp:effectExtent l="0" t="0" r="0" b="0"/>
            <wp:docPr id="3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2"/>
                    <a:srcRect/>
                    <a:stretch>
                      <a:fillRect/>
                    </a:stretch>
                  </pic:blipFill>
                  <pic:spPr>
                    <a:xfrm>
                      <a:off x="0" y="0"/>
                      <a:ext cx="1400175" cy="2295525"/>
                    </a:xfrm>
                    <a:prstGeom prst="rect">
                      <a:avLst/>
                    </a:prstGeom>
                    <a:ln/>
                  </pic:spPr>
                </pic:pic>
              </a:graphicData>
            </a:graphic>
          </wp:inline>
        </w:drawing>
      </w:r>
    </w:p>
    <w:p w:rsidR="00E934DB" w:rsidRDefault="00264147">
      <w:r>
        <w:t>worksheet generated:</w:t>
      </w:r>
    </w:p>
    <w:p w:rsidR="00E934DB" w:rsidRDefault="00264147">
      <w:r>
        <w:t>page1:</w:t>
      </w:r>
    </w:p>
    <w:p w:rsidR="00E934DB" w:rsidRDefault="00264147">
      <w:r>
        <w:rPr>
          <w:noProof/>
        </w:rPr>
        <w:drawing>
          <wp:inline distT="114300" distB="114300" distL="114300" distR="114300">
            <wp:extent cx="4167188" cy="2409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4167188" cy="2409825"/>
                    </a:xfrm>
                    <a:prstGeom prst="rect">
                      <a:avLst/>
                    </a:prstGeom>
                    <a:ln/>
                  </pic:spPr>
                </pic:pic>
              </a:graphicData>
            </a:graphic>
          </wp:inline>
        </w:drawing>
      </w:r>
    </w:p>
    <w:p w:rsidR="00E934DB" w:rsidRDefault="00264147">
      <w:r>
        <w:t>Page2:</w:t>
      </w:r>
    </w:p>
    <w:p w:rsidR="00E934DB" w:rsidRDefault="00264147">
      <w:r>
        <w:rPr>
          <w:noProof/>
        </w:rPr>
        <w:lastRenderedPageBreak/>
        <w:drawing>
          <wp:inline distT="114300" distB="114300" distL="114300" distR="114300">
            <wp:extent cx="4157663" cy="22098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4157663" cy="2209800"/>
                    </a:xfrm>
                    <a:prstGeom prst="rect">
                      <a:avLst/>
                    </a:prstGeom>
                    <a:ln/>
                  </pic:spPr>
                </pic:pic>
              </a:graphicData>
            </a:graphic>
          </wp:inline>
        </w:drawing>
      </w:r>
    </w:p>
    <w:p w:rsidR="00E934DB" w:rsidRDefault="00264147">
      <w:r>
        <w:t>Page3:</w:t>
      </w:r>
    </w:p>
    <w:p w:rsidR="00E934DB" w:rsidRDefault="00264147">
      <w:r>
        <w:rPr>
          <w:noProof/>
        </w:rPr>
        <w:drawing>
          <wp:inline distT="114300" distB="114300" distL="114300" distR="114300">
            <wp:extent cx="4167188" cy="25431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4167188" cy="2543175"/>
                    </a:xfrm>
                    <a:prstGeom prst="rect">
                      <a:avLst/>
                    </a:prstGeom>
                    <a:ln/>
                  </pic:spPr>
                </pic:pic>
              </a:graphicData>
            </a:graphic>
          </wp:inline>
        </w:drawing>
      </w:r>
    </w:p>
    <w:p w:rsidR="00E934DB" w:rsidRDefault="00264147">
      <w:r>
        <w:t>Page4:</w:t>
      </w:r>
    </w:p>
    <w:p w:rsidR="00E934DB" w:rsidRDefault="00264147">
      <w:r>
        <w:rPr>
          <w:noProof/>
        </w:rPr>
        <w:drawing>
          <wp:inline distT="114300" distB="114300" distL="114300" distR="114300">
            <wp:extent cx="4205288" cy="27432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6"/>
                    <a:srcRect/>
                    <a:stretch>
                      <a:fillRect/>
                    </a:stretch>
                  </pic:blipFill>
                  <pic:spPr>
                    <a:xfrm>
                      <a:off x="0" y="0"/>
                      <a:ext cx="4205288" cy="2743200"/>
                    </a:xfrm>
                    <a:prstGeom prst="rect">
                      <a:avLst/>
                    </a:prstGeom>
                    <a:ln/>
                  </pic:spPr>
                </pic:pic>
              </a:graphicData>
            </a:graphic>
          </wp:inline>
        </w:drawing>
      </w:r>
    </w:p>
    <w:p w:rsidR="00E934DB" w:rsidRDefault="00264147">
      <w:r>
        <w:t>page5:</w:t>
      </w:r>
    </w:p>
    <w:p w:rsidR="00E934DB" w:rsidRDefault="00264147">
      <w:r>
        <w:rPr>
          <w:noProof/>
        </w:rPr>
        <w:lastRenderedPageBreak/>
        <w:drawing>
          <wp:inline distT="114300" distB="114300" distL="114300" distR="114300">
            <wp:extent cx="4090988" cy="2676525"/>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67"/>
                    <a:srcRect/>
                    <a:stretch>
                      <a:fillRect/>
                    </a:stretch>
                  </pic:blipFill>
                  <pic:spPr>
                    <a:xfrm>
                      <a:off x="0" y="0"/>
                      <a:ext cx="4090988" cy="2676525"/>
                    </a:xfrm>
                    <a:prstGeom prst="rect">
                      <a:avLst/>
                    </a:prstGeom>
                    <a:ln/>
                  </pic:spPr>
                </pic:pic>
              </a:graphicData>
            </a:graphic>
          </wp:inline>
        </w:drawing>
      </w:r>
    </w:p>
    <w:p w:rsidR="00E934DB" w:rsidRDefault="00264147">
      <w:r>
        <w:t>9)</w:t>
      </w:r>
    </w:p>
    <w:p w:rsidR="00E934DB" w:rsidRDefault="00264147">
      <w:r>
        <w:rPr>
          <w:noProof/>
        </w:rPr>
        <w:drawing>
          <wp:inline distT="114300" distB="114300" distL="114300" distR="114300">
            <wp:extent cx="5734050" cy="40513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8"/>
                    <a:srcRect/>
                    <a:stretch>
                      <a:fillRect/>
                    </a:stretch>
                  </pic:blipFill>
                  <pic:spPr>
                    <a:xfrm>
                      <a:off x="0" y="0"/>
                      <a:ext cx="5734050" cy="4051300"/>
                    </a:xfrm>
                    <a:prstGeom prst="rect">
                      <a:avLst/>
                    </a:prstGeom>
                    <a:ln/>
                  </pic:spPr>
                </pic:pic>
              </a:graphicData>
            </a:graphic>
          </wp:inline>
        </w:drawing>
      </w:r>
    </w:p>
    <w:p w:rsidR="00E934DB" w:rsidRDefault="00E934DB"/>
    <w:p w:rsidR="00E934DB" w:rsidRDefault="00E934DB"/>
    <w:p w:rsidR="00E934DB" w:rsidRDefault="00E934DB"/>
    <w:p w:rsidR="00E934DB" w:rsidRDefault="00E934DB"/>
    <w:p w:rsidR="00E934DB" w:rsidRDefault="00264147">
      <w:r>
        <w:t>13)</w:t>
      </w:r>
    </w:p>
    <w:p w:rsidR="00E934DB" w:rsidRDefault="00264147">
      <w:r>
        <w:lastRenderedPageBreak/>
        <w:t>input:</w:t>
      </w:r>
      <w:r>
        <w:tab/>
      </w:r>
      <w:r>
        <w:tab/>
      </w:r>
      <w:r>
        <w:tab/>
      </w:r>
      <w:r>
        <w:tab/>
        <w:t>result:</w:t>
      </w:r>
    </w:p>
    <w:p w:rsidR="00E934DB" w:rsidRDefault="00264147">
      <w:r>
        <w:rPr>
          <w:noProof/>
        </w:rPr>
        <w:drawing>
          <wp:inline distT="114300" distB="114300" distL="114300" distR="114300">
            <wp:extent cx="1495425" cy="80010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9"/>
                    <a:srcRect/>
                    <a:stretch>
                      <a:fillRect/>
                    </a:stretch>
                  </pic:blipFill>
                  <pic:spPr>
                    <a:xfrm>
                      <a:off x="0" y="0"/>
                      <a:ext cx="1495425" cy="800100"/>
                    </a:xfrm>
                    <a:prstGeom prst="rect">
                      <a:avLst/>
                    </a:prstGeom>
                    <a:ln/>
                  </pic:spPr>
                </pic:pic>
              </a:graphicData>
            </a:graphic>
          </wp:inline>
        </w:drawing>
      </w:r>
      <w:r>
        <w:rPr>
          <w:noProof/>
        </w:rPr>
        <w:drawing>
          <wp:inline distT="114300" distB="114300" distL="114300" distR="114300">
            <wp:extent cx="2152650" cy="1476375"/>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2152650" cy="1476375"/>
                    </a:xfrm>
                    <a:prstGeom prst="rect">
                      <a:avLst/>
                    </a:prstGeom>
                    <a:ln/>
                  </pic:spPr>
                </pic:pic>
              </a:graphicData>
            </a:graphic>
          </wp:inline>
        </w:drawing>
      </w:r>
    </w:p>
    <w:p w:rsidR="00E934DB" w:rsidRDefault="00264147">
      <w:r>
        <w:t>14)</w:t>
      </w:r>
    </w:p>
    <w:p w:rsidR="00E934DB" w:rsidRDefault="00264147">
      <w:r>
        <w:t>input:</w:t>
      </w:r>
    </w:p>
    <w:p w:rsidR="00E934DB" w:rsidRDefault="00264147">
      <w:r>
        <w:rPr>
          <w:noProof/>
        </w:rPr>
        <w:drawing>
          <wp:inline distT="114300" distB="114300" distL="114300" distR="114300">
            <wp:extent cx="1466850" cy="809625"/>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1466850" cy="809625"/>
                    </a:xfrm>
                    <a:prstGeom prst="rect">
                      <a:avLst/>
                    </a:prstGeom>
                    <a:ln/>
                  </pic:spPr>
                </pic:pic>
              </a:graphicData>
            </a:graphic>
          </wp:inline>
        </w:drawing>
      </w:r>
    </w:p>
    <w:p w:rsidR="00E934DB" w:rsidRDefault="00264147">
      <w:r>
        <w:t>result:</w:t>
      </w:r>
    </w:p>
    <w:p w:rsidR="00E934DB" w:rsidRDefault="00264147">
      <w:r>
        <w:rPr>
          <w:noProof/>
        </w:rPr>
        <w:drawing>
          <wp:inline distT="114300" distB="114300" distL="114300" distR="114300">
            <wp:extent cx="5734050" cy="3708400"/>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72"/>
                    <a:srcRect/>
                    <a:stretch>
                      <a:fillRect/>
                    </a:stretch>
                  </pic:blipFill>
                  <pic:spPr>
                    <a:xfrm>
                      <a:off x="0" y="0"/>
                      <a:ext cx="5734050" cy="3708400"/>
                    </a:xfrm>
                    <a:prstGeom prst="rect">
                      <a:avLst/>
                    </a:prstGeom>
                    <a:ln/>
                  </pic:spPr>
                </pic:pic>
              </a:graphicData>
            </a:graphic>
          </wp:inline>
        </w:drawing>
      </w:r>
    </w:p>
    <w:p w:rsidR="00E934DB" w:rsidRDefault="00264147">
      <w:r>
        <w:t>17)</w:t>
      </w:r>
    </w:p>
    <w:p w:rsidR="00E934DB" w:rsidRDefault="00264147">
      <w:r>
        <w:rPr>
          <w:noProof/>
        </w:rPr>
        <w:lastRenderedPageBreak/>
        <w:drawing>
          <wp:inline distT="114300" distB="114300" distL="114300" distR="114300">
            <wp:extent cx="5734050" cy="29210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3"/>
                    <a:srcRect/>
                    <a:stretch>
                      <a:fillRect/>
                    </a:stretch>
                  </pic:blipFill>
                  <pic:spPr>
                    <a:xfrm>
                      <a:off x="0" y="0"/>
                      <a:ext cx="5734050" cy="2921000"/>
                    </a:xfrm>
                    <a:prstGeom prst="rect">
                      <a:avLst/>
                    </a:prstGeom>
                    <a:ln/>
                  </pic:spPr>
                </pic:pic>
              </a:graphicData>
            </a:graphic>
          </wp:inline>
        </w:drawing>
      </w:r>
    </w:p>
    <w:p w:rsidR="00E934DB" w:rsidRDefault="00264147">
      <w:r>
        <w:t>14(0:00), 15(0:06), 16(0:10), 37(0:18), 38(0:42), 40(0:53), 49(1:32), 11(2:20)</w:t>
      </w:r>
    </w:p>
    <w:p w:rsidR="00E934DB" w:rsidRDefault="00264147">
      <w:r>
        <w:t xml:space="preserve">This video shows a user logging in with an incorrect username, then an incorrect password, then successfully logging in. Then the two clients complete a duel.  the I did in fact mix up the clients when the duels were generated and overlapped, but everything functions as expected. Play with sound for commentary: </w:t>
      </w:r>
      <w:r>
        <w:rPr>
          <w:color w:val="1155CC"/>
          <w:u w:val="single"/>
        </w:rPr>
        <w:t>https://youtu.be/HDVTawTQFCM</w:t>
      </w:r>
    </w:p>
    <w:p w:rsidR="00E934DB" w:rsidRDefault="00264147">
      <w:r>
        <w:t>39)</w:t>
      </w:r>
    </w:p>
    <w:p w:rsidR="00E934DB" w:rsidRDefault="00264147">
      <w:r>
        <w:t>Game Server console output after all searches have been made:</w:t>
      </w:r>
    </w:p>
    <w:p w:rsidR="00E934DB" w:rsidRDefault="00264147">
      <w:r>
        <w:rPr>
          <w:noProof/>
        </w:rPr>
        <w:lastRenderedPageBreak/>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0</wp:posOffset>
            </wp:positionV>
            <wp:extent cx="3276856" cy="4195763"/>
            <wp:effectExtent l="0" t="0" r="0" b="0"/>
            <wp:wrapSquare wrapText="bothSides" distT="114300" distB="114300" distL="114300" distR="114300"/>
            <wp:docPr id="3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4"/>
                    <a:srcRect/>
                    <a:stretch>
                      <a:fillRect/>
                    </a:stretch>
                  </pic:blipFill>
                  <pic:spPr>
                    <a:xfrm>
                      <a:off x="0" y="0"/>
                      <a:ext cx="3276856" cy="4195763"/>
                    </a:xfrm>
                    <a:prstGeom prst="rect">
                      <a:avLst/>
                    </a:prstGeom>
                    <a:ln/>
                  </pic:spPr>
                </pic:pic>
              </a:graphicData>
            </a:graphic>
          </wp:anchor>
        </w:drawing>
      </w:r>
    </w:p>
    <w:p w:rsidR="00E934DB" w:rsidRDefault="00264147">
      <w:r>
        <w:t>Each time a connection is made between a client and the game server the connection is printed. If the server discovers a dead connection in the connections list “Dead connection found” is printed, then the dead connection(s) are removed from the connections list. If the server finds matching search parameters between the new connection a connection in the connections list “Match” is printed. If there are no dead connections found or matches found nothing is printed. The length of the connections list is printed out after all connections have been checked.</w:t>
      </w:r>
    </w:p>
    <w:p w:rsidR="00E934DB" w:rsidRDefault="00E934DB"/>
    <w:p w:rsidR="00E934DB" w:rsidRDefault="00E934DB"/>
    <w:p w:rsidR="00E934DB" w:rsidRDefault="00E934DB"/>
    <w:p w:rsidR="00E934DB" w:rsidRDefault="00E934DB"/>
    <w:p w:rsidR="00E934DB" w:rsidRDefault="00264147">
      <w:r>
        <w:t>53)</w:t>
      </w:r>
    </w:p>
    <w:p w:rsidR="00E934DB" w:rsidRDefault="00264147">
      <w:r>
        <w:t>File selected:</w:t>
      </w:r>
    </w:p>
    <w:p w:rsidR="00E934DB" w:rsidRDefault="00264147">
      <w:r>
        <w:rPr>
          <w:noProof/>
        </w:rPr>
        <w:drawing>
          <wp:inline distT="114300" distB="114300" distL="114300" distR="114300">
            <wp:extent cx="5734050" cy="35941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5734050" cy="3594100"/>
                    </a:xfrm>
                    <a:prstGeom prst="rect">
                      <a:avLst/>
                    </a:prstGeom>
                    <a:ln/>
                  </pic:spPr>
                </pic:pic>
              </a:graphicData>
            </a:graphic>
          </wp:inline>
        </w:drawing>
      </w:r>
    </w:p>
    <w:p w:rsidR="00E934DB" w:rsidRDefault="00264147">
      <w:r>
        <w:t>Result:</w:t>
      </w:r>
    </w:p>
    <w:p w:rsidR="00E934DB" w:rsidRDefault="00264147">
      <w:r>
        <w:rPr>
          <w:noProof/>
        </w:rPr>
        <w:lastRenderedPageBreak/>
        <w:drawing>
          <wp:inline distT="114300" distB="114300" distL="114300" distR="114300">
            <wp:extent cx="1733550" cy="1447800"/>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6"/>
                    <a:srcRect/>
                    <a:stretch>
                      <a:fillRect/>
                    </a:stretch>
                  </pic:blipFill>
                  <pic:spPr>
                    <a:xfrm>
                      <a:off x="0" y="0"/>
                      <a:ext cx="1733550" cy="1447800"/>
                    </a:xfrm>
                    <a:prstGeom prst="rect">
                      <a:avLst/>
                    </a:prstGeom>
                    <a:ln/>
                  </pic:spPr>
                </pic:pic>
              </a:graphicData>
            </a:graphic>
          </wp:inline>
        </w:drawing>
      </w:r>
    </w:p>
    <w:p w:rsidR="00E934DB" w:rsidRDefault="00264147">
      <w:r>
        <w:t>55)</w:t>
      </w:r>
    </w:p>
    <w:p w:rsidR="00E934DB" w:rsidRDefault="00264147">
      <w:r>
        <w:t>File selected (the image is 250x207):</w:t>
      </w:r>
    </w:p>
    <w:p w:rsidR="00E934DB" w:rsidRDefault="00264147">
      <w:r>
        <w:rPr>
          <w:noProof/>
        </w:rPr>
        <w:drawing>
          <wp:inline distT="114300" distB="114300" distL="114300" distR="114300">
            <wp:extent cx="4281488" cy="2695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7"/>
                    <a:srcRect/>
                    <a:stretch>
                      <a:fillRect/>
                    </a:stretch>
                  </pic:blipFill>
                  <pic:spPr>
                    <a:xfrm>
                      <a:off x="0" y="0"/>
                      <a:ext cx="4281488" cy="2695120"/>
                    </a:xfrm>
                    <a:prstGeom prst="rect">
                      <a:avLst/>
                    </a:prstGeom>
                    <a:ln/>
                  </pic:spPr>
                </pic:pic>
              </a:graphicData>
            </a:graphic>
          </wp:inline>
        </w:drawing>
      </w:r>
    </w:p>
    <w:p w:rsidR="00E934DB" w:rsidRDefault="00264147">
      <w:r>
        <w:t>result:</w:t>
      </w:r>
    </w:p>
    <w:p w:rsidR="00E934DB" w:rsidRDefault="00264147">
      <w:r>
        <w:rPr>
          <w:noProof/>
        </w:rPr>
        <w:drawing>
          <wp:inline distT="114300" distB="114300" distL="114300" distR="114300">
            <wp:extent cx="2685910" cy="1404938"/>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8"/>
                    <a:srcRect/>
                    <a:stretch>
                      <a:fillRect/>
                    </a:stretch>
                  </pic:blipFill>
                  <pic:spPr>
                    <a:xfrm>
                      <a:off x="0" y="0"/>
                      <a:ext cx="2685910" cy="1404938"/>
                    </a:xfrm>
                    <a:prstGeom prst="rect">
                      <a:avLst/>
                    </a:prstGeom>
                    <a:ln/>
                  </pic:spPr>
                </pic:pic>
              </a:graphicData>
            </a:graphic>
          </wp:inline>
        </w:drawing>
      </w:r>
    </w:p>
    <w:p w:rsidR="00E934DB" w:rsidRDefault="00264147">
      <w:r>
        <w:t xml:space="preserve">Profile info before upload: </w:t>
      </w:r>
      <w:r>
        <w:tab/>
      </w:r>
      <w:r>
        <w:tab/>
      </w:r>
      <w:r>
        <w:tab/>
      </w:r>
      <w:r>
        <w:tab/>
        <w:t>Profile info after upload:</w:t>
      </w:r>
    </w:p>
    <w:p w:rsidR="00E934DB" w:rsidRDefault="00264147">
      <w:r>
        <w:rPr>
          <w:noProof/>
        </w:rPr>
        <w:drawing>
          <wp:inline distT="114300" distB="114300" distL="114300" distR="114300">
            <wp:extent cx="2788883" cy="1281113"/>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2788883" cy="1281113"/>
                    </a:xfrm>
                    <a:prstGeom prst="rect">
                      <a:avLst/>
                    </a:prstGeom>
                    <a:ln/>
                  </pic:spPr>
                </pic:pic>
              </a:graphicData>
            </a:graphic>
          </wp:inline>
        </w:drawing>
      </w:r>
      <w:r>
        <w:rPr>
          <w:noProof/>
        </w:rPr>
        <w:drawing>
          <wp:inline distT="114300" distB="114300" distL="114300" distR="114300">
            <wp:extent cx="2719388" cy="1274713"/>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0"/>
                    <a:srcRect/>
                    <a:stretch>
                      <a:fillRect/>
                    </a:stretch>
                  </pic:blipFill>
                  <pic:spPr>
                    <a:xfrm>
                      <a:off x="0" y="0"/>
                      <a:ext cx="2719388" cy="1274713"/>
                    </a:xfrm>
                    <a:prstGeom prst="rect">
                      <a:avLst/>
                    </a:prstGeom>
                    <a:ln/>
                  </pic:spPr>
                </pic:pic>
              </a:graphicData>
            </a:graphic>
          </wp:inline>
        </w:drawing>
      </w:r>
    </w:p>
    <w:p w:rsidR="00E934DB" w:rsidRDefault="00264147">
      <w:r>
        <w:t>Image on website before upload:</w:t>
      </w:r>
    </w:p>
    <w:p w:rsidR="00E934DB" w:rsidRDefault="00264147">
      <w:r>
        <w:rPr>
          <w:noProof/>
        </w:rPr>
        <w:lastRenderedPageBreak/>
        <w:drawing>
          <wp:inline distT="114300" distB="114300" distL="114300" distR="114300">
            <wp:extent cx="3309938" cy="1704618"/>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2"/>
                    <a:srcRect/>
                    <a:stretch>
                      <a:fillRect/>
                    </a:stretch>
                  </pic:blipFill>
                  <pic:spPr>
                    <a:xfrm>
                      <a:off x="0" y="0"/>
                      <a:ext cx="3309938" cy="1704618"/>
                    </a:xfrm>
                    <a:prstGeom prst="rect">
                      <a:avLst/>
                    </a:prstGeom>
                    <a:ln/>
                  </pic:spPr>
                </pic:pic>
              </a:graphicData>
            </a:graphic>
          </wp:inline>
        </w:drawing>
      </w:r>
    </w:p>
    <w:p w:rsidR="00E934DB" w:rsidRDefault="00264147">
      <w:r>
        <w:t>Image on website after upload:</w:t>
      </w:r>
    </w:p>
    <w:p w:rsidR="00E934DB" w:rsidRDefault="00264147">
      <w:r>
        <w:rPr>
          <w:noProof/>
        </w:rPr>
        <w:drawing>
          <wp:inline distT="114300" distB="114300" distL="114300" distR="114300">
            <wp:extent cx="3529013" cy="1823454"/>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1"/>
                    <a:srcRect/>
                    <a:stretch>
                      <a:fillRect/>
                    </a:stretch>
                  </pic:blipFill>
                  <pic:spPr>
                    <a:xfrm>
                      <a:off x="0" y="0"/>
                      <a:ext cx="3529013" cy="1823454"/>
                    </a:xfrm>
                    <a:prstGeom prst="rect">
                      <a:avLst/>
                    </a:prstGeom>
                    <a:ln/>
                  </pic:spPr>
                </pic:pic>
              </a:graphicData>
            </a:graphic>
          </wp:inline>
        </w:drawing>
      </w:r>
    </w:p>
    <w:p w:rsidR="00E934DB" w:rsidRDefault="00264147">
      <w:r>
        <w:t>35)</w:t>
      </w:r>
    </w:p>
    <w:p w:rsidR="00E934DB" w:rsidRDefault="00264147">
      <w:r>
        <w:t>input:</w:t>
      </w:r>
    </w:p>
    <w:p w:rsidR="00E934DB" w:rsidRDefault="00264147">
      <w:r>
        <w:rPr>
          <w:noProof/>
        </w:rPr>
        <w:drawing>
          <wp:inline distT="114300" distB="114300" distL="114300" distR="114300">
            <wp:extent cx="1543050" cy="2486025"/>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2"/>
                    <a:srcRect/>
                    <a:stretch>
                      <a:fillRect/>
                    </a:stretch>
                  </pic:blipFill>
                  <pic:spPr>
                    <a:xfrm>
                      <a:off x="0" y="0"/>
                      <a:ext cx="1543050" cy="2486025"/>
                    </a:xfrm>
                    <a:prstGeom prst="rect">
                      <a:avLst/>
                    </a:prstGeom>
                    <a:ln/>
                  </pic:spPr>
                </pic:pic>
              </a:graphicData>
            </a:graphic>
          </wp:inline>
        </w:drawing>
      </w:r>
    </w:p>
    <w:p w:rsidR="00E934DB" w:rsidRDefault="00E934DB"/>
    <w:p w:rsidR="00E934DB" w:rsidRDefault="00264147">
      <w:r>
        <w:t>result:</w:t>
      </w:r>
      <w:r>
        <w:tab/>
      </w:r>
      <w:r>
        <w:tab/>
      </w:r>
      <w:r>
        <w:tab/>
      </w:r>
      <w:r>
        <w:tab/>
      </w:r>
      <w:r>
        <w:tab/>
      </w:r>
      <w:r>
        <w:tab/>
      </w:r>
      <w:r>
        <w:tab/>
      </w:r>
      <w:r>
        <w:tab/>
        <w:t>result after 146 seconds:</w:t>
      </w:r>
    </w:p>
    <w:p w:rsidR="00E934DB" w:rsidRDefault="00264147">
      <w:r>
        <w:rPr>
          <w:noProof/>
        </w:rPr>
        <w:lastRenderedPageBreak/>
        <w:drawing>
          <wp:inline distT="114300" distB="114300" distL="114300" distR="114300">
            <wp:extent cx="2843213" cy="2155046"/>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3"/>
                    <a:srcRect/>
                    <a:stretch>
                      <a:fillRect/>
                    </a:stretch>
                  </pic:blipFill>
                  <pic:spPr>
                    <a:xfrm>
                      <a:off x="0" y="0"/>
                      <a:ext cx="2843213" cy="2155046"/>
                    </a:xfrm>
                    <a:prstGeom prst="rect">
                      <a:avLst/>
                    </a:prstGeom>
                    <a:ln/>
                  </pic:spPr>
                </pic:pic>
              </a:graphicData>
            </a:graphic>
          </wp:inline>
        </w:drawing>
      </w:r>
      <w:r>
        <w:rPr>
          <w:noProof/>
        </w:rPr>
        <w:drawing>
          <wp:inline distT="114300" distB="114300" distL="114300" distR="114300">
            <wp:extent cx="2705100" cy="2128838"/>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4"/>
                    <a:srcRect/>
                    <a:stretch>
                      <a:fillRect/>
                    </a:stretch>
                  </pic:blipFill>
                  <pic:spPr>
                    <a:xfrm>
                      <a:off x="0" y="0"/>
                      <a:ext cx="2705100" cy="2128838"/>
                    </a:xfrm>
                    <a:prstGeom prst="rect">
                      <a:avLst/>
                    </a:prstGeom>
                    <a:ln/>
                  </pic:spPr>
                </pic:pic>
              </a:graphicData>
            </a:graphic>
          </wp:inline>
        </w:drawing>
      </w:r>
    </w:p>
    <w:p w:rsidR="00E934DB" w:rsidRDefault="00CF73D1">
      <w:r>
        <w:t>10)</w:t>
      </w:r>
    </w:p>
    <w:p w:rsidR="00CF73D1" w:rsidRDefault="00CF73D1">
      <w:r>
        <w:t>I devised a quicksort algorithm and wanted to test its speed for vast quantities of data, therefore I also created an automated test which creates a list of random integers ranging between 1-10 with x number of elements, then the time the quicksort takes to sort the list is calculated. 3 tests are done, and an average of the times is calculated and printed.</w:t>
      </w:r>
    </w:p>
    <w:p w:rsidR="00CF73D1" w:rsidRDefault="00CF73D1" w:rsidP="00CF73D1">
      <w:r>
        <w:t xml:space="preserve">def </w:t>
      </w:r>
      <w:proofErr w:type="gramStart"/>
      <w:r>
        <w:t>test(</w:t>
      </w:r>
      <w:proofErr w:type="gramEnd"/>
      <w:r>
        <w:t>tests, volume):</w:t>
      </w:r>
    </w:p>
    <w:p w:rsidR="00CF73D1" w:rsidRDefault="00CF73D1" w:rsidP="00CF73D1">
      <w:r>
        <w:t xml:space="preserve">    times = []</w:t>
      </w:r>
    </w:p>
    <w:p w:rsidR="00CF73D1" w:rsidRDefault="00CF73D1" w:rsidP="00CF73D1">
      <w:r>
        <w:t xml:space="preserve">    for run in range(tests):</w:t>
      </w:r>
    </w:p>
    <w:p w:rsidR="00CF73D1" w:rsidRDefault="00CF73D1" w:rsidP="00CF73D1">
      <w:r>
        <w:t xml:space="preserve">        li = []</w:t>
      </w:r>
    </w:p>
    <w:p w:rsidR="00CF73D1" w:rsidRDefault="00CF73D1" w:rsidP="00CF73D1">
      <w:r>
        <w:t xml:space="preserve">        for </w:t>
      </w:r>
      <w:proofErr w:type="spellStart"/>
      <w:r>
        <w:t>i</w:t>
      </w:r>
      <w:proofErr w:type="spellEnd"/>
      <w:r>
        <w:t xml:space="preserve"> in range(volume):</w:t>
      </w:r>
    </w:p>
    <w:p w:rsidR="00CF73D1" w:rsidRDefault="00CF73D1" w:rsidP="00CF73D1">
      <w:r>
        <w:t xml:space="preserve">            </w:t>
      </w:r>
      <w:proofErr w:type="spellStart"/>
      <w:r>
        <w:t>li.append</w:t>
      </w:r>
      <w:proofErr w:type="spellEnd"/>
      <w:r>
        <w:t>(</w:t>
      </w:r>
      <w:proofErr w:type="spellStart"/>
      <w:proofErr w:type="gramStart"/>
      <w:r>
        <w:t>random.randrange</w:t>
      </w:r>
      <w:proofErr w:type="spellEnd"/>
      <w:proofErr w:type="gramEnd"/>
      <w:r>
        <w:t>(10))</w:t>
      </w:r>
    </w:p>
    <w:p w:rsidR="00CF73D1" w:rsidRDefault="00CF73D1" w:rsidP="00CF73D1">
      <w:r>
        <w:t xml:space="preserve">        </w:t>
      </w:r>
      <w:proofErr w:type="spellStart"/>
      <w:r>
        <w:t>start_time</w:t>
      </w:r>
      <w:proofErr w:type="spellEnd"/>
      <w:r>
        <w:t xml:space="preserve"> = </w:t>
      </w:r>
      <w:proofErr w:type="spellStart"/>
      <w:proofErr w:type="gramStart"/>
      <w:r>
        <w:t>time.time</w:t>
      </w:r>
      <w:proofErr w:type="spellEnd"/>
      <w:proofErr w:type="gramEnd"/>
      <w:r>
        <w:t>()</w:t>
      </w:r>
    </w:p>
    <w:p w:rsidR="00CF73D1" w:rsidRDefault="00CF73D1" w:rsidP="00CF73D1">
      <w:r>
        <w:t xml:space="preserve">        </w:t>
      </w:r>
      <w:proofErr w:type="spellStart"/>
      <w:r>
        <w:t>quick_sort</w:t>
      </w:r>
      <w:proofErr w:type="spellEnd"/>
      <w:r>
        <w:t>(li)</w:t>
      </w:r>
    </w:p>
    <w:p w:rsidR="00CF73D1" w:rsidRDefault="00CF73D1" w:rsidP="00CF73D1">
      <w:r>
        <w:t xml:space="preserve">        </w:t>
      </w:r>
      <w:proofErr w:type="spellStart"/>
      <w:r>
        <w:t>end_time</w:t>
      </w:r>
      <w:proofErr w:type="spellEnd"/>
      <w:r>
        <w:t xml:space="preserve"> = </w:t>
      </w:r>
      <w:proofErr w:type="spellStart"/>
      <w:proofErr w:type="gramStart"/>
      <w:r>
        <w:t>time.time</w:t>
      </w:r>
      <w:proofErr w:type="spellEnd"/>
      <w:proofErr w:type="gramEnd"/>
      <w:r>
        <w:t>()</w:t>
      </w:r>
    </w:p>
    <w:p w:rsidR="00CF73D1" w:rsidRDefault="00CF73D1" w:rsidP="00CF73D1">
      <w:r>
        <w:t xml:space="preserve">        </w:t>
      </w:r>
      <w:proofErr w:type="spellStart"/>
      <w:proofErr w:type="gramStart"/>
      <w:r>
        <w:t>times.append</w:t>
      </w:r>
      <w:proofErr w:type="spellEnd"/>
      <w:proofErr w:type="gramEnd"/>
      <w:r>
        <w:t>(</w:t>
      </w:r>
      <w:proofErr w:type="spellStart"/>
      <w:r>
        <w:t>end_time</w:t>
      </w:r>
      <w:proofErr w:type="spellEnd"/>
      <w:r>
        <w:t xml:space="preserve"> - </w:t>
      </w:r>
      <w:proofErr w:type="spellStart"/>
      <w:r>
        <w:t>start_time</w:t>
      </w:r>
      <w:proofErr w:type="spellEnd"/>
      <w:r>
        <w:t>)</w:t>
      </w:r>
    </w:p>
    <w:p w:rsidR="00CF73D1" w:rsidRDefault="00CF73D1" w:rsidP="00CF73D1">
      <w:r>
        <w:t xml:space="preserve">    </w:t>
      </w:r>
      <w:proofErr w:type="gramStart"/>
      <w:r>
        <w:t>print(</w:t>
      </w:r>
      <w:proofErr w:type="gramEnd"/>
      <w:r>
        <w:t>"</w:t>
      </w:r>
      <w:proofErr w:type="spellStart"/>
      <w:r>
        <w:t>avg</w:t>
      </w:r>
      <w:proofErr w:type="spellEnd"/>
      <w:r>
        <w:t xml:space="preserve"> time: " + </w:t>
      </w:r>
      <w:proofErr w:type="spellStart"/>
      <w:r>
        <w:t>str</w:t>
      </w:r>
      <w:proofErr w:type="spellEnd"/>
      <w:r>
        <w:t>(sum(times)/tests))</w:t>
      </w:r>
    </w:p>
    <w:p w:rsidR="00CF73D1" w:rsidRDefault="00CF73D1" w:rsidP="00CF73D1">
      <w:proofErr w:type="gramStart"/>
      <w:r w:rsidRPr="00CF73D1">
        <w:t>test(</w:t>
      </w:r>
      <w:proofErr w:type="gramEnd"/>
      <w:r>
        <w:t>3</w:t>
      </w:r>
      <w:r w:rsidRPr="00CF73D1">
        <w:t xml:space="preserve">, </w:t>
      </w:r>
      <w:r>
        <w:t>100</w:t>
      </w:r>
      <w:r w:rsidRPr="00CF73D1">
        <w:t>)</w:t>
      </w:r>
      <w:r>
        <w:t xml:space="preserve">, </w:t>
      </w:r>
      <w:r w:rsidRPr="00CF73D1">
        <w:t>test(</w:t>
      </w:r>
      <w:r>
        <w:t>3</w:t>
      </w:r>
      <w:r w:rsidRPr="00CF73D1">
        <w:t xml:space="preserve">, </w:t>
      </w:r>
      <w:r>
        <w:t>1000</w:t>
      </w:r>
      <w:r w:rsidRPr="00CF73D1">
        <w:t>)</w:t>
      </w:r>
      <w:r>
        <w:t xml:space="preserve">, </w:t>
      </w:r>
      <w:r w:rsidRPr="00CF73D1">
        <w:t>test(</w:t>
      </w:r>
      <w:r>
        <w:t>3</w:t>
      </w:r>
      <w:r w:rsidRPr="00CF73D1">
        <w:t xml:space="preserve">, </w:t>
      </w:r>
      <w:r>
        <w:t>100</w:t>
      </w:r>
      <w:r w:rsidR="00140321">
        <w:t>0</w:t>
      </w:r>
      <w:r>
        <w:t>0</w:t>
      </w:r>
      <w:r w:rsidRPr="00CF73D1">
        <w:t>)</w:t>
      </w:r>
      <w:r>
        <w:t xml:space="preserve">, </w:t>
      </w:r>
      <w:r w:rsidRPr="00CF73D1">
        <w:t>test(</w:t>
      </w:r>
      <w:r>
        <w:t>3</w:t>
      </w:r>
      <w:r w:rsidRPr="00CF73D1">
        <w:t xml:space="preserve">, </w:t>
      </w:r>
      <w:r>
        <w:t>10</w:t>
      </w:r>
      <w:r w:rsidR="00140321">
        <w:t>00</w:t>
      </w:r>
      <w:r>
        <w:t>00</w:t>
      </w:r>
      <w:r w:rsidRPr="00CF73D1">
        <w:t>)</w:t>
      </w:r>
      <w:r>
        <w:t xml:space="preserve">, </w:t>
      </w:r>
      <w:r w:rsidRPr="00CF73D1">
        <w:t>test(</w:t>
      </w:r>
      <w:r>
        <w:t>3</w:t>
      </w:r>
      <w:r w:rsidRPr="00CF73D1">
        <w:t xml:space="preserve">, </w:t>
      </w:r>
      <w:r>
        <w:t>1</w:t>
      </w:r>
      <w:r w:rsidR="00140321">
        <w:t>000</w:t>
      </w:r>
      <w:r>
        <w:t>000</w:t>
      </w:r>
      <w:r w:rsidRPr="00CF73D1">
        <w:t>)</w:t>
      </w:r>
    </w:p>
    <w:p w:rsidR="00CF73D1" w:rsidRPr="00CF73D1" w:rsidRDefault="00CF73D1" w:rsidP="00CF73D1">
      <w:r>
        <w:rPr>
          <w:noProof/>
        </w:rPr>
        <w:drawing>
          <wp:inline distT="0" distB="0" distL="0" distR="0" wp14:anchorId="3A1CB6D9" wp14:editId="544ABAF9">
            <wp:extent cx="2952750" cy="1695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2750" cy="1695450"/>
                    </a:xfrm>
                    <a:prstGeom prst="rect">
                      <a:avLst/>
                    </a:prstGeom>
                  </pic:spPr>
                </pic:pic>
              </a:graphicData>
            </a:graphic>
          </wp:inline>
        </w:drawing>
      </w:r>
    </w:p>
    <w:p w:rsidR="00E934DB" w:rsidRDefault="00264147">
      <w:pPr>
        <w:rPr>
          <w:sz w:val="48"/>
          <w:szCs w:val="48"/>
          <w:u w:val="single"/>
        </w:rPr>
      </w:pPr>
      <w:r>
        <w:rPr>
          <w:sz w:val="48"/>
          <w:szCs w:val="48"/>
          <w:u w:val="single"/>
        </w:rPr>
        <w:lastRenderedPageBreak/>
        <w:t>5.Evaluation</w:t>
      </w:r>
    </w:p>
    <w:p w:rsidR="00C55882" w:rsidRPr="00C55882" w:rsidRDefault="00C55882">
      <w:pPr>
        <w:rPr>
          <w:u w:val="single"/>
        </w:rPr>
      </w:pPr>
      <w:r w:rsidRPr="00C55882">
        <w:rPr>
          <w:u w:val="single"/>
        </w:rPr>
        <w:t>5.1</w:t>
      </w:r>
      <w:r>
        <w:rPr>
          <w:u w:val="single"/>
        </w:rPr>
        <w:t xml:space="preserve"> objectives</w:t>
      </w:r>
    </w:p>
    <w:p w:rsidR="003E5362" w:rsidRDefault="003E5362" w:rsidP="003E5362">
      <w:pPr>
        <w:pStyle w:val="ListParagraph"/>
        <w:numPr>
          <w:ilvl w:val="0"/>
          <w:numId w:val="4"/>
        </w:numPr>
      </w:pPr>
      <w:r w:rsidRPr="0051564B">
        <w:t xml:space="preserve">Each user will have a unique </w:t>
      </w:r>
      <w:proofErr w:type="spellStart"/>
      <w:r w:rsidRPr="0051564B">
        <w:t>user_id</w:t>
      </w:r>
      <w:proofErr w:type="spellEnd"/>
      <w:r w:rsidRPr="0051564B">
        <w:t>, username, password, name, email, school, postcode and competitive elo rating stored.</w:t>
      </w:r>
    </w:p>
    <w:p w:rsidR="003E5362" w:rsidRDefault="003E5362" w:rsidP="003E5362">
      <w:pPr>
        <w:ind w:left="360"/>
      </w:pPr>
      <w:r>
        <w:t>Achieved in full.</w:t>
      </w:r>
      <w:r w:rsidR="005A6FFA">
        <w:t xml:space="preserve"> (testing)</w:t>
      </w:r>
    </w:p>
    <w:p w:rsidR="003E5362" w:rsidRDefault="003E5362" w:rsidP="003E5362">
      <w:pPr>
        <w:pStyle w:val="ListParagraph"/>
        <w:numPr>
          <w:ilvl w:val="0"/>
          <w:numId w:val="4"/>
        </w:numPr>
      </w:pPr>
      <w:r w:rsidRPr="0051564B">
        <w:t xml:space="preserve">The password will be encrypted so that even if the database is compromised, the passwords are </w:t>
      </w:r>
      <w:r>
        <w:t xml:space="preserve">still </w:t>
      </w:r>
      <w:r w:rsidRPr="0051564B">
        <w:t>relatively safe</w:t>
      </w:r>
      <w:r w:rsidR="007953A6">
        <w:t>.</w:t>
      </w:r>
    </w:p>
    <w:p w:rsidR="007953A6" w:rsidRDefault="007953A6" w:rsidP="007953A6">
      <w:pPr>
        <w:ind w:left="360"/>
      </w:pPr>
      <w:r>
        <w:t>Achieved in full.</w:t>
      </w:r>
    </w:p>
    <w:p w:rsidR="007953A6" w:rsidRDefault="003E5362" w:rsidP="007953A6">
      <w:pPr>
        <w:pStyle w:val="ListParagraph"/>
        <w:numPr>
          <w:ilvl w:val="0"/>
          <w:numId w:val="4"/>
        </w:numPr>
      </w:pPr>
      <w:r>
        <w:t>Make it possible to host the database separately form the client and the client connects to the database through a database server</w:t>
      </w:r>
    </w:p>
    <w:p w:rsidR="007953A6" w:rsidRPr="0051564B" w:rsidRDefault="007953A6" w:rsidP="007953A6">
      <w:pPr>
        <w:ind w:left="360"/>
      </w:pPr>
      <w:r>
        <w:t>Achieved in full.</w:t>
      </w:r>
    </w:p>
    <w:p w:rsidR="003E5362" w:rsidRDefault="003E5362" w:rsidP="003E5362">
      <w:pPr>
        <w:pStyle w:val="ListParagraph"/>
        <w:numPr>
          <w:ilvl w:val="0"/>
          <w:numId w:val="4"/>
        </w:numPr>
      </w:pPr>
      <w:r w:rsidRPr="0051564B">
        <w:t>Worksheet results from every worksheet users complete should be saved</w:t>
      </w:r>
      <w:r>
        <w:t xml:space="preserve"> to the database</w:t>
      </w:r>
      <w:r w:rsidRPr="0051564B">
        <w:t xml:space="preserve"> in a separate table</w:t>
      </w:r>
      <w:r>
        <w:t xml:space="preserve"> with information on: the time taken, topic the questions are on, types of question used, number of questions correct, number of questions total and the date which the worksheet was completed on.</w:t>
      </w:r>
    </w:p>
    <w:p w:rsidR="007953A6" w:rsidRDefault="007953A6" w:rsidP="007953A6">
      <w:pPr>
        <w:ind w:left="360"/>
      </w:pPr>
      <w:r>
        <w:t>Achieved in full.</w:t>
      </w:r>
    </w:p>
    <w:p w:rsidR="003E5362" w:rsidRDefault="003E5362" w:rsidP="003E5362">
      <w:pPr>
        <w:pStyle w:val="ListParagraph"/>
        <w:numPr>
          <w:ilvl w:val="0"/>
          <w:numId w:val="4"/>
        </w:numPr>
      </w:pPr>
      <w:r>
        <w:t xml:space="preserve">Duel results from every duel users complete should be saved to the database in a sperate table with information on: the time taken, topic the questions are on, types of questions used, number of questions, winner’s </w:t>
      </w:r>
      <w:proofErr w:type="spellStart"/>
      <w:r>
        <w:t>user_id</w:t>
      </w:r>
      <w:proofErr w:type="spellEnd"/>
      <w:r>
        <w:t xml:space="preserve">, loser’s </w:t>
      </w:r>
      <w:proofErr w:type="spellStart"/>
      <w:r>
        <w:t>user_id</w:t>
      </w:r>
      <w:proofErr w:type="spellEnd"/>
      <w:r>
        <w:t xml:space="preserve"> and the date which the worksheet was completed on.</w:t>
      </w:r>
    </w:p>
    <w:p w:rsidR="007953A6" w:rsidRDefault="007953A6" w:rsidP="007953A6">
      <w:pPr>
        <w:ind w:left="360"/>
      </w:pPr>
      <w:r>
        <w:t>Achieved in full.</w:t>
      </w:r>
    </w:p>
    <w:p w:rsidR="003E5362" w:rsidRDefault="003E5362" w:rsidP="003E5362">
      <w:pPr>
        <w:pStyle w:val="ListParagraph"/>
        <w:numPr>
          <w:ilvl w:val="0"/>
          <w:numId w:val="4"/>
        </w:numPr>
      </w:pPr>
      <w:r>
        <w:t>Have worksheets where users practice mathematical questions.</w:t>
      </w:r>
    </w:p>
    <w:p w:rsidR="007953A6" w:rsidRDefault="007953A6" w:rsidP="007953A6">
      <w:pPr>
        <w:ind w:left="360"/>
      </w:pPr>
      <w:r>
        <w:t>Achieved in full.</w:t>
      </w:r>
    </w:p>
    <w:p w:rsidR="003E5362" w:rsidRDefault="003E5362" w:rsidP="003E5362">
      <w:pPr>
        <w:pStyle w:val="ListParagraph"/>
        <w:numPr>
          <w:ilvl w:val="0"/>
          <w:numId w:val="4"/>
        </w:numPr>
      </w:pPr>
      <w:r>
        <w:t>Have a marking feature for the worksheets that tells the user which questions they have correct.</w:t>
      </w:r>
    </w:p>
    <w:p w:rsidR="007953A6" w:rsidRDefault="007953A6" w:rsidP="007953A6">
      <w:pPr>
        <w:ind w:left="360"/>
      </w:pPr>
      <w:r>
        <w:t>Achieved in full.</w:t>
      </w:r>
    </w:p>
    <w:p w:rsidR="003E5362" w:rsidRDefault="003E5362" w:rsidP="003E5362">
      <w:pPr>
        <w:pStyle w:val="ListParagraph"/>
        <w:numPr>
          <w:ilvl w:val="0"/>
          <w:numId w:val="4"/>
        </w:numPr>
      </w:pPr>
      <w:r>
        <w:t>Have the marking feature show the correct answer next to incorrect answers.</w:t>
      </w:r>
    </w:p>
    <w:p w:rsidR="007953A6" w:rsidRDefault="007953A6" w:rsidP="007953A6">
      <w:pPr>
        <w:ind w:firstLine="360"/>
      </w:pPr>
      <w:r>
        <w:t>Achieved in full.</w:t>
      </w:r>
    </w:p>
    <w:p w:rsidR="003E5362" w:rsidRDefault="003E5362" w:rsidP="003E5362">
      <w:pPr>
        <w:pStyle w:val="ListParagraph"/>
        <w:numPr>
          <w:ilvl w:val="0"/>
          <w:numId w:val="4"/>
        </w:numPr>
      </w:pPr>
      <w:r>
        <w:t>Have the marking feature display a tick next to correct answers and crosses next to incorrect answers.</w:t>
      </w:r>
    </w:p>
    <w:p w:rsidR="007953A6" w:rsidRDefault="007953A6" w:rsidP="007953A6">
      <w:pPr>
        <w:ind w:firstLine="360"/>
      </w:pPr>
      <w:r>
        <w:t>Achieved in full.</w:t>
      </w:r>
    </w:p>
    <w:p w:rsidR="003E5362" w:rsidRDefault="003E5362" w:rsidP="003E5362">
      <w:pPr>
        <w:pStyle w:val="ListParagraph"/>
        <w:numPr>
          <w:ilvl w:val="0"/>
          <w:numId w:val="4"/>
        </w:numPr>
      </w:pPr>
      <w:r>
        <w:t>Have a results window appear after marking a question that displays the user’s score out of how many questions there were</w:t>
      </w:r>
    </w:p>
    <w:p w:rsidR="007953A6" w:rsidRDefault="007953A6" w:rsidP="007953A6">
      <w:pPr>
        <w:ind w:left="360"/>
      </w:pPr>
      <w:r>
        <w:t>Achieved in full.</w:t>
      </w:r>
    </w:p>
    <w:p w:rsidR="003E5362" w:rsidRDefault="003E5362" w:rsidP="003E5362">
      <w:pPr>
        <w:pStyle w:val="ListParagraph"/>
        <w:numPr>
          <w:ilvl w:val="0"/>
          <w:numId w:val="4"/>
        </w:numPr>
      </w:pPr>
      <w:r>
        <w:lastRenderedPageBreak/>
        <w:t>Have the results window display a grade from A-D based on the % of correct answers they have.</w:t>
      </w:r>
    </w:p>
    <w:p w:rsidR="007953A6" w:rsidRDefault="007953A6" w:rsidP="007953A6">
      <w:pPr>
        <w:ind w:left="360"/>
      </w:pPr>
      <w:r>
        <w:t>Achieved in full.</w:t>
      </w:r>
    </w:p>
    <w:p w:rsidR="003E5362" w:rsidRDefault="003E5362" w:rsidP="003E5362">
      <w:pPr>
        <w:pStyle w:val="ListParagraph"/>
        <w:numPr>
          <w:ilvl w:val="0"/>
          <w:numId w:val="4"/>
        </w:numPr>
      </w:pPr>
      <w:r>
        <w:t>Have the results window display the time taken to complete a worksheet.</w:t>
      </w:r>
    </w:p>
    <w:p w:rsidR="007953A6" w:rsidRDefault="007953A6" w:rsidP="007953A6">
      <w:pPr>
        <w:ind w:left="360"/>
      </w:pPr>
      <w:r>
        <w:t>Achieved in full.</w:t>
      </w:r>
    </w:p>
    <w:p w:rsidR="003E5362" w:rsidRDefault="003E5362" w:rsidP="003E5362">
      <w:pPr>
        <w:pStyle w:val="ListParagraph"/>
        <w:numPr>
          <w:ilvl w:val="0"/>
          <w:numId w:val="4"/>
        </w:numPr>
      </w:pPr>
      <w:r>
        <w:t>Generate worksheets on fractions.</w:t>
      </w:r>
    </w:p>
    <w:p w:rsidR="007953A6" w:rsidRDefault="007953A6" w:rsidP="007953A6">
      <w:pPr>
        <w:ind w:left="360"/>
      </w:pPr>
      <w:r>
        <w:t>Achieved in full.</w:t>
      </w:r>
    </w:p>
    <w:p w:rsidR="003E5362" w:rsidRDefault="003E5362" w:rsidP="003E5362">
      <w:pPr>
        <w:pStyle w:val="ListParagraph"/>
        <w:numPr>
          <w:ilvl w:val="0"/>
          <w:numId w:val="4"/>
        </w:numPr>
      </w:pPr>
      <w:r>
        <w:t>Generate questions for adding fractions.</w:t>
      </w:r>
    </w:p>
    <w:p w:rsidR="007953A6" w:rsidRDefault="007953A6" w:rsidP="007953A6">
      <w:pPr>
        <w:ind w:left="360"/>
      </w:pPr>
      <w:r>
        <w:t>Achieved in full.</w:t>
      </w:r>
    </w:p>
    <w:p w:rsidR="003E5362" w:rsidRDefault="003E5362" w:rsidP="003E5362">
      <w:pPr>
        <w:pStyle w:val="ListParagraph"/>
        <w:numPr>
          <w:ilvl w:val="0"/>
          <w:numId w:val="4"/>
        </w:numPr>
      </w:pPr>
      <w:r>
        <w:t>Generate questions for subtracting fractions.</w:t>
      </w:r>
    </w:p>
    <w:p w:rsidR="007953A6" w:rsidRDefault="007953A6" w:rsidP="007953A6">
      <w:pPr>
        <w:ind w:left="360"/>
      </w:pPr>
      <w:r>
        <w:t>Achieved in full.</w:t>
      </w:r>
    </w:p>
    <w:p w:rsidR="003E5362" w:rsidRDefault="003E5362" w:rsidP="003E5362">
      <w:pPr>
        <w:pStyle w:val="ListParagraph"/>
        <w:numPr>
          <w:ilvl w:val="0"/>
          <w:numId w:val="4"/>
        </w:numPr>
      </w:pPr>
      <w:r>
        <w:t>Generate questions for multiplying fractions.</w:t>
      </w:r>
    </w:p>
    <w:p w:rsidR="007953A6" w:rsidRDefault="007953A6" w:rsidP="007953A6">
      <w:pPr>
        <w:ind w:left="360"/>
      </w:pPr>
      <w:r>
        <w:t>Achieved in full.</w:t>
      </w:r>
    </w:p>
    <w:p w:rsidR="003E5362" w:rsidRDefault="003E5362" w:rsidP="003E5362">
      <w:pPr>
        <w:pStyle w:val="ListParagraph"/>
        <w:numPr>
          <w:ilvl w:val="0"/>
          <w:numId w:val="4"/>
        </w:numPr>
      </w:pPr>
      <w:r>
        <w:t>Generate questions for dividing fractions.</w:t>
      </w:r>
    </w:p>
    <w:p w:rsidR="007953A6" w:rsidRDefault="007953A6" w:rsidP="007953A6">
      <w:pPr>
        <w:ind w:left="360"/>
      </w:pPr>
      <w:r>
        <w:t>Achieved in full.</w:t>
      </w:r>
    </w:p>
    <w:p w:rsidR="003E5362" w:rsidRDefault="003E5362" w:rsidP="003E5362">
      <w:pPr>
        <w:pStyle w:val="ListParagraph"/>
        <w:numPr>
          <w:ilvl w:val="0"/>
          <w:numId w:val="4"/>
        </w:numPr>
      </w:pPr>
      <w:r>
        <w:t xml:space="preserve">Have a 1v1 </w:t>
      </w:r>
      <w:proofErr w:type="spellStart"/>
      <w:r>
        <w:t>duel</w:t>
      </w:r>
      <w:proofErr w:type="spellEnd"/>
      <w:r>
        <w:t xml:space="preserve"> mode</w:t>
      </w:r>
    </w:p>
    <w:p w:rsidR="007953A6" w:rsidRDefault="007953A6" w:rsidP="007953A6">
      <w:pPr>
        <w:ind w:left="360"/>
      </w:pPr>
      <w:r>
        <w:t>Achieved in full.</w:t>
      </w:r>
    </w:p>
    <w:p w:rsidR="003E5362" w:rsidRDefault="003E5362" w:rsidP="003E5362">
      <w:pPr>
        <w:pStyle w:val="ListParagraph"/>
        <w:numPr>
          <w:ilvl w:val="0"/>
          <w:numId w:val="4"/>
        </w:numPr>
      </w:pPr>
      <w:r>
        <w:t>Have a competitive elo system for winning and losing duels</w:t>
      </w:r>
    </w:p>
    <w:p w:rsidR="007953A6" w:rsidRDefault="007953A6" w:rsidP="007953A6">
      <w:pPr>
        <w:ind w:left="360"/>
      </w:pPr>
      <w:r>
        <w:t>Achieved in full.</w:t>
      </w:r>
    </w:p>
    <w:p w:rsidR="003E5362" w:rsidRDefault="003E5362" w:rsidP="003E5362">
      <w:pPr>
        <w:pStyle w:val="ListParagraph"/>
        <w:numPr>
          <w:ilvl w:val="0"/>
          <w:numId w:val="4"/>
        </w:numPr>
      </w:pPr>
      <w:r>
        <w:t>Have the elo of each user involved updated after a duel.</w:t>
      </w:r>
    </w:p>
    <w:p w:rsidR="007953A6" w:rsidRDefault="007953A6" w:rsidP="007953A6">
      <w:pPr>
        <w:ind w:left="360"/>
      </w:pPr>
      <w:r>
        <w:t>Achieved in full.</w:t>
      </w:r>
    </w:p>
    <w:p w:rsidR="003E5362" w:rsidRDefault="003E5362" w:rsidP="003E5362">
      <w:pPr>
        <w:pStyle w:val="ListParagraph"/>
        <w:numPr>
          <w:ilvl w:val="0"/>
          <w:numId w:val="4"/>
        </w:numPr>
      </w:pPr>
      <w:r>
        <w:t xml:space="preserve"> Have a results window at the end of a duel that displays your opponent’s username</w:t>
      </w:r>
    </w:p>
    <w:p w:rsidR="007953A6" w:rsidRDefault="007953A6" w:rsidP="007953A6">
      <w:pPr>
        <w:ind w:left="360"/>
      </w:pPr>
      <w:r>
        <w:t>Achieved in full.</w:t>
      </w:r>
    </w:p>
    <w:p w:rsidR="003E5362" w:rsidRDefault="003E5362" w:rsidP="003E5362">
      <w:pPr>
        <w:pStyle w:val="ListParagraph"/>
        <w:numPr>
          <w:ilvl w:val="0"/>
          <w:numId w:val="4"/>
        </w:numPr>
      </w:pPr>
      <w:r>
        <w:t>Have the duel results window display whether you have won or lost.</w:t>
      </w:r>
    </w:p>
    <w:p w:rsidR="007953A6" w:rsidRDefault="007953A6" w:rsidP="007953A6">
      <w:pPr>
        <w:ind w:left="360"/>
      </w:pPr>
      <w:r>
        <w:t>Achieved in full.</w:t>
      </w:r>
    </w:p>
    <w:p w:rsidR="003E5362" w:rsidRDefault="003E5362" w:rsidP="003E5362">
      <w:pPr>
        <w:pStyle w:val="ListParagraph"/>
        <w:numPr>
          <w:ilvl w:val="0"/>
          <w:numId w:val="4"/>
        </w:numPr>
      </w:pPr>
      <w:r>
        <w:t>Have the duel results window display your opponent’s profile picture</w:t>
      </w:r>
    </w:p>
    <w:p w:rsidR="007953A6" w:rsidRDefault="007953A6" w:rsidP="007953A6">
      <w:pPr>
        <w:ind w:left="360"/>
      </w:pPr>
      <w:r>
        <w:t>Achieved in full.</w:t>
      </w:r>
    </w:p>
    <w:p w:rsidR="003E5362" w:rsidRDefault="003E5362" w:rsidP="003E5362">
      <w:pPr>
        <w:pStyle w:val="ListParagraph"/>
        <w:numPr>
          <w:ilvl w:val="0"/>
          <w:numId w:val="4"/>
        </w:numPr>
      </w:pPr>
      <w:r>
        <w:t>Have the duel results window display your opponent’s elo.</w:t>
      </w:r>
    </w:p>
    <w:p w:rsidR="007953A6" w:rsidRDefault="007953A6" w:rsidP="007953A6">
      <w:pPr>
        <w:ind w:left="360"/>
      </w:pPr>
      <w:r>
        <w:t>Achieved in full.</w:t>
      </w:r>
    </w:p>
    <w:p w:rsidR="003E5362" w:rsidRDefault="003E5362" w:rsidP="003E5362">
      <w:pPr>
        <w:pStyle w:val="ListParagraph"/>
        <w:numPr>
          <w:ilvl w:val="0"/>
          <w:numId w:val="4"/>
        </w:numPr>
      </w:pPr>
      <w:r>
        <w:t>Have the duel results window display your old elo, the change in elo based on the outcome of the game and the elo of your opponent and your new elo.</w:t>
      </w:r>
    </w:p>
    <w:p w:rsidR="007953A6" w:rsidRDefault="007953A6" w:rsidP="007953A6">
      <w:pPr>
        <w:ind w:left="360"/>
      </w:pPr>
      <w:r>
        <w:lastRenderedPageBreak/>
        <w:t>Achieved in full.</w:t>
      </w:r>
    </w:p>
    <w:p w:rsidR="003E5362" w:rsidRDefault="003E5362" w:rsidP="003E5362">
      <w:pPr>
        <w:pStyle w:val="ListParagraph"/>
        <w:numPr>
          <w:ilvl w:val="0"/>
          <w:numId w:val="4"/>
        </w:numPr>
      </w:pPr>
      <w:r>
        <w:t xml:space="preserve">Make the </w:t>
      </w:r>
      <w:proofErr w:type="spellStart"/>
      <w:r>
        <w:t>duel</w:t>
      </w:r>
      <w:proofErr w:type="spellEnd"/>
      <w:r>
        <w:t xml:space="preserve"> mode work over the internet using a client-server model</w:t>
      </w:r>
    </w:p>
    <w:p w:rsidR="007953A6" w:rsidRDefault="007953A6" w:rsidP="007953A6">
      <w:pPr>
        <w:ind w:left="360"/>
      </w:pPr>
      <w:r>
        <w:t>Achieved in full.</w:t>
      </w:r>
    </w:p>
    <w:p w:rsidR="003E5362" w:rsidRDefault="003E5362" w:rsidP="003E5362">
      <w:pPr>
        <w:pStyle w:val="ListParagraph"/>
        <w:numPr>
          <w:ilvl w:val="0"/>
          <w:numId w:val="4"/>
        </w:numPr>
      </w:pPr>
      <w:r>
        <w:t xml:space="preserve">Make the </w:t>
      </w:r>
      <w:proofErr w:type="spellStart"/>
      <w:r>
        <w:t>duel</w:t>
      </w:r>
      <w:proofErr w:type="spellEnd"/>
      <w:r>
        <w:t xml:space="preserve"> mode automatically mark each question as the user completes questions</w:t>
      </w:r>
    </w:p>
    <w:p w:rsidR="007953A6" w:rsidRDefault="007953A6" w:rsidP="007953A6">
      <w:pPr>
        <w:ind w:left="360"/>
      </w:pPr>
      <w:r>
        <w:t>Achieved in full.</w:t>
      </w:r>
    </w:p>
    <w:p w:rsidR="003E5362" w:rsidRDefault="003E5362" w:rsidP="003E5362">
      <w:pPr>
        <w:pStyle w:val="ListParagraph"/>
        <w:numPr>
          <w:ilvl w:val="0"/>
          <w:numId w:val="4"/>
        </w:numPr>
      </w:pPr>
      <w:r>
        <w:t>Make the marking feature not display a cross or the correct answer next to the question for duels</w:t>
      </w:r>
    </w:p>
    <w:p w:rsidR="007953A6" w:rsidRDefault="007953A6" w:rsidP="007953A6">
      <w:pPr>
        <w:ind w:left="360"/>
      </w:pPr>
      <w:r>
        <w:t>Achieved in full.</w:t>
      </w:r>
    </w:p>
    <w:p w:rsidR="003E5362" w:rsidRDefault="003E5362" w:rsidP="003E5362">
      <w:pPr>
        <w:pStyle w:val="ListParagraph"/>
      </w:pPr>
    </w:p>
    <w:p w:rsidR="003E5362" w:rsidRDefault="003E5362" w:rsidP="003E5362">
      <w:pPr>
        <w:pStyle w:val="ListParagraph"/>
        <w:numPr>
          <w:ilvl w:val="0"/>
          <w:numId w:val="4"/>
        </w:numPr>
      </w:pPr>
      <w:r>
        <w:t>Have duels on the fractions topic</w:t>
      </w:r>
    </w:p>
    <w:p w:rsidR="007953A6" w:rsidRDefault="007953A6" w:rsidP="007953A6">
      <w:pPr>
        <w:ind w:left="360"/>
      </w:pPr>
      <w:r>
        <w:t>Achieved in full.</w:t>
      </w:r>
    </w:p>
    <w:p w:rsidR="003E5362" w:rsidRDefault="003E5362" w:rsidP="003E5362">
      <w:pPr>
        <w:pStyle w:val="ListParagraph"/>
        <w:numPr>
          <w:ilvl w:val="0"/>
          <w:numId w:val="4"/>
        </w:numPr>
      </w:pPr>
      <w:r>
        <w:t>Generate worksheets on quadratics.</w:t>
      </w:r>
    </w:p>
    <w:p w:rsidR="007953A6" w:rsidRDefault="007953A6" w:rsidP="007953A6">
      <w:pPr>
        <w:ind w:left="360"/>
      </w:pPr>
      <w:r>
        <w:t>Achieved in full.</w:t>
      </w:r>
    </w:p>
    <w:p w:rsidR="003E5362" w:rsidRDefault="003E5362" w:rsidP="003E5362">
      <w:pPr>
        <w:pStyle w:val="ListParagraph"/>
        <w:numPr>
          <w:ilvl w:val="0"/>
          <w:numId w:val="4"/>
        </w:numPr>
      </w:pPr>
      <w:r>
        <w:t>Generate questions for factorising quadratic expressions</w:t>
      </w:r>
    </w:p>
    <w:p w:rsidR="007953A6" w:rsidRDefault="007953A6" w:rsidP="007953A6">
      <w:pPr>
        <w:ind w:left="360"/>
      </w:pPr>
      <w:r>
        <w:t>Achieved in full.</w:t>
      </w:r>
    </w:p>
    <w:p w:rsidR="003E5362" w:rsidRDefault="003E5362" w:rsidP="003E5362">
      <w:pPr>
        <w:pStyle w:val="ListParagraph"/>
        <w:numPr>
          <w:ilvl w:val="0"/>
          <w:numId w:val="4"/>
        </w:numPr>
      </w:pPr>
      <w:r>
        <w:t>Generate questions for expanding quadratic expressions</w:t>
      </w:r>
    </w:p>
    <w:p w:rsidR="007953A6" w:rsidRDefault="007953A6" w:rsidP="007953A6">
      <w:pPr>
        <w:ind w:left="360"/>
      </w:pPr>
      <w:r>
        <w:t>Achieved in full.</w:t>
      </w:r>
    </w:p>
    <w:p w:rsidR="003E5362" w:rsidRDefault="003E5362" w:rsidP="003E5362">
      <w:pPr>
        <w:pStyle w:val="ListParagraph"/>
        <w:numPr>
          <w:ilvl w:val="0"/>
          <w:numId w:val="4"/>
        </w:numPr>
      </w:pPr>
      <w:r>
        <w:t>Have duels on the quadratics topic</w:t>
      </w:r>
    </w:p>
    <w:p w:rsidR="007953A6" w:rsidRDefault="007953A6" w:rsidP="007953A6">
      <w:pPr>
        <w:ind w:left="360"/>
      </w:pPr>
      <w:r>
        <w:t>Achieved in full.</w:t>
      </w:r>
    </w:p>
    <w:p w:rsidR="003E5362" w:rsidRDefault="003E5362" w:rsidP="003E5362">
      <w:pPr>
        <w:pStyle w:val="ListParagraph"/>
        <w:numPr>
          <w:ilvl w:val="0"/>
          <w:numId w:val="4"/>
        </w:numPr>
      </w:pPr>
      <w:r>
        <w:t>Users can register new accounts with their own username, password, email, postcode, school code and real name.</w:t>
      </w:r>
    </w:p>
    <w:p w:rsidR="007953A6" w:rsidRDefault="007953A6" w:rsidP="007953A6">
      <w:pPr>
        <w:ind w:left="360"/>
      </w:pPr>
      <w:r>
        <w:t>Achieved in full.</w:t>
      </w:r>
    </w:p>
    <w:p w:rsidR="003E5362" w:rsidRDefault="003E5362" w:rsidP="003E5362">
      <w:pPr>
        <w:pStyle w:val="ListParagraph"/>
        <w:numPr>
          <w:ilvl w:val="0"/>
          <w:numId w:val="4"/>
        </w:numPr>
      </w:pPr>
      <w:r>
        <w:t>Users can log in with their own account using their username and password.</w:t>
      </w:r>
    </w:p>
    <w:p w:rsidR="007953A6" w:rsidRDefault="007953A6" w:rsidP="007953A6">
      <w:pPr>
        <w:ind w:left="360"/>
      </w:pPr>
      <w:r>
        <w:t>Achieved in full.</w:t>
      </w:r>
    </w:p>
    <w:p w:rsidR="003E5362" w:rsidRDefault="003E5362" w:rsidP="003E5362">
      <w:pPr>
        <w:pStyle w:val="ListParagraph"/>
        <w:numPr>
          <w:ilvl w:val="0"/>
          <w:numId w:val="4"/>
        </w:numPr>
      </w:pPr>
      <w:r>
        <w:t>Have a flat colour scheme</w:t>
      </w:r>
    </w:p>
    <w:p w:rsidR="007953A6" w:rsidRDefault="007953A6" w:rsidP="007953A6">
      <w:pPr>
        <w:ind w:left="360"/>
      </w:pPr>
      <w:r>
        <w:t>Achieved in full.</w:t>
      </w:r>
    </w:p>
    <w:p w:rsidR="003E5362" w:rsidRDefault="003E5362" w:rsidP="003E5362">
      <w:pPr>
        <w:pStyle w:val="ListParagraph"/>
        <w:numPr>
          <w:ilvl w:val="0"/>
          <w:numId w:val="4"/>
        </w:numPr>
      </w:pPr>
      <w:r>
        <w:t>Make it so that the user can chose the colour theme they wish to be on the main menu and profile windows by changing the settings in a config file before launching the program.</w:t>
      </w:r>
    </w:p>
    <w:p w:rsidR="007953A6" w:rsidRDefault="007953A6" w:rsidP="007953A6">
      <w:pPr>
        <w:ind w:left="360"/>
      </w:pPr>
      <w:r>
        <w:t>Achieved in full.</w:t>
      </w:r>
    </w:p>
    <w:p w:rsidR="003E5362" w:rsidRDefault="003E5362" w:rsidP="003E5362">
      <w:pPr>
        <w:pStyle w:val="ListParagraph"/>
        <w:numPr>
          <w:ilvl w:val="0"/>
          <w:numId w:val="4"/>
        </w:numPr>
      </w:pPr>
      <w:r>
        <w:t>Make a splash screen appear whilst the program loads all necessary widgets</w:t>
      </w:r>
    </w:p>
    <w:p w:rsidR="007953A6" w:rsidRDefault="007953A6" w:rsidP="007953A6">
      <w:pPr>
        <w:ind w:left="360"/>
      </w:pPr>
      <w:r>
        <w:t>Achieved in full.</w:t>
      </w:r>
    </w:p>
    <w:p w:rsidR="003E5362" w:rsidRDefault="003E5362" w:rsidP="003E5362">
      <w:pPr>
        <w:pStyle w:val="ListParagraph"/>
        <w:numPr>
          <w:ilvl w:val="0"/>
          <w:numId w:val="4"/>
        </w:numPr>
      </w:pPr>
      <w:r>
        <w:t xml:space="preserve">Make it so that the splash screen can be enabled/disables by changing the settings in a </w:t>
      </w:r>
      <w:r>
        <w:lastRenderedPageBreak/>
        <w:t>config file before launching the program</w:t>
      </w:r>
    </w:p>
    <w:p w:rsidR="007953A6" w:rsidRDefault="007953A6" w:rsidP="007953A6">
      <w:pPr>
        <w:ind w:left="360"/>
      </w:pPr>
      <w:r>
        <w:t>Achieved in full.</w:t>
      </w:r>
    </w:p>
    <w:p w:rsidR="003E5362" w:rsidRDefault="003E5362" w:rsidP="003E5362">
      <w:pPr>
        <w:pStyle w:val="ListParagraph"/>
        <w:numPr>
          <w:ilvl w:val="0"/>
          <w:numId w:val="4"/>
        </w:numPr>
      </w:pPr>
      <w:r>
        <w:t>Create a profile page where users can view their elo.</w:t>
      </w:r>
    </w:p>
    <w:p w:rsidR="007953A6" w:rsidRDefault="007953A6" w:rsidP="007953A6">
      <w:pPr>
        <w:ind w:left="360"/>
      </w:pPr>
      <w:r>
        <w:t>Achieved in full.</w:t>
      </w:r>
    </w:p>
    <w:p w:rsidR="003E5362" w:rsidRDefault="003E5362" w:rsidP="003E5362">
      <w:pPr>
        <w:pStyle w:val="ListParagraph"/>
        <w:numPr>
          <w:ilvl w:val="0"/>
          <w:numId w:val="4"/>
        </w:numPr>
      </w:pPr>
      <w:r>
        <w:t>Have the profile page display the user’s duel results.</w:t>
      </w:r>
    </w:p>
    <w:p w:rsidR="007953A6" w:rsidRDefault="007953A6" w:rsidP="007953A6">
      <w:pPr>
        <w:ind w:left="360"/>
      </w:pPr>
      <w:r>
        <w:t>Achieved in full.</w:t>
      </w:r>
    </w:p>
    <w:p w:rsidR="003E5362" w:rsidRDefault="003E5362" w:rsidP="003E5362">
      <w:pPr>
        <w:pStyle w:val="ListParagraph"/>
        <w:numPr>
          <w:ilvl w:val="0"/>
          <w:numId w:val="4"/>
        </w:numPr>
      </w:pPr>
      <w:r>
        <w:t>Have the profile page display the user’s worksheet results.</w:t>
      </w:r>
    </w:p>
    <w:p w:rsidR="007953A6" w:rsidRDefault="007953A6" w:rsidP="007953A6">
      <w:pPr>
        <w:ind w:left="360"/>
      </w:pPr>
      <w:r>
        <w:t>Achieved in full.</w:t>
      </w:r>
    </w:p>
    <w:p w:rsidR="003E5362" w:rsidRDefault="003E5362" w:rsidP="003E5362">
      <w:pPr>
        <w:pStyle w:val="ListParagraph"/>
        <w:numPr>
          <w:ilvl w:val="0"/>
          <w:numId w:val="4"/>
        </w:numPr>
      </w:pPr>
      <w:r>
        <w:t>Make a click on the tabs of each column in a history table sort the table in alphabetical order of the clicked-on column</w:t>
      </w:r>
    </w:p>
    <w:p w:rsidR="007953A6" w:rsidRDefault="007953A6" w:rsidP="007953A6">
      <w:pPr>
        <w:ind w:left="360"/>
      </w:pPr>
      <w:r>
        <w:t>Achieved in full.</w:t>
      </w:r>
    </w:p>
    <w:p w:rsidR="003E5362" w:rsidRDefault="003E5362" w:rsidP="003E5362">
      <w:pPr>
        <w:pStyle w:val="ListParagraph"/>
        <w:numPr>
          <w:ilvl w:val="0"/>
          <w:numId w:val="4"/>
        </w:numPr>
      </w:pPr>
      <w:r>
        <w:t>Make a double click on the tabs of each column in a history table sort the table in reverse alphabetical order of the clicked-on column</w:t>
      </w:r>
    </w:p>
    <w:p w:rsidR="007953A6" w:rsidRDefault="007953A6" w:rsidP="007953A6">
      <w:pPr>
        <w:ind w:left="360"/>
      </w:pPr>
      <w:r>
        <w:t>Achieved in full.</w:t>
      </w:r>
    </w:p>
    <w:p w:rsidR="003E5362" w:rsidRDefault="003E5362" w:rsidP="003E5362">
      <w:pPr>
        <w:pStyle w:val="ListParagraph"/>
        <w:numPr>
          <w:ilvl w:val="0"/>
          <w:numId w:val="4"/>
        </w:numPr>
      </w:pPr>
      <w:r>
        <w:t>Each user should have a profile picture</w:t>
      </w:r>
    </w:p>
    <w:p w:rsidR="007953A6" w:rsidRDefault="007953A6" w:rsidP="007953A6">
      <w:pPr>
        <w:ind w:left="360"/>
      </w:pPr>
      <w:r>
        <w:t>Achieved in full.</w:t>
      </w:r>
    </w:p>
    <w:p w:rsidR="003E5362" w:rsidRDefault="003E5362" w:rsidP="003E5362">
      <w:pPr>
        <w:pStyle w:val="ListParagraph"/>
        <w:numPr>
          <w:ilvl w:val="0"/>
          <w:numId w:val="4"/>
        </w:numPr>
      </w:pPr>
      <w:r>
        <w:t>Each user should be able to change this profile picture on their own profile by clicking on their profile picture.</w:t>
      </w:r>
    </w:p>
    <w:p w:rsidR="007953A6" w:rsidRDefault="007953A6" w:rsidP="007953A6">
      <w:pPr>
        <w:ind w:left="360"/>
      </w:pPr>
      <w:r>
        <w:t>Achieved in full.</w:t>
      </w:r>
    </w:p>
    <w:p w:rsidR="003E5362" w:rsidRDefault="003E5362" w:rsidP="003E5362">
      <w:pPr>
        <w:pStyle w:val="ListParagraph"/>
        <w:numPr>
          <w:ilvl w:val="0"/>
          <w:numId w:val="4"/>
        </w:numPr>
      </w:pPr>
      <w:r>
        <w:t>An image of a</w:t>
      </w:r>
      <w:r w:rsidR="00C55882">
        <w:t>n</w:t>
      </w:r>
      <w:r>
        <w:t xml:space="preserve"> edit symbol should appear of a user’s profile picture when a user’s cursor is over the picture.</w:t>
      </w:r>
    </w:p>
    <w:p w:rsidR="007953A6" w:rsidRDefault="007953A6" w:rsidP="007953A6">
      <w:pPr>
        <w:ind w:left="360"/>
      </w:pPr>
      <w:r>
        <w:t>Achieved in full.</w:t>
      </w:r>
    </w:p>
    <w:p w:rsidR="003E5362" w:rsidRDefault="003E5362" w:rsidP="003E5362">
      <w:pPr>
        <w:pStyle w:val="ListParagraph"/>
        <w:numPr>
          <w:ilvl w:val="0"/>
          <w:numId w:val="4"/>
        </w:numPr>
      </w:pPr>
      <w:r>
        <w:t xml:space="preserve">Host the profile pictures on a website where each image has the end of the </w:t>
      </w:r>
      <w:proofErr w:type="spellStart"/>
      <w:r>
        <w:t>url</w:t>
      </w:r>
      <w:proofErr w:type="spellEnd"/>
      <w:r>
        <w:t xml:space="preserve"> as their </w:t>
      </w:r>
      <w:proofErr w:type="spellStart"/>
      <w:r>
        <w:t>user_id</w:t>
      </w:r>
      <w:proofErr w:type="spellEnd"/>
      <w:r>
        <w:t>.</w:t>
      </w:r>
    </w:p>
    <w:p w:rsidR="007953A6" w:rsidRDefault="007953A6" w:rsidP="007953A6">
      <w:pPr>
        <w:ind w:left="360"/>
      </w:pPr>
      <w:r>
        <w:t>Achieved in full.</w:t>
      </w:r>
    </w:p>
    <w:p w:rsidR="003E5362" w:rsidRDefault="003E5362" w:rsidP="003E5362">
      <w:pPr>
        <w:pStyle w:val="ListParagraph"/>
        <w:numPr>
          <w:ilvl w:val="0"/>
          <w:numId w:val="4"/>
        </w:numPr>
      </w:pPr>
      <w:r>
        <w:t>Have the pictures uploaded by users resized to 128x128 before uploading without changing the source file chosen.</w:t>
      </w:r>
    </w:p>
    <w:p w:rsidR="007953A6" w:rsidRDefault="007953A6" w:rsidP="007953A6">
      <w:pPr>
        <w:ind w:left="360"/>
      </w:pPr>
      <w:r>
        <w:t>Achieved in full.</w:t>
      </w:r>
    </w:p>
    <w:p w:rsidR="003E5362" w:rsidRDefault="003E5362" w:rsidP="003E5362">
      <w:pPr>
        <w:pStyle w:val="ListParagraph"/>
        <w:numPr>
          <w:ilvl w:val="0"/>
          <w:numId w:val="4"/>
        </w:numPr>
      </w:pPr>
      <w:r>
        <w:t>Have a default profile picture uploaded for new users.</w:t>
      </w:r>
    </w:p>
    <w:p w:rsidR="007953A6" w:rsidRDefault="007953A6" w:rsidP="007953A6">
      <w:pPr>
        <w:ind w:left="360"/>
      </w:pPr>
      <w:r>
        <w:t>Achieved in full.</w:t>
      </w:r>
    </w:p>
    <w:p w:rsidR="003E5362" w:rsidRDefault="003E5362" w:rsidP="003E5362">
      <w:pPr>
        <w:pStyle w:val="ListParagraph"/>
        <w:numPr>
          <w:ilvl w:val="0"/>
          <w:numId w:val="4"/>
        </w:numPr>
      </w:pPr>
      <w:r>
        <w:t>Have a leader board where users can see their rank globally and among their classmates.</w:t>
      </w:r>
    </w:p>
    <w:p w:rsidR="007953A6" w:rsidRDefault="007953A6" w:rsidP="007953A6">
      <w:pPr>
        <w:ind w:left="360"/>
      </w:pPr>
      <w:r>
        <w:t>Achieved partially. The leader</w:t>
      </w:r>
      <w:r w:rsidR="00C55882">
        <w:t xml:space="preserve"> </w:t>
      </w:r>
      <w:r>
        <w:t xml:space="preserve">board system is not fleshed out as much as I would have liked, there is no option for searching via </w:t>
      </w:r>
      <w:r w:rsidR="00C55882">
        <w:t xml:space="preserve">different schools, there is only a global leader board. To </w:t>
      </w:r>
      <w:r w:rsidR="00C55882">
        <w:lastRenderedPageBreak/>
        <w:t>achieve this objective fully, I must make more features related to the leader board such as having a more appealing UI, more options for ordering the table and fix some elo ordering errors that occur with lower elo.</w:t>
      </w:r>
    </w:p>
    <w:p w:rsidR="003E5362" w:rsidRDefault="003E5362" w:rsidP="003E5362">
      <w:pPr>
        <w:pStyle w:val="ListParagraph"/>
        <w:numPr>
          <w:ilvl w:val="0"/>
          <w:numId w:val="4"/>
        </w:numPr>
      </w:pPr>
      <w:r>
        <w:t xml:space="preserve">Have the main parts of the program </w:t>
      </w:r>
      <w:r w:rsidR="007953A6">
        <w:t>inaccessible</w:t>
      </w:r>
      <w:r>
        <w:t xml:space="preserve"> without logging in with a valid username and password.</w:t>
      </w:r>
    </w:p>
    <w:p w:rsidR="007953A6" w:rsidRDefault="007953A6" w:rsidP="007953A6">
      <w:pPr>
        <w:ind w:left="360"/>
      </w:pPr>
      <w:r>
        <w:t>Achieved in full.</w:t>
      </w:r>
    </w:p>
    <w:p w:rsidR="003E5362" w:rsidRDefault="003E5362" w:rsidP="003E5362">
      <w:pPr>
        <w:pStyle w:val="ListParagraph"/>
        <w:numPr>
          <w:ilvl w:val="0"/>
          <w:numId w:val="4"/>
        </w:numPr>
      </w:pPr>
      <w:r>
        <w:t>Include a range of topics for students to practice on.</w:t>
      </w:r>
    </w:p>
    <w:p w:rsidR="005F7B46" w:rsidRDefault="00C55882" w:rsidP="00C55882">
      <w:pPr>
        <w:ind w:left="360"/>
      </w:pPr>
      <w:r>
        <w:t>Achieved partially</w:t>
      </w:r>
      <w:r w:rsidR="007953A6">
        <w:t>.</w:t>
      </w:r>
      <w:r>
        <w:t xml:space="preserve"> I currently only have two topics to practice on (fractions and quadratics), although they are done in relatively good depth, more topics would defiantly improve the overall functionality of my program.</w:t>
      </w:r>
    </w:p>
    <w:p w:rsidR="00205C44" w:rsidRDefault="00205C44" w:rsidP="00205C44">
      <w:pPr>
        <w:pStyle w:val="ListParagraph"/>
        <w:numPr>
          <w:ilvl w:val="0"/>
          <w:numId w:val="4"/>
        </w:numPr>
      </w:pPr>
      <w:r>
        <w:t>Have a robust client-server model with the database server</w:t>
      </w:r>
    </w:p>
    <w:p w:rsidR="00205C44" w:rsidRDefault="00205C44" w:rsidP="00205C44">
      <w:pPr>
        <w:ind w:left="360"/>
      </w:pPr>
      <w:r>
        <w:t>Achieved in full.</w:t>
      </w:r>
    </w:p>
    <w:p w:rsidR="00205C44" w:rsidRDefault="00205C44" w:rsidP="00205C44">
      <w:pPr>
        <w:pStyle w:val="ListParagraph"/>
        <w:numPr>
          <w:ilvl w:val="0"/>
          <w:numId w:val="4"/>
        </w:numPr>
      </w:pPr>
      <w:r>
        <w:t>Have a robust client-server model with the game server</w:t>
      </w:r>
    </w:p>
    <w:p w:rsidR="00205C44" w:rsidRDefault="00205C44" w:rsidP="00205C44">
      <w:pPr>
        <w:ind w:left="360"/>
      </w:pPr>
      <w:r>
        <w:t xml:space="preserve">Achieved partially. There </w:t>
      </w:r>
      <w:r w:rsidR="005A6FFA">
        <w:t>is</w:t>
      </w:r>
      <w:r>
        <w:t xml:space="preserve"> still</w:t>
      </w:r>
      <w:r w:rsidR="005A6FFA">
        <w:t xml:space="preserve"> an</w:t>
      </w:r>
      <w:r>
        <w:t xml:space="preserve"> error that can cause the game server to crash </w:t>
      </w:r>
      <w:r w:rsidR="005A6FFA">
        <w:t>when closing</w:t>
      </w:r>
      <w:r>
        <w:t xml:space="preserve"> the duel window before</w:t>
      </w:r>
      <w:r w:rsidR="00BE4034">
        <w:t xml:space="preserve"> completing a duel.</w:t>
      </w:r>
    </w:p>
    <w:p w:rsidR="00EB6C6B" w:rsidRDefault="00EB6C6B" w:rsidP="00EB6C6B">
      <w:pPr>
        <w:pStyle w:val="ListParagraph"/>
        <w:numPr>
          <w:ilvl w:val="0"/>
          <w:numId w:val="4"/>
        </w:numPr>
      </w:pPr>
      <w:r>
        <w:t>Users should be able to lookup other users’ profiles</w:t>
      </w:r>
    </w:p>
    <w:p w:rsidR="00EB6C6B" w:rsidRDefault="00EB6C6B" w:rsidP="00EB6C6B">
      <w:pPr>
        <w:ind w:left="360"/>
      </w:pPr>
      <w:r>
        <w:t>Achieved in full.</w:t>
      </w:r>
    </w:p>
    <w:p w:rsidR="00A0722F" w:rsidRDefault="00A0722F" w:rsidP="00C55882">
      <w:pPr>
        <w:ind w:left="360"/>
        <w:rPr>
          <w:u w:val="single"/>
        </w:rPr>
      </w:pPr>
      <w:r w:rsidRPr="00A0722F">
        <w:rPr>
          <w:u w:val="single"/>
        </w:rPr>
        <w:t>Summary</w:t>
      </w:r>
    </w:p>
    <w:p w:rsidR="00A0722F" w:rsidRDefault="00A0722F" w:rsidP="00C55882">
      <w:pPr>
        <w:ind w:left="360"/>
      </w:pPr>
      <w:r>
        <w:t xml:space="preserve">I believe that what my program does it does it to a good degree of quality, however it does lack in overall content such as: more topics for worksheets and </w:t>
      </w:r>
      <w:r w:rsidR="00E624E7">
        <w:t xml:space="preserve">duels, also </w:t>
      </w:r>
      <w:r>
        <w:t>a good competitive leader board</w:t>
      </w:r>
      <w:r w:rsidR="00E624E7">
        <w:t xml:space="preserve"> system with proper search functionality</w:t>
      </w:r>
      <w:r>
        <w:t>.</w:t>
      </w:r>
      <w:r w:rsidR="00E624E7">
        <w:t xml:space="preserve"> The overall profile design and uses are pretty much fully developed and done in decent detail like the profile picture and worksheet/ duel history features.</w:t>
      </w:r>
      <w:r w:rsidR="00205C44">
        <w:t xml:space="preserve"> </w:t>
      </w:r>
    </w:p>
    <w:p w:rsidR="00E624E7" w:rsidRPr="00A0722F" w:rsidRDefault="00E624E7" w:rsidP="00C55882">
      <w:pPr>
        <w:ind w:left="360"/>
      </w:pPr>
    </w:p>
    <w:p w:rsidR="00E624E7" w:rsidRDefault="00E624E7" w:rsidP="00E624E7">
      <w:pPr>
        <w:ind w:left="360"/>
        <w:rPr>
          <w:u w:val="single"/>
        </w:rPr>
      </w:pPr>
      <w:r>
        <w:rPr>
          <w:u w:val="single"/>
        </w:rPr>
        <w:t>5.2 An evaluation of the whole solution compared with the start</w:t>
      </w:r>
    </w:p>
    <w:p w:rsidR="00093A0E" w:rsidRDefault="00E624E7" w:rsidP="00E624E7">
      <w:pPr>
        <w:ind w:left="360"/>
      </w:pPr>
      <w:r>
        <w:t xml:space="preserve">To begin with the hardest part of developing the project was initially figuring out how my OOP structure was going to work and how all my frames and windows linked to one another. After a core structure was </w:t>
      </w:r>
      <w:r w:rsidR="00AF0C8A">
        <w:t>for</w:t>
      </w:r>
      <w:r w:rsidR="00093A0E">
        <w:t xml:space="preserve">med it became much easier to inherit from different existing objects to create large volumes of content in smaller amounts of time and overall effort. The hardest thing that I found about the project was using </w:t>
      </w:r>
      <w:proofErr w:type="spellStart"/>
      <w:r w:rsidR="00093A0E">
        <w:t>tkinter</w:t>
      </w:r>
      <w:proofErr w:type="spellEnd"/>
      <w:r w:rsidR="00093A0E">
        <w:t xml:space="preserve"> to create any kind of semi-decent looking user-interface, however this too became increasingly easier to do as I had more experience with it and I believe now that my user-interface is clear and simple enough for any kind of user to navigate through and utilise. The client-server models I use I believe are efficient and robust enough for small volumes of traffic, however </w:t>
      </w:r>
      <w:r w:rsidR="00205C44">
        <w:t>for larger volumes of traffic on the game server there may be issues and multiple game servers would probably need to be used to spread the load.</w:t>
      </w:r>
    </w:p>
    <w:p w:rsidR="00E624E7" w:rsidRDefault="00093A0E" w:rsidP="00E624E7">
      <w:pPr>
        <w:ind w:left="360"/>
      </w:pPr>
      <w:r>
        <w:t xml:space="preserve">. </w:t>
      </w:r>
    </w:p>
    <w:p w:rsidR="00EB6C6B" w:rsidRDefault="00EB6C6B" w:rsidP="00E624E7">
      <w:pPr>
        <w:ind w:left="360"/>
      </w:pPr>
    </w:p>
    <w:p w:rsidR="00EB6C6B" w:rsidRDefault="00EB6C6B" w:rsidP="00E624E7">
      <w:pPr>
        <w:ind w:left="360"/>
        <w:rPr>
          <w:u w:val="single"/>
        </w:rPr>
      </w:pPr>
      <w:r>
        <w:rPr>
          <w:u w:val="single"/>
        </w:rPr>
        <w:lastRenderedPageBreak/>
        <w:t>5.3</w:t>
      </w:r>
      <w:r w:rsidR="00F775E5">
        <w:rPr>
          <w:u w:val="single"/>
        </w:rPr>
        <w:t xml:space="preserve"> User Feedback</w:t>
      </w:r>
    </w:p>
    <w:p w:rsidR="00F775E5" w:rsidRDefault="00F775E5" w:rsidP="00E624E7">
      <w:pPr>
        <w:ind w:left="360"/>
      </w:pPr>
      <w:r>
        <w:t>Jasper Morgan</w:t>
      </w:r>
    </w:p>
    <w:p w:rsidR="00F775E5" w:rsidRDefault="00F775E5" w:rsidP="00E624E7">
      <w:pPr>
        <w:ind w:left="360"/>
      </w:pPr>
      <w:r>
        <w:t>Student</w:t>
      </w:r>
    </w:p>
    <w:p w:rsidR="00F775E5" w:rsidRDefault="00F775E5" w:rsidP="00F775E5">
      <w:pPr>
        <w:ind w:left="360"/>
      </w:pPr>
      <w:r>
        <w:t>07447003633</w:t>
      </w:r>
    </w:p>
    <w:p w:rsidR="00F775E5" w:rsidRDefault="00F775E5" w:rsidP="00101689">
      <w:pPr>
        <w:ind w:firstLine="360"/>
      </w:pPr>
      <w:r>
        <w:t xml:space="preserve">39 </w:t>
      </w:r>
      <w:proofErr w:type="spellStart"/>
      <w:r>
        <w:t>devereux</w:t>
      </w:r>
      <w:proofErr w:type="spellEnd"/>
      <w:r>
        <w:t xml:space="preserve"> road</w:t>
      </w:r>
    </w:p>
    <w:p w:rsidR="00F54FF3" w:rsidRDefault="00F54FF3" w:rsidP="00101689">
      <w:pPr>
        <w:ind w:firstLine="360"/>
      </w:pPr>
      <w:proofErr w:type="spellStart"/>
      <w:r>
        <w:t>Windosr</w:t>
      </w:r>
      <w:proofErr w:type="spellEnd"/>
    </w:p>
    <w:p w:rsidR="00CA4C1C" w:rsidRDefault="00CA4C1C" w:rsidP="00CA4C1C">
      <w:pPr>
        <w:ind w:left="360"/>
      </w:pPr>
      <w:r>
        <w:t>Sl4 1jj</w:t>
      </w:r>
    </w:p>
    <w:tbl>
      <w:tblPr>
        <w:tblStyle w:val="TableGrid"/>
        <w:tblW w:w="0" w:type="auto"/>
        <w:tblInd w:w="360" w:type="dxa"/>
        <w:tblLook w:val="04A0" w:firstRow="1" w:lastRow="0" w:firstColumn="1" w:lastColumn="0" w:noHBand="0" w:noVBand="1"/>
      </w:tblPr>
      <w:tblGrid>
        <w:gridCol w:w="2329"/>
        <w:gridCol w:w="3439"/>
        <w:gridCol w:w="2888"/>
      </w:tblGrid>
      <w:tr w:rsidR="00CA4C1C" w:rsidTr="00CA4C1C">
        <w:tc>
          <w:tcPr>
            <w:tcW w:w="232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r>
              <w:t>Main objective</w:t>
            </w: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r>
              <w:t>completed</w:t>
            </w:r>
          </w:p>
        </w:tc>
        <w:tc>
          <w:tcPr>
            <w:tcW w:w="2888"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r>
              <w:t>comments</w:t>
            </w:r>
          </w:p>
        </w:tc>
      </w:tr>
      <w:tr w:rsidR="00CA4C1C" w:rsidTr="00CA4C1C">
        <w:tc>
          <w:tcPr>
            <w:tcW w:w="2329" w:type="dxa"/>
          </w:tcPr>
          <w:p w:rsidR="00CA4C1C" w:rsidRDefault="00CA4C1C" w:rsidP="00CA4C1C">
            <w:r>
              <w:t>6-Have worksheets where users practice mathematical questions.</w:t>
            </w:r>
          </w:p>
          <w:p w:rsidR="00CA4C1C" w:rsidRDefault="00CA4C1C" w:rsidP="00E624E7">
            <w:pPr>
              <w:pBdr>
                <w:top w:val="none" w:sz="0" w:space="0" w:color="auto"/>
                <w:left w:val="none" w:sz="0" w:space="0" w:color="auto"/>
                <w:bottom w:val="none" w:sz="0" w:space="0" w:color="auto"/>
                <w:right w:val="none" w:sz="0" w:space="0" w:color="auto"/>
                <w:between w:val="none" w:sz="0" w:space="0" w:color="auto"/>
              </w:pBdr>
            </w:pPr>
            <w:r>
              <w:t xml:space="preserve"> </w:t>
            </w: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CA4C1C" w:rsidRDefault="00485CCB" w:rsidP="00E624E7">
            <w:pPr>
              <w:pBdr>
                <w:top w:val="none" w:sz="0" w:space="0" w:color="auto"/>
                <w:left w:val="none" w:sz="0" w:space="0" w:color="auto"/>
                <w:bottom w:val="none" w:sz="0" w:space="0" w:color="auto"/>
                <w:right w:val="none" w:sz="0" w:space="0" w:color="auto"/>
                <w:between w:val="none" w:sz="0" w:space="0" w:color="auto"/>
              </w:pBdr>
            </w:pPr>
            <w:r>
              <w:t>The worksheets are very robust and function well to supply a large volume of questions, a difficulty setting would be good.</w:t>
            </w:r>
          </w:p>
        </w:tc>
      </w:tr>
      <w:tr w:rsidR="00CA4C1C" w:rsidTr="00CA4C1C">
        <w:tc>
          <w:tcPr>
            <w:tcW w:w="2329" w:type="dxa"/>
          </w:tcPr>
          <w:p w:rsidR="00CA4C1C" w:rsidRDefault="00CA4C1C" w:rsidP="00CA4C1C">
            <w:r>
              <w:t>7-Generate worksheets on quadratics.</w:t>
            </w:r>
          </w:p>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CA4C1C" w:rsidRDefault="00101689" w:rsidP="00E624E7">
            <w:pPr>
              <w:pBdr>
                <w:top w:val="none" w:sz="0" w:space="0" w:color="auto"/>
                <w:left w:val="none" w:sz="0" w:space="0" w:color="auto"/>
                <w:bottom w:val="none" w:sz="0" w:space="0" w:color="auto"/>
                <w:right w:val="none" w:sz="0" w:space="0" w:color="auto"/>
                <w:between w:val="none" w:sz="0" w:space="0" w:color="auto"/>
              </w:pBdr>
            </w:pPr>
            <w:r>
              <w:t xml:space="preserve">This feature works relatively well, however there is an issue regarding the entries </w:t>
            </w:r>
            <w:r w:rsidR="008448B9">
              <w:t xml:space="preserve">when using tab to switch between them </w:t>
            </w:r>
            <w:r>
              <w:t>that makes some correct answers be marked wrong.</w:t>
            </w:r>
          </w:p>
        </w:tc>
      </w:tr>
      <w:tr w:rsidR="00CA4C1C" w:rsidTr="00CA4C1C">
        <w:tc>
          <w:tcPr>
            <w:tcW w:w="2329" w:type="dxa"/>
          </w:tcPr>
          <w:p w:rsidR="00CA4C1C" w:rsidRDefault="00CA4C1C" w:rsidP="00CA4C1C">
            <w:r>
              <w:t>13-Generate worksheets on fractions.</w:t>
            </w:r>
          </w:p>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CA4C1C" w:rsidRDefault="00101689" w:rsidP="00E624E7">
            <w:pPr>
              <w:pBdr>
                <w:top w:val="none" w:sz="0" w:space="0" w:color="auto"/>
                <w:left w:val="none" w:sz="0" w:space="0" w:color="auto"/>
                <w:bottom w:val="none" w:sz="0" w:space="0" w:color="auto"/>
                <w:right w:val="none" w:sz="0" w:space="0" w:color="auto"/>
                <w:between w:val="none" w:sz="0" w:space="0" w:color="auto"/>
              </w:pBdr>
            </w:pPr>
            <w:r>
              <w:t>This feature is very robust and fleshed out</w:t>
            </w:r>
            <w:r w:rsidR="008448B9">
              <w:t>.</w:t>
            </w:r>
          </w:p>
        </w:tc>
      </w:tr>
      <w:tr w:rsidR="00CA4C1C" w:rsidTr="00CA4C1C">
        <w:tc>
          <w:tcPr>
            <w:tcW w:w="2329" w:type="dxa"/>
          </w:tcPr>
          <w:p w:rsidR="00CA4C1C" w:rsidRDefault="00CA4C1C" w:rsidP="00CA4C1C">
            <w:r>
              <w:t>53- Include a range of topics for students to practice on.</w:t>
            </w:r>
          </w:p>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CA4C1C" w:rsidRDefault="00485CCB" w:rsidP="00E624E7">
            <w:pPr>
              <w:pBdr>
                <w:top w:val="none" w:sz="0" w:space="0" w:color="auto"/>
                <w:left w:val="none" w:sz="0" w:space="0" w:color="auto"/>
                <w:bottom w:val="none" w:sz="0" w:space="0" w:color="auto"/>
                <w:right w:val="none" w:sz="0" w:space="0" w:color="auto"/>
                <w:between w:val="none" w:sz="0" w:space="0" w:color="auto"/>
              </w:pBdr>
            </w:pPr>
            <w:r>
              <w:t>There is not really a wide enough range of topics maybe 2 or 3 more make this a very functional program.</w:t>
            </w:r>
          </w:p>
        </w:tc>
      </w:tr>
      <w:tr w:rsidR="00CA4C1C" w:rsidTr="00CA4C1C">
        <w:tc>
          <w:tcPr>
            <w:tcW w:w="2329" w:type="dxa"/>
          </w:tcPr>
          <w:p w:rsidR="00D22DBD" w:rsidRDefault="00D22DBD" w:rsidP="00D22DBD">
            <w:r>
              <w:t>55-Have a robust client-server model with the game server</w:t>
            </w:r>
          </w:p>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3439" w:type="dxa"/>
          </w:tcPr>
          <w:p w:rsidR="00CA4C1C" w:rsidRDefault="00CA4C1C"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CA4C1C" w:rsidRDefault="00485CCB" w:rsidP="00E624E7">
            <w:pPr>
              <w:pBdr>
                <w:top w:val="none" w:sz="0" w:space="0" w:color="auto"/>
                <w:left w:val="none" w:sz="0" w:space="0" w:color="auto"/>
                <w:bottom w:val="none" w:sz="0" w:space="0" w:color="auto"/>
                <w:right w:val="none" w:sz="0" w:space="0" w:color="auto"/>
                <w:between w:val="none" w:sz="0" w:space="0" w:color="auto"/>
              </w:pBdr>
            </w:pPr>
            <w:r>
              <w:t>I could not find any ways to crash either the database server or the client.</w:t>
            </w:r>
          </w:p>
        </w:tc>
      </w:tr>
      <w:tr w:rsidR="00485CCB" w:rsidTr="00CA4C1C">
        <w:tc>
          <w:tcPr>
            <w:tcW w:w="2329" w:type="dxa"/>
          </w:tcPr>
          <w:p w:rsidR="00485CCB" w:rsidRDefault="00485CCB" w:rsidP="00485CCB">
            <w:r>
              <w:t>40- Create a profile page for each user</w:t>
            </w:r>
          </w:p>
          <w:p w:rsidR="00485CCB" w:rsidRDefault="00485CCB" w:rsidP="00D22DBD"/>
        </w:tc>
        <w:tc>
          <w:tcPr>
            <w:tcW w:w="3439"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r>
              <w:t>The profile pages are clear and have a good amount of information on them</w:t>
            </w:r>
            <w:r w:rsidR="008448B9">
              <w:t>. The personalisation of the profile picture is nice as well.</w:t>
            </w:r>
          </w:p>
        </w:tc>
      </w:tr>
      <w:tr w:rsidR="00485CCB" w:rsidTr="005D6580">
        <w:trPr>
          <w:trHeight w:val="1876"/>
        </w:trPr>
        <w:tc>
          <w:tcPr>
            <w:tcW w:w="2329" w:type="dxa"/>
          </w:tcPr>
          <w:p w:rsidR="00485CCB" w:rsidRDefault="00485CCB" w:rsidP="00485CCB">
            <w:r>
              <w:t>3- Make it possible to host the database separately form the client and the client connects to the database through a database server</w:t>
            </w:r>
          </w:p>
          <w:p w:rsidR="00485CCB" w:rsidRDefault="00485CCB" w:rsidP="00485CCB"/>
        </w:tc>
        <w:tc>
          <w:tcPr>
            <w:tcW w:w="3439"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r>
              <w:t xml:space="preserve">This has been achieved fully and no noticeable errors </w:t>
            </w:r>
            <w:r w:rsidR="00101689">
              <w:t>occurred.</w:t>
            </w:r>
          </w:p>
        </w:tc>
      </w:tr>
      <w:tr w:rsidR="00485CCB" w:rsidTr="00CA4C1C">
        <w:tc>
          <w:tcPr>
            <w:tcW w:w="2329" w:type="dxa"/>
          </w:tcPr>
          <w:p w:rsidR="00485CCB" w:rsidRDefault="00485CCB" w:rsidP="00485CCB">
            <w:pPr>
              <w:pStyle w:val="ListParagraph"/>
              <w:numPr>
                <w:ilvl w:val="0"/>
                <w:numId w:val="4"/>
              </w:numPr>
            </w:pPr>
            <w:r>
              <w:t xml:space="preserve">Make it so that </w:t>
            </w:r>
            <w:r>
              <w:lastRenderedPageBreak/>
              <w:t>the user can chose the colour theme they wish to be on the main menu and profile windows by changing the settings in a config file before launching the program.</w:t>
            </w:r>
          </w:p>
          <w:p w:rsidR="00485CCB" w:rsidRDefault="00485CCB" w:rsidP="00485CCB"/>
        </w:tc>
        <w:tc>
          <w:tcPr>
            <w:tcW w:w="3439"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485CCB" w:rsidRDefault="008448B9" w:rsidP="00E624E7">
            <w:pPr>
              <w:pBdr>
                <w:top w:val="none" w:sz="0" w:space="0" w:color="auto"/>
                <w:left w:val="none" w:sz="0" w:space="0" w:color="auto"/>
                <w:bottom w:val="none" w:sz="0" w:space="0" w:color="auto"/>
                <w:right w:val="none" w:sz="0" w:space="0" w:color="auto"/>
                <w:between w:val="none" w:sz="0" w:space="0" w:color="auto"/>
              </w:pBdr>
            </w:pPr>
            <w:r>
              <w:t>T</w:t>
            </w:r>
            <w:r w:rsidR="00101689">
              <w:t xml:space="preserve">he functionality of having </w:t>
            </w:r>
            <w:r w:rsidR="00101689">
              <w:lastRenderedPageBreak/>
              <w:t xml:space="preserve">colour themes base on </w:t>
            </w:r>
            <w:proofErr w:type="spellStart"/>
            <w:r w:rsidR="00101689">
              <w:t>hexideimal</w:t>
            </w:r>
            <w:proofErr w:type="spellEnd"/>
            <w:r w:rsidR="00101689">
              <w:t xml:space="preserve"> RGB values as well as names is nice.</w:t>
            </w:r>
          </w:p>
        </w:tc>
      </w:tr>
      <w:tr w:rsidR="005D6580" w:rsidTr="00CA4C1C">
        <w:tc>
          <w:tcPr>
            <w:tcW w:w="2329" w:type="dxa"/>
          </w:tcPr>
          <w:p w:rsidR="005D6580" w:rsidRDefault="005D6580" w:rsidP="005D6580">
            <w:r>
              <w:lastRenderedPageBreak/>
              <w:t xml:space="preserve">Have a 1v1 </w:t>
            </w:r>
            <w:proofErr w:type="spellStart"/>
            <w:r>
              <w:t>duel</w:t>
            </w:r>
            <w:proofErr w:type="spellEnd"/>
            <w:r>
              <w:t xml:space="preserve"> mode</w:t>
            </w:r>
          </w:p>
          <w:p w:rsidR="005D6580" w:rsidRDefault="005D6580" w:rsidP="005D6580">
            <w:pPr>
              <w:pStyle w:val="ListParagraph"/>
            </w:pPr>
          </w:p>
        </w:tc>
        <w:tc>
          <w:tcPr>
            <w:tcW w:w="3439" w:type="dxa"/>
          </w:tcPr>
          <w:p w:rsidR="005D6580" w:rsidRDefault="005D6580"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5D6580" w:rsidRDefault="005D6580" w:rsidP="00E624E7">
            <w:pPr>
              <w:pBdr>
                <w:top w:val="none" w:sz="0" w:space="0" w:color="auto"/>
                <w:left w:val="none" w:sz="0" w:space="0" w:color="auto"/>
                <w:bottom w:val="none" w:sz="0" w:space="0" w:color="auto"/>
                <w:right w:val="none" w:sz="0" w:space="0" w:color="auto"/>
                <w:between w:val="none" w:sz="0" w:space="0" w:color="auto"/>
              </w:pBdr>
            </w:pPr>
            <w:r>
              <w:t>This mode is very fun and can be quite tense when playing against someone of a similar skill level.</w:t>
            </w:r>
          </w:p>
        </w:tc>
      </w:tr>
      <w:tr w:rsidR="00485CCB" w:rsidTr="00CA4C1C">
        <w:tc>
          <w:tcPr>
            <w:tcW w:w="2329" w:type="dxa"/>
          </w:tcPr>
          <w:p w:rsidR="00485CCB" w:rsidRDefault="00485CCB" w:rsidP="00485CCB">
            <w:r>
              <w:t>19-Have a competitive elo system for winning and losing duels</w:t>
            </w:r>
          </w:p>
          <w:p w:rsidR="00485CCB" w:rsidRDefault="00485CCB" w:rsidP="00485CCB"/>
        </w:tc>
        <w:tc>
          <w:tcPr>
            <w:tcW w:w="3439" w:type="dxa"/>
          </w:tcPr>
          <w:p w:rsidR="00485CCB" w:rsidRDefault="00485CCB"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485CCB" w:rsidRDefault="00101689" w:rsidP="00E624E7">
            <w:pPr>
              <w:pBdr>
                <w:top w:val="none" w:sz="0" w:space="0" w:color="auto"/>
                <w:left w:val="none" w:sz="0" w:space="0" w:color="auto"/>
                <w:bottom w:val="none" w:sz="0" w:space="0" w:color="auto"/>
                <w:right w:val="none" w:sz="0" w:space="0" w:color="auto"/>
                <w:between w:val="none" w:sz="0" w:space="0" w:color="auto"/>
              </w:pBdr>
            </w:pPr>
            <w:r>
              <w:t>This feature is developed nicely with no noticeable errors, it does create somewhat of a competitive atmosphere when seeing other people’s profiles and their elo</w:t>
            </w:r>
            <w:r w:rsidR="008448B9">
              <w:t>.</w:t>
            </w:r>
          </w:p>
        </w:tc>
      </w:tr>
      <w:tr w:rsidR="008448B9" w:rsidTr="00CA4C1C">
        <w:tc>
          <w:tcPr>
            <w:tcW w:w="2329" w:type="dxa"/>
          </w:tcPr>
          <w:p w:rsidR="008448B9" w:rsidRDefault="008448B9" w:rsidP="008448B9">
            <w:pPr>
              <w:ind w:left="360"/>
            </w:pPr>
          </w:p>
          <w:p w:rsidR="008448B9" w:rsidRDefault="008448B9" w:rsidP="008448B9">
            <w:r>
              <w:t>51-Have a leader board where users can see their rank globally and among their classmates.</w:t>
            </w:r>
          </w:p>
          <w:p w:rsidR="008448B9" w:rsidRDefault="008448B9" w:rsidP="00485CCB"/>
        </w:tc>
        <w:tc>
          <w:tcPr>
            <w:tcW w:w="3439" w:type="dxa"/>
          </w:tcPr>
          <w:p w:rsidR="008448B9" w:rsidRDefault="008448B9" w:rsidP="00E624E7">
            <w:pPr>
              <w:pBdr>
                <w:top w:val="none" w:sz="0" w:space="0" w:color="auto"/>
                <w:left w:val="none" w:sz="0" w:space="0" w:color="auto"/>
                <w:bottom w:val="none" w:sz="0" w:space="0" w:color="auto"/>
                <w:right w:val="none" w:sz="0" w:space="0" w:color="auto"/>
                <w:between w:val="none" w:sz="0" w:space="0" w:color="auto"/>
              </w:pBdr>
            </w:pPr>
          </w:p>
        </w:tc>
        <w:tc>
          <w:tcPr>
            <w:tcW w:w="2888" w:type="dxa"/>
          </w:tcPr>
          <w:p w:rsidR="008448B9" w:rsidRDefault="008448B9" w:rsidP="00E624E7">
            <w:pPr>
              <w:pBdr>
                <w:top w:val="none" w:sz="0" w:space="0" w:color="auto"/>
                <w:left w:val="none" w:sz="0" w:space="0" w:color="auto"/>
                <w:bottom w:val="none" w:sz="0" w:space="0" w:color="auto"/>
                <w:right w:val="none" w:sz="0" w:space="0" w:color="auto"/>
                <w:between w:val="none" w:sz="0" w:space="0" w:color="auto"/>
              </w:pBdr>
            </w:pPr>
            <w:r>
              <w:t xml:space="preserve">I wish that the leader board system worked better and with more features as that would add a lot to the competitive feel of </w:t>
            </w:r>
            <w:proofErr w:type="spellStart"/>
            <w:r>
              <w:t>he</w:t>
            </w:r>
            <w:proofErr w:type="spellEnd"/>
            <w:r>
              <w:t xml:space="preserve"> duels.</w:t>
            </w:r>
          </w:p>
        </w:tc>
      </w:tr>
    </w:tbl>
    <w:p w:rsidR="00CA4C1C" w:rsidRDefault="00101689" w:rsidP="00E624E7">
      <w:pPr>
        <w:ind w:left="360"/>
        <w:rPr>
          <w:u w:val="single"/>
        </w:rPr>
      </w:pPr>
      <w:r>
        <w:rPr>
          <w:u w:val="single"/>
        </w:rPr>
        <w:t>5.</w:t>
      </w:r>
      <w:r w:rsidR="005D6580">
        <w:rPr>
          <w:u w:val="single"/>
        </w:rPr>
        <w:t>4</w:t>
      </w:r>
      <w:r>
        <w:rPr>
          <w:u w:val="single"/>
        </w:rPr>
        <w:t xml:space="preserve"> Analysis of user feedback</w:t>
      </w:r>
    </w:p>
    <w:p w:rsidR="00C8678E" w:rsidRDefault="00101689" w:rsidP="008448B9">
      <w:pPr>
        <w:ind w:left="360"/>
      </w:pPr>
      <w:r>
        <w:t xml:space="preserve">The user is happy with the overall functionality of the duels and worksheets as well as the profile features, however they lack some finishing touches, like certain issues that I neglected to test </w:t>
      </w:r>
      <w:r w:rsidR="008448B9">
        <w:t>regarding the entries not working well when using tab to change entry on a quadratics worksheet. The leader board system is mentioned to have been desired as it would further the competitive feel of completing duels and gaining elo compared to other users. There should also be more topics to do questions on</w:t>
      </w:r>
      <w:r w:rsidR="005D6580">
        <w:t>.</w:t>
      </w:r>
    </w:p>
    <w:p w:rsidR="005D6580" w:rsidRDefault="005D6580" w:rsidP="008448B9">
      <w:pPr>
        <w:ind w:left="360"/>
      </w:pPr>
      <w:r>
        <w:t xml:space="preserve">Issues regarding robustness can be fixed relatively easily with further testing and further feedback from different people that may notice things that I would not when testing on my own. The leader board system should not be too much work as the database server is easy to intact with and I have a good method of dealing with </w:t>
      </w:r>
      <w:proofErr w:type="spellStart"/>
      <w:r>
        <w:t>tkinter</w:t>
      </w:r>
      <w:proofErr w:type="spellEnd"/>
      <w:r>
        <w:t xml:space="preserve"> tree views. I do not believe a difficulty setting is necessary, however I would consider implementing it as it does not seem too complicated.</w:t>
      </w:r>
    </w:p>
    <w:p w:rsidR="005D6580" w:rsidRDefault="005D6580" w:rsidP="008448B9">
      <w:pPr>
        <w:ind w:left="360"/>
        <w:rPr>
          <w:u w:val="single"/>
        </w:rPr>
      </w:pPr>
      <w:r>
        <w:rPr>
          <w:u w:val="single"/>
        </w:rPr>
        <w:t>5.5 Extensions and improvements</w:t>
      </w:r>
    </w:p>
    <w:p w:rsidR="005D6580" w:rsidRDefault="005D6580" w:rsidP="008448B9">
      <w:pPr>
        <w:ind w:left="360"/>
      </w:pPr>
      <w:r>
        <w:lastRenderedPageBreak/>
        <w:t xml:space="preserve">Extensions I could add would involve </w:t>
      </w:r>
      <w:r w:rsidR="00C062DE">
        <w:t>a system</w:t>
      </w:r>
      <w:r>
        <w:t xml:space="preserve"> that utilises the worksheets more</w:t>
      </w:r>
      <w:r w:rsidR="00C062DE">
        <w:t>,</w:t>
      </w:r>
      <w:r>
        <w:t xml:space="preserve"> like a teacher setting work for students</w:t>
      </w:r>
      <w:r w:rsidR="00C062DE">
        <w:t xml:space="preserve"> on a specific topic with certain parameters. There would be a due date and a system where the teacher could monitor students’ progress. A new database table would need to be added and a sperate client for teachers where they have UI that deals with allocating classes/ individual students with certain worksheets.</w:t>
      </w:r>
    </w:p>
    <w:p w:rsidR="00C062DE" w:rsidRDefault="00C062DE" w:rsidP="008448B9">
      <w:pPr>
        <w:ind w:left="360"/>
      </w:pPr>
      <w:r>
        <w:t>Improvements I could make in order of priority would be: making content on more topics like sequences, square numbers, Pythagoras theorem, rounding and graphs, these topics can probably be easily implemented due to my OOP structure making it easy to create large volumes of content. I would just need to create algorithms that can calculate suitable questions and accurate answers systematically.</w:t>
      </w:r>
    </w:p>
    <w:p w:rsidR="003A4E6B" w:rsidRDefault="003A4E6B" w:rsidP="008448B9">
      <w:pPr>
        <w:ind w:left="360"/>
      </w:pPr>
      <w:r>
        <w:t xml:space="preserve">leader board system improvements would involve better tools to search for say users by school and by age possibly. These would require a greater use of SQL </w:t>
      </w:r>
      <w:r w:rsidR="00F54FF3">
        <w:t>queries and more client-database server interaction. The UI for the leader boards would also need to be clearer and include more information about each user.</w:t>
      </w:r>
    </w:p>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C8678E" w:rsidRDefault="00C8678E"/>
    <w:p w:rsidR="00E934DB" w:rsidRDefault="00E934DB">
      <w:pPr>
        <w:rPr>
          <w:sz w:val="48"/>
          <w:szCs w:val="48"/>
          <w:u w:val="single"/>
        </w:rPr>
      </w:pPr>
    </w:p>
    <w:p w:rsidR="00E934DB" w:rsidRDefault="00264147">
      <w:pPr>
        <w:rPr>
          <w:sz w:val="48"/>
          <w:szCs w:val="48"/>
          <w:u w:val="single"/>
        </w:rPr>
      </w:pPr>
      <w:r>
        <w:rPr>
          <w:sz w:val="48"/>
          <w:szCs w:val="48"/>
          <w:u w:val="single"/>
        </w:rPr>
        <w:t>6.Appendix</w:t>
      </w:r>
    </w:p>
    <w:p w:rsidR="00E934DB" w:rsidRDefault="00264147">
      <w:pPr>
        <w:rPr>
          <w:sz w:val="24"/>
          <w:szCs w:val="24"/>
          <w:u w:val="single"/>
        </w:rPr>
      </w:pPr>
      <w:r>
        <w:rPr>
          <w:sz w:val="24"/>
          <w:szCs w:val="24"/>
          <w:u w:val="single"/>
        </w:rPr>
        <w:t>6.1 Appendix transcripts</w:t>
      </w:r>
    </w:p>
    <w:p w:rsidR="00E934DB" w:rsidRDefault="00264147">
      <w:pPr>
        <w:rPr>
          <w:sz w:val="24"/>
          <w:szCs w:val="24"/>
          <w:u w:val="single"/>
        </w:rPr>
      </w:pPr>
      <w:r>
        <w:rPr>
          <w:sz w:val="24"/>
          <w:szCs w:val="24"/>
          <w:u w:val="single"/>
        </w:rPr>
        <w:t xml:space="preserve">Interview-1 (Sarah </w:t>
      </w:r>
      <w:proofErr w:type="spellStart"/>
      <w:r>
        <w:rPr>
          <w:sz w:val="24"/>
          <w:szCs w:val="24"/>
          <w:u w:val="single"/>
        </w:rPr>
        <w:t>Elderfield</w:t>
      </w:r>
      <w:proofErr w:type="spellEnd"/>
      <w:r>
        <w:rPr>
          <w:sz w:val="24"/>
          <w:szCs w:val="24"/>
          <w:u w:val="single"/>
        </w:rPr>
        <w:t xml:space="preserve"> 20/01/2017)</w:t>
      </w:r>
    </w:p>
    <w:p w:rsidR="00E934DB" w:rsidRDefault="00264147">
      <w:r>
        <w:t>1- Q: What responsibilities does your role within the school you work at involve?</w:t>
      </w:r>
    </w:p>
    <w:p w:rsidR="00E934DB" w:rsidRDefault="00264147">
      <w:r>
        <w:t>A: I work as a teaching assistant at a middle school covering years 7-8.</w:t>
      </w:r>
    </w:p>
    <w:p w:rsidR="00E934DB" w:rsidRDefault="00264147">
      <w:r>
        <w:t>2- Q: What area of your school would benefit from being computerised?</w:t>
      </w:r>
    </w:p>
    <w:p w:rsidR="00E934DB" w:rsidRDefault="00264147">
      <w:r>
        <w:t>A: Giving the pupils another alternative revision tool to use.</w:t>
      </w:r>
    </w:p>
    <w:p w:rsidR="00E934DB" w:rsidRDefault="00264147">
      <w:r>
        <w:t>3- Q Would your colleagues be willing to use the program to make their jobs easier? If so, then would they be willing to test and evaluate my program?</w:t>
      </w:r>
    </w:p>
    <w:p w:rsidR="00E934DB" w:rsidRDefault="00264147">
      <w:r>
        <w:t>A: I could show them and am confident that they would give useful feedback.</w:t>
      </w:r>
    </w:p>
    <w:p w:rsidR="00E934DB" w:rsidRDefault="00264147">
      <w:r>
        <w:t>4- Q:</w:t>
      </w:r>
      <w:r w:rsidR="00120BCD">
        <w:t xml:space="preserve"> </w:t>
      </w:r>
      <w:r>
        <w:t>Would a program that creates procedurally generated activities be easier to set work for rather than having to come up with mathematical questions manually?</w:t>
      </w:r>
    </w:p>
    <w:p w:rsidR="00E934DB" w:rsidRDefault="00264147">
      <w:r>
        <w:t xml:space="preserve">A: We don’t necessarily always come up with questions manually, we do use online resources already, to print off homework. </w:t>
      </w:r>
      <w:r w:rsidR="00120BCD">
        <w:t>However,</w:t>
      </w:r>
      <w:r>
        <w:t xml:space="preserve"> it would be easier in that printing off 30 worksheets and then having to manually mark them all would be eliminated by automatic generation and marking of homework.</w:t>
      </w:r>
    </w:p>
    <w:p w:rsidR="00E934DB" w:rsidRDefault="00264147">
      <w:r>
        <w:t>5- Q: Does your school have a similar kind of system in place at the moment? If so then what issues/ possible improvements do you have for that system?</w:t>
      </w:r>
    </w:p>
    <w:p w:rsidR="00E934DB" w:rsidRDefault="00264147">
      <w:r>
        <w:t xml:space="preserve">A: We had introduced a similar concept (a website with educational games) but what we had found out was that it was rather shallow academically. We still do however use </w:t>
      </w:r>
      <w:proofErr w:type="spellStart"/>
      <w:r>
        <w:t>mymaths</w:t>
      </w:r>
      <w:proofErr w:type="spellEnd"/>
      <w:r>
        <w:t xml:space="preserve"> which is the opposite; in depth but pupils lack the encouragement to invest more time into it.</w:t>
      </w:r>
    </w:p>
    <w:p w:rsidR="00E934DB" w:rsidRDefault="00264147">
      <w:bookmarkStart w:id="3" w:name="_30j0zll" w:colFirst="0" w:colLast="0"/>
      <w:bookmarkEnd w:id="3"/>
      <w:r>
        <w:t>6- Q: Do you think this will improve the rate of students actually completing their homework?</w:t>
      </w:r>
    </w:p>
    <w:p w:rsidR="00E934DB" w:rsidRDefault="00264147">
      <w:bookmarkStart w:id="4" w:name="_1fob9te" w:colFirst="0" w:colLast="0"/>
      <w:bookmarkEnd w:id="4"/>
      <w:r>
        <w:t>A: I believe more students would complete their homework because there would be less complications and excuses for absences of work.</w:t>
      </w:r>
    </w:p>
    <w:p w:rsidR="00E934DB" w:rsidRDefault="00264147">
      <w:bookmarkStart w:id="5" w:name="_3znysh7" w:colFirst="0" w:colLast="0"/>
      <w:bookmarkEnd w:id="5"/>
      <w:r>
        <w:t>7- Q: What administrative resources would you find beneficial implementing?</w:t>
      </w:r>
    </w:p>
    <w:p w:rsidR="00E934DB" w:rsidRDefault="00264147">
      <w:bookmarkStart w:id="6" w:name="_2et92p0" w:colFirst="0" w:colLast="0"/>
      <w:bookmarkEnd w:id="6"/>
      <w:r>
        <w:t xml:space="preserve">A: The ability to see how long a student spent on a piece of work, the amount of extra practice students </w:t>
      </w:r>
      <w:proofErr w:type="gramStart"/>
      <w:r>
        <w:t>partake</w:t>
      </w:r>
      <w:proofErr w:type="gramEnd"/>
      <w:r>
        <w:t xml:space="preserve"> in, when students complete the work and being able to set work.</w:t>
      </w:r>
    </w:p>
    <w:p w:rsidR="00E934DB" w:rsidRDefault="00264147">
      <w:bookmarkStart w:id="7" w:name="_tyjcwt" w:colFirst="0" w:colLast="0"/>
      <w:bookmarkEnd w:id="7"/>
      <w:r>
        <w:lastRenderedPageBreak/>
        <w:t>8- Q: What do you find most problematic with the current system?</w:t>
      </w:r>
    </w:p>
    <w:p w:rsidR="00E934DB" w:rsidRDefault="00264147">
      <w:bookmarkStart w:id="8" w:name="_3dy6vkm" w:colFirst="0" w:colLast="0"/>
      <w:bookmarkEnd w:id="8"/>
      <w:r>
        <w:t>A: Not enough students fully complete the work set and they complain about not having enough help outside of lessons that is easily accessible.</w:t>
      </w:r>
    </w:p>
    <w:p w:rsidR="00E934DB" w:rsidRDefault="00264147">
      <w:pPr>
        <w:rPr>
          <w:sz w:val="24"/>
          <w:szCs w:val="24"/>
          <w:u w:val="single"/>
        </w:rPr>
      </w:pPr>
      <w:bookmarkStart w:id="9" w:name="_1t3h5sf" w:colFirst="0" w:colLast="0"/>
      <w:bookmarkEnd w:id="9"/>
      <w:r>
        <w:rPr>
          <w:sz w:val="24"/>
          <w:szCs w:val="24"/>
          <w:u w:val="single"/>
        </w:rPr>
        <w:t xml:space="preserve">Interview-2 (Kirsty </w:t>
      </w:r>
      <w:proofErr w:type="spellStart"/>
      <w:r>
        <w:rPr>
          <w:sz w:val="24"/>
          <w:szCs w:val="24"/>
          <w:u w:val="single"/>
        </w:rPr>
        <w:t>Elderfield</w:t>
      </w:r>
      <w:proofErr w:type="spellEnd"/>
      <w:r>
        <w:rPr>
          <w:sz w:val="24"/>
          <w:szCs w:val="24"/>
          <w:u w:val="single"/>
        </w:rPr>
        <w:t xml:space="preserve"> 21/01/2017)</w:t>
      </w:r>
    </w:p>
    <w:p w:rsidR="00E934DB" w:rsidRDefault="00264147">
      <w:bookmarkStart w:id="10" w:name="_4d34og8" w:colFirst="0" w:colLast="0"/>
      <w:bookmarkEnd w:id="10"/>
      <w:r>
        <w:t>9- Q: What year are you in and what level of maths do you work at?</w:t>
      </w:r>
    </w:p>
    <w:p w:rsidR="00E934DB" w:rsidRDefault="00264147">
      <w:bookmarkStart w:id="11" w:name="_2s8eyo1" w:colFirst="0" w:colLast="0"/>
      <w:bookmarkEnd w:id="11"/>
      <w:r>
        <w:t>A: I am in year 8 and study key stage 3 maths.</w:t>
      </w:r>
    </w:p>
    <w:p w:rsidR="00E934DB" w:rsidRDefault="00264147">
      <w:bookmarkStart w:id="12" w:name="_17dp8vu" w:colFirst="0" w:colLast="0"/>
      <w:bookmarkEnd w:id="12"/>
      <w:r>
        <w:t>10- Q: What topics do you struggle with the most in maths?</w:t>
      </w:r>
    </w:p>
    <w:p w:rsidR="00E934DB" w:rsidRDefault="00264147">
      <w:bookmarkStart w:id="13" w:name="_3rdcrjn" w:colFirst="0" w:colLast="0"/>
      <w:bookmarkEnd w:id="13"/>
      <w:r>
        <w:t>A: trigonometry, sequences, fractions and algebra.</w:t>
      </w:r>
    </w:p>
    <w:p w:rsidR="00E934DB" w:rsidRDefault="00264147">
      <w:bookmarkStart w:id="14" w:name="_26in1rg" w:colFirst="0" w:colLast="0"/>
      <w:bookmarkEnd w:id="14"/>
      <w:r>
        <w:t>11- Q: What would incentivise you more into learning maths?</w:t>
      </w:r>
    </w:p>
    <w:p w:rsidR="00E934DB" w:rsidRDefault="00264147">
      <w:bookmarkStart w:id="15" w:name="_lnxbz9" w:colFirst="0" w:colLast="0"/>
      <w:bookmarkEnd w:id="15"/>
      <w:r>
        <w:t>A: If maths was more fun and if different topics would be explained in a simpler way for me to understand, more interesting activities that I can compare results with my friends</w:t>
      </w:r>
    </w:p>
    <w:p w:rsidR="00E934DB" w:rsidRDefault="00264147">
      <w:bookmarkStart w:id="16" w:name="_35nkun2" w:colFirst="0" w:colLast="0"/>
      <w:bookmarkEnd w:id="16"/>
      <w:r>
        <w:t>12- Q: What learning resources would you find beneficial implementing?</w:t>
      </w:r>
    </w:p>
    <w:p w:rsidR="00E934DB" w:rsidRDefault="00264147">
      <w:bookmarkStart w:id="17" w:name="_1ksv4uv" w:colFirst="0" w:colLast="0"/>
      <w:bookmarkEnd w:id="17"/>
      <w:r>
        <w:t>A: Play maths games, revision guides, practice questions. A summary of a topic with links to helpful webpages as well as worked examples of step by step instructions on how to solve things.</w:t>
      </w:r>
    </w:p>
    <w:p w:rsidR="00E934DB" w:rsidRDefault="00264147">
      <w:bookmarkStart w:id="18" w:name="_44sinio" w:colFirst="0" w:colLast="0"/>
      <w:bookmarkEnd w:id="18"/>
      <w:r>
        <w:t>13- Q: Do you think this will improve the rate of students actually completing their homework?</w:t>
      </w:r>
    </w:p>
    <w:p w:rsidR="00E934DB" w:rsidRDefault="00264147">
      <w:bookmarkStart w:id="19" w:name="_2jxsxqh" w:colFirst="0" w:colLast="0"/>
      <w:bookmarkEnd w:id="19"/>
      <w:r>
        <w:t>A: Yes, but some students might complain that they do not have access to computers/ internet. I believe students would care more about completing work properly if they were to be compared directly against one another.</w:t>
      </w:r>
    </w:p>
    <w:p w:rsidR="00E934DB" w:rsidRDefault="00264147">
      <w:bookmarkStart w:id="20" w:name="_z337ya" w:colFirst="0" w:colLast="0"/>
      <w:bookmarkEnd w:id="20"/>
      <w:r>
        <w:t>14- Q: What do you find most problematic with the current system?</w:t>
      </w:r>
    </w:p>
    <w:p w:rsidR="00E934DB" w:rsidRDefault="00264147">
      <w:bookmarkStart w:id="21" w:name="_3j2qqm3" w:colFirst="0" w:colLast="0"/>
      <w:bookmarkEnd w:id="21"/>
      <w:r>
        <w:t>A: Some worksheets ask questions that do not fully explain what to do. The lack of support we receive on particular topics and the low amount of incentive pupils feel towards furthering their education.</w:t>
      </w:r>
    </w:p>
    <w:p w:rsidR="00E934DB" w:rsidRDefault="00264147">
      <w:bookmarkStart w:id="22" w:name="_1y810tw" w:colFirst="0" w:colLast="0"/>
      <w:bookmarkEnd w:id="22"/>
      <w:r>
        <w:t>15- Q: What kind of aesthetics would you like to see on the program?</w:t>
      </w:r>
    </w:p>
    <w:p w:rsidR="00E934DB" w:rsidRDefault="00264147">
      <w:bookmarkStart w:id="23" w:name="_4i7ojhp" w:colFirst="0" w:colLast="0"/>
      <w:bookmarkEnd w:id="23"/>
      <w:r>
        <w:t>A: bright colours would be nice and interesting, but nothing too over the top.</w:t>
      </w:r>
    </w:p>
    <w:p w:rsidR="00E934DB" w:rsidRDefault="00264147">
      <w:bookmarkStart w:id="24" w:name="_2xcytpi" w:colFirst="0" w:colLast="0"/>
      <w:bookmarkEnd w:id="24"/>
      <w:r>
        <w:t>16- Q: would your fellow students be willing to test the program?</w:t>
      </w:r>
    </w:p>
    <w:p w:rsidR="00E934DB" w:rsidRDefault="00264147">
      <w:bookmarkStart w:id="25" w:name="_1ci93xb" w:colFirst="0" w:colLast="0"/>
      <w:bookmarkEnd w:id="25"/>
      <w:r>
        <w:t xml:space="preserve">A: </w:t>
      </w:r>
      <w:proofErr w:type="gramStart"/>
      <w:r>
        <w:t>Yes</w:t>
      </w:r>
      <w:proofErr w:type="gramEnd"/>
      <w:r>
        <w:t xml:space="preserve"> </w:t>
      </w:r>
      <w:r w:rsidR="004010D7">
        <w:t>I</w:t>
      </w:r>
      <w:r>
        <w:t xml:space="preserve"> believe </w:t>
      </w:r>
      <w:r w:rsidR="004010D7">
        <w:t>I</w:t>
      </w:r>
      <w:r>
        <w:t xml:space="preserve"> could get my friends to test it out and give useful information about the accessibility and usefulness of the program.</w:t>
      </w:r>
    </w:p>
    <w:p w:rsidR="00E934DB" w:rsidRDefault="00264147">
      <w:pPr>
        <w:rPr>
          <w:sz w:val="24"/>
          <w:szCs w:val="24"/>
          <w:u w:val="single"/>
        </w:rPr>
      </w:pPr>
      <w:bookmarkStart w:id="26" w:name="_3whwml4" w:colFirst="0" w:colLast="0"/>
      <w:bookmarkEnd w:id="26"/>
      <w:r>
        <w:rPr>
          <w:sz w:val="24"/>
          <w:szCs w:val="24"/>
          <w:u w:val="single"/>
        </w:rPr>
        <w:t xml:space="preserve">Interview-3 (Sarah </w:t>
      </w:r>
      <w:proofErr w:type="spellStart"/>
      <w:r>
        <w:rPr>
          <w:sz w:val="24"/>
          <w:szCs w:val="24"/>
          <w:u w:val="single"/>
        </w:rPr>
        <w:t>Elderfield</w:t>
      </w:r>
      <w:proofErr w:type="spellEnd"/>
      <w:r>
        <w:rPr>
          <w:sz w:val="24"/>
          <w:szCs w:val="24"/>
          <w:u w:val="single"/>
        </w:rPr>
        <w:t xml:space="preserve"> 20/02/2017)</w:t>
      </w:r>
    </w:p>
    <w:p w:rsidR="00E934DB" w:rsidRDefault="00264147">
      <w:bookmarkStart w:id="27" w:name="_2bn6wsx" w:colFirst="0" w:colLast="0"/>
      <w:bookmarkEnd w:id="27"/>
      <w:r>
        <w:t>17- Q: What information would you think would beneficial in knowing about students’ activities?</w:t>
      </w:r>
    </w:p>
    <w:p w:rsidR="00E934DB" w:rsidRDefault="00264147">
      <w:bookmarkStart w:id="28" w:name="_qsh70q" w:colFirst="0" w:colLast="0"/>
      <w:bookmarkEnd w:id="28"/>
      <w:r>
        <w:t>A: It would be beneficial to know how much time a student spends on individual activities as well as the amount of overall time spent on extra activities. The marks they receive on each activity, also the dates and times activities are completed.</w:t>
      </w:r>
    </w:p>
    <w:p w:rsidR="00E934DB" w:rsidRDefault="00264147">
      <w:bookmarkStart w:id="29" w:name="_3as4poj" w:colFirst="0" w:colLast="0"/>
      <w:bookmarkEnd w:id="29"/>
      <w:r>
        <w:t>18- Q: How often do you set work currently and what does it consist of?</w:t>
      </w:r>
    </w:p>
    <w:p w:rsidR="00E934DB" w:rsidRDefault="00264147">
      <w:bookmarkStart w:id="30" w:name="_1pxezwc" w:colFirst="0" w:colLast="0"/>
      <w:bookmarkEnd w:id="30"/>
      <w:r>
        <w:t>A: Each week 1-2 sheets of work regarding topics that students learn in that week are set.</w:t>
      </w:r>
    </w:p>
    <w:p w:rsidR="00E934DB" w:rsidRDefault="00264147">
      <w:bookmarkStart w:id="31" w:name="_49x2ik5" w:colFirst="0" w:colLast="0"/>
      <w:bookmarkEnd w:id="31"/>
      <w:r>
        <w:lastRenderedPageBreak/>
        <w:t xml:space="preserve">19- Q: How confident are you at using computers? If not, then Will </w:t>
      </w:r>
      <w:proofErr w:type="spellStart"/>
      <w:r>
        <w:t>i</w:t>
      </w:r>
      <w:proofErr w:type="spellEnd"/>
      <w:r>
        <w:t xml:space="preserve"> have to take this into consideration and simplify The user interface?</w:t>
      </w:r>
    </w:p>
    <w:p w:rsidR="00E934DB" w:rsidRDefault="00264147">
      <w:bookmarkStart w:id="32" w:name="_2p2csry" w:colFirst="0" w:colLast="0"/>
      <w:bookmarkEnd w:id="32"/>
      <w:r>
        <w:t xml:space="preserve">A: I am rather unconfident using complex programs, but </w:t>
      </w:r>
      <w:proofErr w:type="spellStart"/>
      <w:r>
        <w:t>i</w:t>
      </w:r>
      <w:proofErr w:type="spellEnd"/>
      <w:r>
        <w:t xml:space="preserve"> can navigate through nicely laid out user interfaces with relative ease.</w:t>
      </w:r>
    </w:p>
    <w:p w:rsidR="00E934DB" w:rsidRDefault="00264147">
      <w:bookmarkStart w:id="33" w:name="_147n2zr" w:colFirst="0" w:colLast="0"/>
      <w:bookmarkEnd w:id="33"/>
      <w:r>
        <w:t>20- Q: (Question related to Q-4) Would this increase the amount of work that a teacher is able to set for a class?</w:t>
      </w:r>
    </w:p>
    <w:p w:rsidR="00E934DB" w:rsidRDefault="00264147">
      <w:bookmarkStart w:id="34" w:name="_3o7alnk" w:colFirst="0" w:colLast="0"/>
      <w:bookmarkEnd w:id="34"/>
      <w:r>
        <w:t xml:space="preserve">A: </w:t>
      </w:r>
      <w:proofErr w:type="gramStart"/>
      <w:r>
        <w:t>Yes</w:t>
      </w:r>
      <w:proofErr w:type="gramEnd"/>
      <w:r>
        <w:t xml:space="preserve"> </w:t>
      </w:r>
      <w:proofErr w:type="spellStart"/>
      <w:r>
        <w:t>i</w:t>
      </w:r>
      <w:proofErr w:type="spellEnd"/>
      <w:r>
        <w:t xml:space="preserve"> think that a teacher would be able to set more work for a class due to the added ease, but </w:t>
      </w:r>
      <w:proofErr w:type="spellStart"/>
      <w:r>
        <w:t>i</w:t>
      </w:r>
      <w:proofErr w:type="spellEnd"/>
      <w:r>
        <w:t xml:space="preserve"> also think that the time a teacher saves because of this is more important because it allows them more time to focus on preparations for the lesson rather than stressing about homework.</w:t>
      </w:r>
    </w:p>
    <w:p w:rsidR="00E934DB" w:rsidRDefault="00264147">
      <w:bookmarkStart w:id="35" w:name="_23ckvvd" w:colFirst="0" w:colLast="0"/>
      <w:bookmarkEnd w:id="35"/>
      <w:r>
        <w:t xml:space="preserve">21- </w:t>
      </w:r>
      <w:proofErr w:type="gramStart"/>
      <w:r>
        <w:t>Q:What</w:t>
      </w:r>
      <w:proofErr w:type="gramEnd"/>
      <w:r>
        <w:t xml:space="preserve"> do you like the most about my proposed program?</w:t>
      </w:r>
    </w:p>
    <w:p w:rsidR="00E934DB" w:rsidRDefault="00264147">
      <w:bookmarkStart w:id="36" w:name="_ihv636" w:colFirst="0" w:colLast="0"/>
      <w:bookmarkEnd w:id="36"/>
      <w:r>
        <w:t>A: The feature to monitor the progress of each student seems very simple and appealing.</w:t>
      </w:r>
    </w:p>
    <w:p w:rsidR="00E934DB" w:rsidRDefault="00264147">
      <w:bookmarkStart w:id="37" w:name="_32hioqz" w:colFirst="0" w:colLast="0"/>
      <w:bookmarkEnd w:id="37"/>
      <w:r>
        <w:t xml:space="preserve">22- Q: Do you think that </w:t>
      </w:r>
      <w:proofErr w:type="spellStart"/>
      <w:r>
        <w:t>i</w:t>
      </w:r>
      <w:proofErr w:type="spellEnd"/>
      <w:r>
        <w:t xml:space="preserve"> should implement a private profile function for those who want to play the games without being compared to other students?</w:t>
      </w:r>
    </w:p>
    <w:p w:rsidR="00E934DB" w:rsidRDefault="00264147">
      <w:r>
        <w:t xml:space="preserve">A: </w:t>
      </w:r>
      <w:proofErr w:type="gramStart"/>
      <w:r>
        <w:t>Yes</w:t>
      </w:r>
      <w:proofErr w:type="gramEnd"/>
      <w:r>
        <w:t xml:space="preserve"> there should be, because some students that have difficulties in maths and low confidence would be put off by the idea that other pupils can see their marks. </w:t>
      </w:r>
      <w:proofErr w:type="gramStart"/>
      <w:r>
        <w:t>However</w:t>
      </w:r>
      <w:proofErr w:type="gramEnd"/>
      <w:r>
        <w:t xml:space="preserve"> do not make this feature block teachers’ access to progress information.</w:t>
      </w:r>
    </w:p>
    <w:p w:rsidR="00E934DB" w:rsidRDefault="00264147">
      <w:bookmarkStart w:id="38" w:name="_1hmsyys" w:colFirst="0" w:colLast="0"/>
      <w:bookmarkEnd w:id="38"/>
      <w:r>
        <w:t>23- Q: If a student does not possess the internet or a computer system, are they able to use these resources at school?</w:t>
      </w:r>
    </w:p>
    <w:p w:rsidR="00E934DB" w:rsidRDefault="00264147">
      <w:bookmarkStart w:id="39" w:name="_41mghml" w:colFirst="0" w:colLast="0"/>
      <w:bookmarkEnd w:id="39"/>
      <w:r>
        <w:t>A: Yes, in fact a homework club is ran twice a week in the computer rooms.</w:t>
      </w:r>
    </w:p>
    <w:p w:rsidR="00E934DB" w:rsidRDefault="00264147">
      <w:bookmarkStart w:id="40" w:name="_2grqrue" w:colFirst="0" w:colLast="0"/>
      <w:bookmarkEnd w:id="40"/>
      <w:r>
        <w:t xml:space="preserve">24- Q: Do you think it would benefit those of a lower level in maths and or with low </w:t>
      </w:r>
      <w:proofErr w:type="spellStart"/>
      <w:r>
        <w:t>self confidence</w:t>
      </w:r>
      <w:proofErr w:type="spellEnd"/>
      <w:r>
        <w:t>?</w:t>
      </w:r>
    </w:p>
    <w:p w:rsidR="00E934DB" w:rsidRDefault="00264147">
      <w:bookmarkStart w:id="41" w:name="_vx1227" w:colFirst="0" w:colLast="0"/>
      <w:bookmarkEnd w:id="41"/>
      <w:r>
        <w:t>A: Yes, because they’re not in a classroom atmosphere they might not feel as pressured to complete the work.</w:t>
      </w:r>
    </w:p>
    <w:p w:rsidR="00E934DB" w:rsidRDefault="00264147">
      <w:bookmarkStart w:id="42" w:name="_3fwokq0" w:colFirst="0" w:colLast="0"/>
      <w:bookmarkEnd w:id="42"/>
      <w:r>
        <w:t>25- Q: Do you think there should be a difficulty option that can be chosen for each activity?</w:t>
      </w:r>
    </w:p>
    <w:p w:rsidR="00E934DB" w:rsidRDefault="00264147">
      <w:bookmarkStart w:id="43" w:name="_1v1yuxt" w:colFirst="0" w:colLast="0"/>
      <w:bookmarkEnd w:id="43"/>
      <w:r>
        <w:t>A: Yes, (if possible) to allow for the range of mathematical skills that key stage 3 students possess, also to let students challenge themselves if they wanted.</w:t>
      </w:r>
    </w:p>
    <w:p w:rsidR="00E934DB" w:rsidRDefault="00264147">
      <w:pPr>
        <w:rPr>
          <w:sz w:val="24"/>
          <w:szCs w:val="24"/>
          <w:u w:val="single"/>
        </w:rPr>
      </w:pPr>
      <w:bookmarkStart w:id="44" w:name="_4f1mdlm" w:colFirst="0" w:colLast="0"/>
      <w:bookmarkEnd w:id="44"/>
      <w:r>
        <w:rPr>
          <w:sz w:val="24"/>
          <w:szCs w:val="24"/>
          <w:u w:val="single"/>
        </w:rPr>
        <w:t xml:space="preserve">Interview-4 (Kirsty </w:t>
      </w:r>
      <w:proofErr w:type="spellStart"/>
      <w:r>
        <w:rPr>
          <w:sz w:val="24"/>
          <w:szCs w:val="24"/>
          <w:u w:val="single"/>
        </w:rPr>
        <w:t>Elderfield</w:t>
      </w:r>
      <w:proofErr w:type="spellEnd"/>
      <w:r>
        <w:rPr>
          <w:sz w:val="24"/>
          <w:szCs w:val="24"/>
          <w:u w:val="single"/>
        </w:rPr>
        <w:t xml:space="preserve"> 19/02/2017)</w:t>
      </w:r>
    </w:p>
    <w:p w:rsidR="00E934DB" w:rsidRDefault="00264147">
      <w:bookmarkStart w:id="45" w:name="_2u6wntf" w:colFirst="0" w:colLast="0"/>
      <w:bookmarkEnd w:id="45"/>
      <w:r>
        <w:t>26- Q: What categories do you think the leader boards should include?</w:t>
      </w:r>
    </w:p>
    <w:p w:rsidR="00E934DB" w:rsidRDefault="00264147">
      <w:bookmarkStart w:id="46" w:name="_19c6y18" w:colFirst="0" w:colLast="0"/>
      <w:bookmarkEnd w:id="46"/>
      <w:r>
        <w:t>A: There should be a leader board for each year group and different schools.</w:t>
      </w:r>
    </w:p>
    <w:p w:rsidR="00E934DB" w:rsidRDefault="00264147">
      <w:bookmarkStart w:id="47" w:name="_3tbugp1" w:colFirst="0" w:colLast="0"/>
      <w:bookmarkEnd w:id="47"/>
      <w:r>
        <w:t>27- Q: Do you think there should be a difficulty option that can be chosen for each activity?</w:t>
      </w:r>
    </w:p>
    <w:p w:rsidR="00E934DB" w:rsidRDefault="00264147">
      <w:bookmarkStart w:id="48" w:name="_28h4qwu" w:colFirst="0" w:colLast="0"/>
      <w:bookmarkEnd w:id="48"/>
      <w:r>
        <w:t>A: Yes, because people with different abilities might things too hard or easy so it is good to have a range.</w:t>
      </w:r>
    </w:p>
    <w:p w:rsidR="00E934DB" w:rsidRDefault="00264147">
      <w:bookmarkStart w:id="49" w:name="_nmf14n" w:colFirst="0" w:colLast="0"/>
      <w:bookmarkEnd w:id="49"/>
      <w:r>
        <w:t>28- Q: If a student does not possess the internet or a computer system, are they able to use these resources at school?</w:t>
      </w:r>
    </w:p>
    <w:p w:rsidR="00E934DB" w:rsidRDefault="00264147">
      <w:bookmarkStart w:id="50" w:name="_37m2jsg" w:colFirst="0" w:colLast="0"/>
      <w:bookmarkEnd w:id="50"/>
      <w:r>
        <w:t>A: Yes, there are multiple computer rooms that are available to use during breaks and after school.</w:t>
      </w:r>
    </w:p>
    <w:p w:rsidR="00E934DB" w:rsidRDefault="00264147">
      <w:bookmarkStart w:id="51" w:name="_1mrcu09" w:colFirst="0" w:colLast="0"/>
      <w:bookmarkEnd w:id="51"/>
      <w:r>
        <w:t>29- Q: What do you like the most about my proposed program?</w:t>
      </w:r>
    </w:p>
    <w:p w:rsidR="00E934DB" w:rsidRDefault="00264147">
      <w:bookmarkStart w:id="52" w:name="_46r0co2" w:colFirst="0" w:colLast="0"/>
      <w:bookmarkEnd w:id="52"/>
      <w:r>
        <w:lastRenderedPageBreak/>
        <w:t>A: The concept of competing against my classmates whilst improving my maths skills.</w:t>
      </w:r>
    </w:p>
    <w:p w:rsidR="00E934DB" w:rsidRDefault="00264147">
      <w:bookmarkStart w:id="53" w:name="_2lwamvv" w:colFirst="0" w:colLast="0"/>
      <w:bookmarkEnd w:id="53"/>
      <w:r>
        <w:t>30- Q: What types of games would you like to play on my program?</w:t>
      </w:r>
    </w:p>
    <w:p w:rsidR="00E934DB" w:rsidRDefault="00264147">
      <w:bookmarkStart w:id="54" w:name="_111kx3o" w:colFirst="0" w:colLast="0"/>
      <w:bookmarkEnd w:id="54"/>
      <w:r>
        <w:t xml:space="preserve">A: Time </w:t>
      </w:r>
      <w:proofErr w:type="spellStart"/>
      <w:r>
        <w:t>trialed</w:t>
      </w:r>
      <w:proofErr w:type="spellEnd"/>
      <w:r>
        <w:t xml:space="preserve"> quick fire questions, creative use of normal games with a maths twist (snap, darts...) and puzzles.</w:t>
      </w:r>
    </w:p>
    <w:p w:rsidR="00E934DB" w:rsidRDefault="00264147">
      <w:bookmarkStart w:id="55" w:name="_3l18frh" w:colFirst="0" w:colLast="0"/>
      <w:bookmarkEnd w:id="55"/>
      <w:r>
        <w:t xml:space="preserve">31- Q:  Do you think that </w:t>
      </w:r>
      <w:proofErr w:type="spellStart"/>
      <w:r>
        <w:t>i</w:t>
      </w:r>
      <w:proofErr w:type="spellEnd"/>
      <w:r>
        <w:t xml:space="preserve"> should implement a private profile function for those who want to play the games without being compared to other students?</w:t>
      </w:r>
    </w:p>
    <w:p w:rsidR="00E934DB" w:rsidRDefault="00264147">
      <w:bookmarkStart w:id="56" w:name="_206ipza" w:colFirst="0" w:colLast="0"/>
      <w:bookmarkEnd w:id="56"/>
      <w:r>
        <w:t>A: Yes, because some students of a lower level would not like to compare themselves to those of a higher level.</w:t>
      </w:r>
    </w:p>
    <w:p w:rsidR="00E934DB" w:rsidRDefault="00264147">
      <w:pPr>
        <w:rPr>
          <w:sz w:val="24"/>
          <w:szCs w:val="24"/>
          <w:u w:val="single"/>
        </w:rPr>
      </w:pPr>
      <w:bookmarkStart w:id="57" w:name="_4k668n3" w:colFirst="0" w:colLast="0"/>
      <w:bookmarkEnd w:id="57"/>
      <w:r>
        <w:rPr>
          <w:sz w:val="24"/>
          <w:szCs w:val="24"/>
          <w:u w:val="single"/>
        </w:rPr>
        <w:t>6.2 Internet search</w:t>
      </w:r>
    </w:p>
    <w:p w:rsidR="00E934DB" w:rsidRDefault="00264147">
      <w:pPr>
        <w:rPr>
          <w:sz w:val="24"/>
          <w:szCs w:val="24"/>
          <w:u w:val="single"/>
        </w:rPr>
      </w:pPr>
      <w:bookmarkStart w:id="58" w:name="_2zbgiuw" w:colFirst="0" w:colLast="0"/>
      <w:bookmarkEnd w:id="58"/>
      <w:r>
        <w:rPr>
          <w:sz w:val="24"/>
          <w:szCs w:val="24"/>
          <w:u w:val="single"/>
        </w:rPr>
        <w:t>MyMaths.co.uk</w:t>
      </w:r>
    </w:p>
    <w:p w:rsidR="00E934DB" w:rsidRDefault="00264147">
      <w:bookmarkStart w:id="59" w:name="_1egqt2p" w:colFirst="0" w:colLast="0"/>
      <w:bookmarkEnd w:id="59"/>
      <w:r>
        <w:t xml:space="preserve">As I searched for programs/websites that do a similar </w:t>
      </w:r>
      <w:proofErr w:type="gramStart"/>
      <w:r>
        <w:t>thing  I</w:t>
      </w:r>
      <w:proofErr w:type="gramEnd"/>
      <w:r>
        <w:t xml:space="preserve"> discovered </w:t>
      </w:r>
      <w:proofErr w:type="spellStart"/>
      <w:r>
        <w:t>mymaths</w:t>
      </w:r>
      <w:proofErr w:type="spellEnd"/>
      <w:r>
        <w:t xml:space="preserve"> does most of what I am trying to accomplish however it lacks certain things I believe I can add to my program that would meet the needs of my users better (which I will explain in more detail in the summary).</w:t>
      </w:r>
    </w:p>
    <w:p w:rsidR="00E934DB" w:rsidRDefault="00264147">
      <w:bookmarkStart w:id="60" w:name="_3ygebqi" w:colFirst="0" w:colLast="0"/>
      <w:bookmarkEnd w:id="60"/>
      <w:r>
        <w:t>The website has a large library of topics to choose from and exercises that range in many different levels of maths.</w:t>
      </w:r>
    </w:p>
    <w:p w:rsidR="00E934DB" w:rsidRDefault="00264147">
      <w:bookmarkStart w:id="61" w:name="_2dlolyb" w:colFirst="0" w:colLast="0"/>
      <w:bookmarkEnd w:id="61"/>
      <w:r>
        <w:rPr>
          <w:noProof/>
        </w:rPr>
        <w:drawing>
          <wp:inline distT="114300" distB="114300" distL="114300" distR="114300">
            <wp:extent cx="1528763" cy="1437402"/>
            <wp:effectExtent l="0" t="0" r="0" b="0"/>
            <wp:docPr id="3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6"/>
                    <a:srcRect/>
                    <a:stretch>
                      <a:fillRect/>
                    </a:stretch>
                  </pic:blipFill>
                  <pic:spPr>
                    <a:xfrm>
                      <a:off x="0" y="0"/>
                      <a:ext cx="1528763" cy="1437402"/>
                    </a:xfrm>
                    <a:prstGeom prst="rect">
                      <a:avLst/>
                    </a:prstGeom>
                    <a:ln/>
                  </pic:spPr>
                </pic:pic>
              </a:graphicData>
            </a:graphic>
          </wp:inline>
        </w:drawing>
      </w:r>
      <w:r>
        <w:rPr>
          <w:noProof/>
        </w:rPr>
        <w:drawing>
          <wp:inline distT="114300" distB="114300" distL="114300" distR="114300">
            <wp:extent cx="1717923" cy="3233738"/>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7"/>
                    <a:srcRect/>
                    <a:stretch>
                      <a:fillRect/>
                    </a:stretch>
                  </pic:blipFill>
                  <pic:spPr>
                    <a:xfrm>
                      <a:off x="0" y="0"/>
                      <a:ext cx="1717923" cy="3233738"/>
                    </a:xfrm>
                    <a:prstGeom prst="rect">
                      <a:avLst/>
                    </a:prstGeom>
                    <a:ln/>
                  </pic:spPr>
                </pic:pic>
              </a:graphicData>
            </a:graphic>
          </wp:inline>
        </w:drawing>
      </w:r>
      <w:r>
        <w:rPr>
          <w:noProof/>
        </w:rPr>
        <w:drawing>
          <wp:inline distT="114300" distB="114300" distL="114300" distR="114300">
            <wp:extent cx="1728788" cy="2830890"/>
            <wp:effectExtent l="0" t="0" r="0"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8"/>
                    <a:srcRect/>
                    <a:stretch>
                      <a:fillRect/>
                    </a:stretch>
                  </pic:blipFill>
                  <pic:spPr>
                    <a:xfrm>
                      <a:off x="0" y="0"/>
                      <a:ext cx="1728788" cy="2830890"/>
                    </a:xfrm>
                    <a:prstGeom prst="rect">
                      <a:avLst/>
                    </a:prstGeom>
                    <a:ln/>
                  </pic:spPr>
                </pic:pic>
              </a:graphicData>
            </a:graphic>
          </wp:inline>
        </w:drawing>
      </w:r>
    </w:p>
    <w:p w:rsidR="00E934DB" w:rsidRDefault="00264147">
      <w:bookmarkStart w:id="62" w:name="_sqyw64" w:colFirst="0" w:colLast="0"/>
      <w:bookmarkEnd w:id="62"/>
      <w:r>
        <w:t>Each exercise has a rundown of the topic and a set of questions that the user can practice. Teachers can also set specific work for students to do for a deadline and have decent monitorisation over the progress for that work.</w:t>
      </w:r>
    </w:p>
    <w:p w:rsidR="00E934DB" w:rsidRDefault="00264147">
      <w:bookmarkStart w:id="63" w:name="_3cqmetx" w:colFirst="0" w:colLast="0"/>
      <w:bookmarkEnd w:id="63"/>
      <w:r>
        <w:rPr>
          <w:noProof/>
        </w:rPr>
        <w:lastRenderedPageBreak/>
        <w:drawing>
          <wp:inline distT="114300" distB="114300" distL="114300" distR="114300">
            <wp:extent cx="2909888" cy="1055319"/>
            <wp:effectExtent l="0" t="0" r="0" b="0"/>
            <wp:docPr id="3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9"/>
                    <a:srcRect/>
                    <a:stretch>
                      <a:fillRect/>
                    </a:stretch>
                  </pic:blipFill>
                  <pic:spPr>
                    <a:xfrm>
                      <a:off x="0" y="0"/>
                      <a:ext cx="2909888" cy="1055319"/>
                    </a:xfrm>
                    <a:prstGeom prst="rect">
                      <a:avLst/>
                    </a:prstGeom>
                    <a:ln/>
                  </pic:spPr>
                </pic:pic>
              </a:graphicData>
            </a:graphic>
          </wp:inline>
        </w:drawing>
      </w:r>
    </w:p>
    <w:p w:rsidR="00E934DB" w:rsidRDefault="00264147">
      <w:bookmarkStart w:id="64" w:name="_1rvwp1q" w:colFirst="0" w:colLast="0"/>
      <w:bookmarkEnd w:id="64"/>
      <w:proofErr w:type="spellStart"/>
      <w:r>
        <w:t>MyMaths</w:t>
      </w:r>
      <w:proofErr w:type="spellEnd"/>
      <w:r>
        <w:t xml:space="preserve"> does also have a games section, but this is where the website lacks. The games are very visual however they are designed more for primary school children and may be viewed as immature to older key stage 3 students. The games section also does not have a </w:t>
      </w:r>
      <w:proofErr w:type="spellStart"/>
      <w:r>
        <w:t>leaderboard</w:t>
      </w:r>
      <w:proofErr w:type="spellEnd"/>
      <w:r>
        <w:t xml:space="preserve"> system that students can compete in and engage themselves more in practicing maths.</w:t>
      </w:r>
      <w:r>
        <w:rPr>
          <w:noProof/>
        </w:rPr>
        <w:drawing>
          <wp:inline distT="114300" distB="114300" distL="114300" distR="114300">
            <wp:extent cx="3405188" cy="2333466"/>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0"/>
                    <a:srcRect/>
                    <a:stretch>
                      <a:fillRect/>
                    </a:stretch>
                  </pic:blipFill>
                  <pic:spPr>
                    <a:xfrm>
                      <a:off x="0" y="0"/>
                      <a:ext cx="3405188" cy="2333466"/>
                    </a:xfrm>
                    <a:prstGeom prst="rect">
                      <a:avLst/>
                    </a:prstGeom>
                    <a:ln/>
                  </pic:spPr>
                </pic:pic>
              </a:graphicData>
            </a:graphic>
          </wp:inline>
        </w:drawing>
      </w:r>
    </w:p>
    <w:p w:rsidR="00E934DB" w:rsidRDefault="00264147">
      <w:bookmarkStart w:id="65" w:name="_4bvk7pj" w:colFirst="0" w:colLast="0"/>
      <w:bookmarkEnd w:id="65"/>
      <w:r>
        <w:t>The whole site feels childish, which certainly frustrated me slightly when I used this back in middle and secondary school.</w:t>
      </w:r>
    </w:p>
    <w:p w:rsidR="00E934DB" w:rsidRDefault="00264147">
      <w:bookmarkStart w:id="66" w:name="_2r0uhxc" w:colFirst="0" w:colLast="0"/>
      <w:bookmarkEnd w:id="66"/>
      <w:r>
        <w:rPr>
          <w:noProof/>
        </w:rPr>
        <w:drawing>
          <wp:inline distT="114300" distB="114300" distL="114300" distR="114300">
            <wp:extent cx="1223963" cy="2009054"/>
            <wp:effectExtent l="0" t="0" r="0" b="0"/>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1"/>
                    <a:srcRect/>
                    <a:stretch>
                      <a:fillRect/>
                    </a:stretch>
                  </pic:blipFill>
                  <pic:spPr>
                    <a:xfrm>
                      <a:off x="0" y="0"/>
                      <a:ext cx="1223963" cy="2009054"/>
                    </a:xfrm>
                    <a:prstGeom prst="rect">
                      <a:avLst/>
                    </a:prstGeom>
                    <a:ln/>
                  </pic:spPr>
                </pic:pic>
              </a:graphicData>
            </a:graphic>
          </wp:inline>
        </w:drawing>
      </w:r>
    </w:p>
    <w:p w:rsidR="00E934DB" w:rsidRDefault="00264147">
      <w:bookmarkStart w:id="67" w:name="_1664s55" w:colFirst="0" w:colLast="0"/>
      <w:bookmarkEnd w:id="67"/>
      <w:r>
        <w:t>The feature of explaining topics has a very broad scope, however the methods used have a clunky, frustrating user interface and does not describe the topic in enough detail.</w:t>
      </w:r>
    </w:p>
    <w:p w:rsidR="00E934DB" w:rsidRDefault="00264147">
      <w:bookmarkStart w:id="68" w:name="_3q5sasy" w:colFirst="0" w:colLast="0"/>
      <w:bookmarkEnd w:id="68"/>
      <w:r>
        <w:rPr>
          <w:noProof/>
        </w:rPr>
        <w:lastRenderedPageBreak/>
        <w:drawing>
          <wp:inline distT="114300" distB="114300" distL="114300" distR="114300">
            <wp:extent cx="3148013" cy="1759183"/>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2"/>
                    <a:srcRect/>
                    <a:stretch>
                      <a:fillRect/>
                    </a:stretch>
                  </pic:blipFill>
                  <pic:spPr>
                    <a:xfrm>
                      <a:off x="0" y="0"/>
                      <a:ext cx="3148013" cy="1759183"/>
                    </a:xfrm>
                    <a:prstGeom prst="rect">
                      <a:avLst/>
                    </a:prstGeom>
                    <a:ln/>
                  </pic:spPr>
                </pic:pic>
              </a:graphicData>
            </a:graphic>
          </wp:inline>
        </w:drawing>
      </w:r>
    </w:p>
    <w:p w:rsidR="00E934DB" w:rsidRDefault="00264147">
      <w:bookmarkStart w:id="69" w:name="_25b2l0r" w:colFirst="0" w:colLast="0"/>
      <w:bookmarkEnd w:id="69"/>
      <w:r>
        <w:t xml:space="preserve">Overall </w:t>
      </w:r>
      <w:proofErr w:type="spellStart"/>
      <w:r>
        <w:t>MyMaths</w:t>
      </w:r>
      <w:proofErr w:type="spellEnd"/>
      <w:r>
        <w:t xml:space="preserve"> is a very good resource for practicing maths skills through routine questions about topics you are already confident on, and gives you a shallow understanding on a wide range of topics. It has a good system that enables teachers to set work, view student progress on that specific work and can use this in lessons for practice questions. It also has a large game library of simple games with limited </w:t>
      </w:r>
      <w:proofErr w:type="spellStart"/>
      <w:r>
        <w:t>leaderboard</w:t>
      </w:r>
      <w:proofErr w:type="spellEnd"/>
      <w:r>
        <w:t xml:space="preserve"> features.</w:t>
      </w:r>
    </w:p>
    <w:p w:rsidR="00E934DB" w:rsidRDefault="00264147">
      <w:bookmarkStart w:id="70" w:name="_kgcv8k" w:colFirst="0" w:colLast="0"/>
      <w:bookmarkEnd w:id="70"/>
      <w:r>
        <w:t xml:space="preserve">On the other hand, </w:t>
      </w:r>
      <w:proofErr w:type="spellStart"/>
      <w:r>
        <w:t>MyMaths</w:t>
      </w:r>
      <w:proofErr w:type="spellEnd"/>
      <w:r>
        <w:t xml:space="preserve"> lacks in explaining topics fully with a good step by step </w:t>
      </w:r>
      <w:proofErr w:type="spellStart"/>
      <w:proofErr w:type="gramStart"/>
      <w:r>
        <w:t>system.It</w:t>
      </w:r>
      <w:proofErr w:type="spellEnd"/>
      <w:proofErr w:type="gramEnd"/>
      <w:r>
        <w:t xml:space="preserve"> has a large range in maths levels but is missing in-depth focus. It doesn’t allow teachers to view students’ progress outside of the work that they set. The aesthetics of the site are very immature and the games are too simple.</w:t>
      </w:r>
    </w:p>
    <w:p w:rsidR="00E934DB" w:rsidRDefault="00264147">
      <w:bookmarkStart w:id="71" w:name="_34g0dwd" w:colFirst="0" w:colLast="0"/>
      <w:bookmarkEnd w:id="71"/>
      <w:r>
        <w:t xml:space="preserve">To conclude, my program will take a similar format to </w:t>
      </w:r>
      <w:proofErr w:type="spellStart"/>
      <w:r>
        <w:t>MyMaths</w:t>
      </w:r>
      <w:proofErr w:type="spellEnd"/>
      <w:r>
        <w:t xml:space="preserve"> as it does do a good job at practice questions and structures all their features nicely, but </w:t>
      </w:r>
      <w:proofErr w:type="spellStart"/>
      <w:r>
        <w:t>i</w:t>
      </w:r>
      <w:proofErr w:type="spellEnd"/>
      <w:r>
        <w:t xml:space="preserve"> will improve it to be better suited to my users by: focusing in-depth on key stage 3 topics, </w:t>
      </w:r>
      <w:proofErr w:type="gramStart"/>
      <w:r>
        <w:t>Making</w:t>
      </w:r>
      <w:proofErr w:type="gramEnd"/>
      <w:r>
        <w:t xml:space="preserve"> it look more mature, Making the games more interesting and fun, also have a </w:t>
      </w:r>
      <w:proofErr w:type="spellStart"/>
      <w:r>
        <w:t>leaderboard</w:t>
      </w:r>
      <w:proofErr w:type="spellEnd"/>
      <w:r>
        <w:t xml:space="preserve"> system. Having more monitorisation for teachers.</w:t>
      </w:r>
    </w:p>
    <w:p w:rsidR="00E934DB" w:rsidRDefault="00264147">
      <w:pPr>
        <w:rPr>
          <w:sz w:val="24"/>
          <w:szCs w:val="24"/>
          <w:u w:val="single"/>
        </w:rPr>
      </w:pPr>
      <w:bookmarkStart w:id="72" w:name="_1jlao46" w:colFirst="0" w:colLast="0"/>
      <w:bookmarkEnd w:id="72"/>
      <w:r>
        <w:rPr>
          <w:sz w:val="24"/>
          <w:szCs w:val="24"/>
          <w:u w:val="single"/>
        </w:rPr>
        <w:t>BBC Bitesize</w:t>
      </w:r>
    </w:p>
    <w:p w:rsidR="00E934DB" w:rsidRDefault="00264147">
      <w:bookmarkStart w:id="73" w:name="_43ky6rz" w:colFirst="0" w:colLast="0"/>
      <w:bookmarkEnd w:id="73"/>
      <w:r>
        <w:t>BBC Bitesize is a great revision guide for key stage 3 with loads of in-depth information on every topic that a student must learn.</w:t>
      </w:r>
    </w:p>
    <w:p w:rsidR="00E934DB" w:rsidRDefault="00264147">
      <w:bookmarkStart w:id="74" w:name="_2iq8gzs" w:colFirst="0" w:colLast="0"/>
      <w:bookmarkEnd w:id="74"/>
      <w:r>
        <w:rPr>
          <w:noProof/>
        </w:rPr>
        <w:drawing>
          <wp:inline distT="114300" distB="114300" distL="114300" distR="114300">
            <wp:extent cx="2300288" cy="1552575"/>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93"/>
                    <a:srcRect/>
                    <a:stretch>
                      <a:fillRect/>
                    </a:stretch>
                  </pic:blipFill>
                  <pic:spPr>
                    <a:xfrm>
                      <a:off x="0" y="0"/>
                      <a:ext cx="2300288" cy="1552575"/>
                    </a:xfrm>
                    <a:prstGeom prst="rect">
                      <a:avLst/>
                    </a:prstGeom>
                    <a:ln/>
                  </pic:spPr>
                </pic:pic>
              </a:graphicData>
            </a:graphic>
          </wp:inline>
        </w:drawing>
      </w:r>
      <w:r>
        <w:rPr>
          <w:noProof/>
        </w:rPr>
        <w:drawing>
          <wp:inline distT="114300" distB="114300" distL="114300" distR="114300">
            <wp:extent cx="3338513" cy="2219325"/>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94"/>
                    <a:srcRect/>
                    <a:stretch>
                      <a:fillRect/>
                    </a:stretch>
                  </pic:blipFill>
                  <pic:spPr>
                    <a:xfrm>
                      <a:off x="0" y="0"/>
                      <a:ext cx="3338513" cy="2219325"/>
                    </a:xfrm>
                    <a:prstGeom prst="rect">
                      <a:avLst/>
                    </a:prstGeom>
                    <a:ln/>
                  </pic:spPr>
                </pic:pic>
              </a:graphicData>
            </a:graphic>
          </wp:inline>
        </w:drawing>
      </w:r>
    </w:p>
    <w:p w:rsidR="00E934DB" w:rsidRDefault="00264147">
      <w:bookmarkStart w:id="75" w:name="_xvir7l" w:colFirst="0" w:colLast="0"/>
      <w:bookmarkEnd w:id="75"/>
      <w:r>
        <w:t xml:space="preserve">The site’s method of explaining the different topics is very clear and understandable. It can go into depth about topics that students find very hard to understand and can also offer just enough information that is needed to jog a student’s memory. </w:t>
      </w:r>
    </w:p>
    <w:p w:rsidR="00E934DB" w:rsidRDefault="00264147">
      <w:bookmarkStart w:id="76" w:name="_3hv69ve" w:colFirst="0" w:colLast="0"/>
      <w:bookmarkEnd w:id="76"/>
      <w:r>
        <w:rPr>
          <w:noProof/>
        </w:rPr>
        <w:lastRenderedPageBreak/>
        <w:drawing>
          <wp:inline distT="114300" distB="114300" distL="114300" distR="114300">
            <wp:extent cx="2624138" cy="3043117"/>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5"/>
                    <a:srcRect/>
                    <a:stretch>
                      <a:fillRect/>
                    </a:stretch>
                  </pic:blipFill>
                  <pic:spPr>
                    <a:xfrm>
                      <a:off x="0" y="0"/>
                      <a:ext cx="2624138" cy="3043117"/>
                    </a:xfrm>
                    <a:prstGeom prst="rect">
                      <a:avLst/>
                    </a:prstGeom>
                    <a:ln/>
                  </pic:spPr>
                </pic:pic>
              </a:graphicData>
            </a:graphic>
          </wp:inline>
        </w:drawing>
      </w:r>
    </w:p>
    <w:p w:rsidR="00E934DB" w:rsidRDefault="00264147">
      <w:bookmarkStart w:id="77" w:name="_1x0gk37" w:colFirst="0" w:colLast="0"/>
      <w:bookmarkEnd w:id="77"/>
      <w:r>
        <w:t>To conclude I like the methods BBC Bitesize use to explain the different key stage 3 topics in decent detail and will try to implement a similar structure to my explanations and will include it in my list of references to revise certain topics. I believe my program will be better than BBC Bitesize in relation to the interactivity the students can have with the activities.</w:t>
      </w:r>
    </w:p>
    <w:p w:rsidR="00E934DB" w:rsidRDefault="00E934DB">
      <w:bookmarkStart w:id="78" w:name="_4h042r0" w:colFirst="0" w:colLast="0"/>
      <w:bookmarkEnd w:id="78"/>
    </w:p>
    <w:sectPr w:rsidR="00E934DB" w:rsidSect="00264147">
      <w:pgSz w:w="11906" w:h="16838"/>
      <w:pgMar w:top="1440" w:right="1440" w:bottom="1440" w:left="1440" w:header="36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8D1" w:rsidRDefault="00EA28D1">
      <w:pPr>
        <w:spacing w:after="0" w:line="240" w:lineRule="auto"/>
      </w:pPr>
      <w:r>
        <w:separator/>
      </w:r>
    </w:p>
  </w:endnote>
  <w:endnote w:type="continuationSeparator" w:id="0">
    <w:p w:rsidR="00EA28D1" w:rsidRDefault="00EA2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8D1" w:rsidRDefault="00EA28D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8D1" w:rsidRDefault="00EA28D1">
      <w:pPr>
        <w:spacing w:after="0" w:line="240" w:lineRule="auto"/>
      </w:pPr>
      <w:r>
        <w:separator/>
      </w:r>
    </w:p>
  </w:footnote>
  <w:footnote w:type="continuationSeparator" w:id="0">
    <w:p w:rsidR="00EA28D1" w:rsidRDefault="00EA2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8D1" w:rsidRDefault="00EA28D1">
    <w:pPr>
      <w:tabs>
        <w:tab w:val="center" w:pos="4513"/>
        <w:tab w:val="right" w:pos="9026"/>
      </w:tabs>
      <w:spacing w:before="708" w:after="0" w:line="240" w:lineRule="auto"/>
    </w:pPr>
    <w:r>
      <w:t xml:space="preserve">Page </w:t>
    </w:r>
    <w:r>
      <w:fldChar w:fldCharType="begin"/>
    </w:r>
    <w:r>
      <w:instrText>PAGE</w:instrText>
    </w:r>
    <w:r>
      <w:fldChar w:fldCharType="separate"/>
    </w:r>
    <w:r w:rsidR="002D33FF">
      <w:rPr>
        <w:noProof/>
      </w:rPr>
      <w:t>90</w:t>
    </w:r>
    <w:r>
      <w:fldChar w:fldCharType="end"/>
    </w:r>
    <w:r>
      <w:t xml:space="preserve"> of </w:t>
    </w:r>
    <w:r>
      <w:fldChar w:fldCharType="begin"/>
    </w:r>
    <w:r>
      <w:instrText>NUMPAGES</w:instrText>
    </w:r>
    <w:r>
      <w:fldChar w:fldCharType="separate"/>
    </w:r>
    <w:r w:rsidR="002D33FF">
      <w:rPr>
        <w:noProof/>
      </w:rPr>
      <w:t>94</w:t>
    </w:r>
    <w:r>
      <w:fldChar w:fldCharType="end"/>
    </w:r>
    <w:r>
      <w:rPr>
        <w:b/>
        <w:sz w:val="24"/>
        <w:szCs w:val="24"/>
      </w:rPr>
      <w:tab/>
    </w:r>
    <w:r>
      <w:rPr>
        <w:b/>
        <w:sz w:val="24"/>
        <w:szCs w:val="24"/>
      </w:rPr>
      <w:tab/>
      <w:t xml:space="preserve">Billy </w:t>
    </w:r>
    <w:proofErr w:type="spellStart"/>
    <w:r>
      <w:rPr>
        <w:b/>
        <w:sz w:val="24"/>
        <w:szCs w:val="24"/>
      </w:rPr>
      <w:t>Elderfield</w:t>
    </w:r>
    <w:proofErr w:type="spellEnd"/>
  </w:p>
  <w:p w:rsidR="00EA28D1" w:rsidRDefault="00EA28D1">
    <w:pPr>
      <w:tabs>
        <w:tab w:val="center" w:pos="4513"/>
        <w:tab w:val="right" w:pos="9026"/>
      </w:tabs>
      <w:spacing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44E86"/>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6005B0"/>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B3343"/>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6C6918"/>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8010F8"/>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6379B"/>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057079"/>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E76950"/>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CC1E09"/>
    <w:multiLevelType w:val="multilevel"/>
    <w:tmpl w:val="ED4659EE"/>
    <w:lvl w:ilvl="0">
      <w:start w:val="1"/>
      <w:numFmt w:val="lowerLetter"/>
      <w:lvlText w:val="%1)"/>
      <w:lvlJc w:val="left"/>
      <w:pPr>
        <w:ind w:left="785" w:hanging="360"/>
      </w:pPr>
      <w:rPr>
        <w:u w:val="none"/>
      </w:rPr>
    </w:lvl>
    <w:lvl w:ilvl="1">
      <w:start w:val="1"/>
      <w:numFmt w:val="lowerRoman"/>
      <w:lvlText w:val="%2)"/>
      <w:lvlJc w:val="right"/>
      <w:pPr>
        <w:ind w:left="1505" w:hanging="360"/>
      </w:pPr>
      <w:rPr>
        <w:u w:val="none"/>
      </w:rPr>
    </w:lvl>
    <w:lvl w:ilvl="2">
      <w:start w:val="1"/>
      <w:numFmt w:val="decimal"/>
      <w:lvlText w:val="%3)"/>
      <w:lvlJc w:val="left"/>
      <w:pPr>
        <w:ind w:left="2225" w:hanging="360"/>
      </w:pPr>
      <w:rPr>
        <w:u w:val="none"/>
      </w:rPr>
    </w:lvl>
    <w:lvl w:ilvl="3">
      <w:start w:val="1"/>
      <w:numFmt w:val="lowerLetter"/>
      <w:lvlText w:val="(%4)"/>
      <w:lvlJc w:val="left"/>
      <w:pPr>
        <w:ind w:left="2945" w:hanging="360"/>
      </w:pPr>
      <w:rPr>
        <w:u w:val="none"/>
      </w:rPr>
    </w:lvl>
    <w:lvl w:ilvl="4">
      <w:start w:val="1"/>
      <w:numFmt w:val="lowerRoman"/>
      <w:lvlText w:val="(%5)"/>
      <w:lvlJc w:val="right"/>
      <w:pPr>
        <w:ind w:left="3665" w:hanging="360"/>
      </w:pPr>
      <w:rPr>
        <w:u w:val="none"/>
      </w:rPr>
    </w:lvl>
    <w:lvl w:ilvl="5">
      <w:start w:val="1"/>
      <w:numFmt w:val="decimal"/>
      <w:lvlText w:val="(%6)"/>
      <w:lvlJc w:val="left"/>
      <w:pPr>
        <w:ind w:left="4385" w:hanging="360"/>
      </w:pPr>
      <w:rPr>
        <w:u w:val="none"/>
      </w:rPr>
    </w:lvl>
    <w:lvl w:ilvl="6">
      <w:start w:val="1"/>
      <w:numFmt w:val="lowerLetter"/>
      <w:lvlText w:val="%7."/>
      <w:lvlJc w:val="left"/>
      <w:pPr>
        <w:ind w:left="5105" w:hanging="360"/>
      </w:pPr>
      <w:rPr>
        <w:u w:val="none"/>
      </w:rPr>
    </w:lvl>
    <w:lvl w:ilvl="7">
      <w:start w:val="1"/>
      <w:numFmt w:val="lowerRoman"/>
      <w:lvlText w:val="%8."/>
      <w:lvlJc w:val="right"/>
      <w:pPr>
        <w:ind w:left="5825" w:hanging="360"/>
      </w:pPr>
      <w:rPr>
        <w:u w:val="none"/>
      </w:rPr>
    </w:lvl>
    <w:lvl w:ilvl="8">
      <w:start w:val="1"/>
      <w:numFmt w:val="decimal"/>
      <w:lvlText w:val="%9."/>
      <w:lvlJc w:val="left"/>
      <w:pPr>
        <w:ind w:left="6545" w:hanging="360"/>
      </w:pPr>
      <w:rPr>
        <w:u w:val="none"/>
      </w:rPr>
    </w:lvl>
  </w:abstractNum>
  <w:abstractNum w:abstractNumId="9" w15:restartNumberingAfterBreak="0">
    <w:nsid w:val="77820819"/>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F82ED0"/>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3A3D70"/>
    <w:multiLevelType w:val="hybridMultilevel"/>
    <w:tmpl w:val="47644F6E"/>
    <w:lvl w:ilvl="0" w:tplc="AA8C4D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2C0847"/>
    <w:multiLevelType w:val="multilevel"/>
    <w:tmpl w:val="8ADA5882"/>
    <w:lvl w:ilvl="0">
      <w:start w:val="1"/>
      <w:numFmt w:val="decimal"/>
      <w:lvlText w:val="%1"/>
      <w:lvlJc w:val="left"/>
      <w:pPr>
        <w:ind w:left="360" w:hanging="360"/>
      </w:pPr>
      <w:rPr>
        <w:rFonts w:hint="default"/>
        <w:sz w:val="22"/>
        <w:u w:val="none"/>
      </w:rPr>
    </w:lvl>
    <w:lvl w:ilvl="1">
      <w:start w:val="4"/>
      <w:numFmt w:val="decimal"/>
      <w:lvlText w:val="%1.%2"/>
      <w:lvlJc w:val="left"/>
      <w:pPr>
        <w:ind w:left="360" w:hanging="360"/>
      </w:pPr>
      <w:rPr>
        <w:rFonts w:hint="default"/>
        <w:sz w:val="22"/>
        <w:u w:val="none"/>
      </w:rPr>
    </w:lvl>
    <w:lvl w:ilvl="2">
      <w:start w:val="1"/>
      <w:numFmt w:val="decimal"/>
      <w:lvlText w:val="%1.%2.%3"/>
      <w:lvlJc w:val="left"/>
      <w:pPr>
        <w:ind w:left="720" w:hanging="720"/>
      </w:pPr>
      <w:rPr>
        <w:rFonts w:hint="default"/>
        <w:sz w:val="22"/>
        <w:u w:val="none"/>
      </w:rPr>
    </w:lvl>
    <w:lvl w:ilvl="3">
      <w:start w:val="1"/>
      <w:numFmt w:val="decimal"/>
      <w:lvlText w:val="%1.%2.%3.%4"/>
      <w:lvlJc w:val="left"/>
      <w:pPr>
        <w:ind w:left="720" w:hanging="720"/>
      </w:pPr>
      <w:rPr>
        <w:rFonts w:hint="default"/>
        <w:sz w:val="22"/>
        <w:u w:val="none"/>
      </w:rPr>
    </w:lvl>
    <w:lvl w:ilvl="4">
      <w:start w:val="1"/>
      <w:numFmt w:val="decimal"/>
      <w:lvlText w:val="%1.%2.%3.%4.%5"/>
      <w:lvlJc w:val="left"/>
      <w:pPr>
        <w:ind w:left="1080" w:hanging="1080"/>
      </w:pPr>
      <w:rPr>
        <w:rFonts w:hint="default"/>
        <w:sz w:val="22"/>
        <w:u w:val="none"/>
      </w:rPr>
    </w:lvl>
    <w:lvl w:ilvl="5">
      <w:start w:val="1"/>
      <w:numFmt w:val="decimal"/>
      <w:lvlText w:val="%1.%2.%3.%4.%5.%6"/>
      <w:lvlJc w:val="left"/>
      <w:pPr>
        <w:ind w:left="1080" w:hanging="1080"/>
      </w:pPr>
      <w:rPr>
        <w:rFonts w:hint="default"/>
        <w:sz w:val="22"/>
        <w:u w:val="none"/>
      </w:rPr>
    </w:lvl>
    <w:lvl w:ilvl="6">
      <w:start w:val="1"/>
      <w:numFmt w:val="decimal"/>
      <w:lvlText w:val="%1.%2.%3.%4.%5.%6.%7"/>
      <w:lvlJc w:val="left"/>
      <w:pPr>
        <w:ind w:left="1440" w:hanging="1440"/>
      </w:pPr>
      <w:rPr>
        <w:rFonts w:hint="default"/>
        <w:sz w:val="22"/>
        <w:u w:val="none"/>
      </w:rPr>
    </w:lvl>
    <w:lvl w:ilvl="7">
      <w:start w:val="1"/>
      <w:numFmt w:val="decimal"/>
      <w:lvlText w:val="%1.%2.%3.%4.%5.%6.%7.%8"/>
      <w:lvlJc w:val="left"/>
      <w:pPr>
        <w:ind w:left="1440" w:hanging="1440"/>
      </w:pPr>
      <w:rPr>
        <w:rFonts w:hint="default"/>
        <w:sz w:val="22"/>
        <w:u w:val="none"/>
      </w:rPr>
    </w:lvl>
    <w:lvl w:ilvl="8">
      <w:start w:val="1"/>
      <w:numFmt w:val="decimal"/>
      <w:lvlText w:val="%1.%2.%3.%4.%5.%6.%7.%8.%9"/>
      <w:lvlJc w:val="left"/>
      <w:pPr>
        <w:ind w:left="1440" w:hanging="1440"/>
      </w:pPr>
      <w:rPr>
        <w:rFonts w:hint="default"/>
        <w:sz w:val="22"/>
        <w:u w:val="none"/>
      </w:rPr>
    </w:lvl>
  </w:abstractNum>
  <w:num w:numId="1">
    <w:abstractNumId w:val="8"/>
  </w:num>
  <w:num w:numId="2">
    <w:abstractNumId w:val="12"/>
  </w:num>
  <w:num w:numId="3">
    <w:abstractNumId w:val="9"/>
  </w:num>
  <w:num w:numId="4">
    <w:abstractNumId w:val="10"/>
  </w:num>
  <w:num w:numId="5">
    <w:abstractNumId w:val="7"/>
  </w:num>
  <w:num w:numId="6">
    <w:abstractNumId w:val="1"/>
  </w:num>
  <w:num w:numId="7">
    <w:abstractNumId w:val="3"/>
  </w:num>
  <w:num w:numId="8">
    <w:abstractNumId w:val="5"/>
  </w:num>
  <w:num w:numId="9">
    <w:abstractNumId w:val="6"/>
  </w:num>
  <w:num w:numId="10">
    <w:abstractNumId w:val="2"/>
  </w:num>
  <w:num w:numId="11">
    <w:abstractNumId w:val="11"/>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4DB"/>
    <w:rsid w:val="00005BBB"/>
    <w:rsid w:val="00017B76"/>
    <w:rsid w:val="00045B64"/>
    <w:rsid w:val="000568B0"/>
    <w:rsid w:val="00066D04"/>
    <w:rsid w:val="0009100F"/>
    <w:rsid w:val="0009340C"/>
    <w:rsid w:val="00093A0E"/>
    <w:rsid w:val="000A2F0F"/>
    <w:rsid w:val="000B35D2"/>
    <w:rsid w:val="000B6B6D"/>
    <w:rsid w:val="000D3EA4"/>
    <w:rsid w:val="000F3D26"/>
    <w:rsid w:val="000F5AF6"/>
    <w:rsid w:val="00101689"/>
    <w:rsid w:val="001026A5"/>
    <w:rsid w:val="00112DEE"/>
    <w:rsid w:val="00120BCD"/>
    <w:rsid w:val="00140321"/>
    <w:rsid w:val="001403F1"/>
    <w:rsid w:val="00141C92"/>
    <w:rsid w:val="00144FFE"/>
    <w:rsid w:val="00164F44"/>
    <w:rsid w:val="00166ED4"/>
    <w:rsid w:val="00170834"/>
    <w:rsid w:val="001815AB"/>
    <w:rsid w:val="00183B06"/>
    <w:rsid w:val="00197902"/>
    <w:rsid w:val="001A122D"/>
    <w:rsid w:val="001D5D3C"/>
    <w:rsid w:val="001E49FF"/>
    <w:rsid w:val="001F7B7B"/>
    <w:rsid w:val="0020356E"/>
    <w:rsid w:val="00205C44"/>
    <w:rsid w:val="00206D0E"/>
    <w:rsid w:val="00242E8C"/>
    <w:rsid w:val="00252FB5"/>
    <w:rsid w:val="00264147"/>
    <w:rsid w:val="002703EC"/>
    <w:rsid w:val="00283A3A"/>
    <w:rsid w:val="002A7110"/>
    <w:rsid w:val="002C37DD"/>
    <w:rsid w:val="002D33FF"/>
    <w:rsid w:val="002F1B31"/>
    <w:rsid w:val="002F3570"/>
    <w:rsid w:val="00315D85"/>
    <w:rsid w:val="00316F42"/>
    <w:rsid w:val="003175E8"/>
    <w:rsid w:val="00320866"/>
    <w:rsid w:val="003214CC"/>
    <w:rsid w:val="00322D38"/>
    <w:rsid w:val="003244B0"/>
    <w:rsid w:val="00365F1C"/>
    <w:rsid w:val="00377822"/>
    <w:rsid w:val="003A4E6B"/>
    <w:rsid w:val="003A6364"/>
    <w:rsid w:val="003A669D"/>
    <w:rsid w:val="003C0BCE"/>
    <w:rsid w:val="003C1851"/>
    <w:rsid w:val="003D64BA"/>
    <w:rsid w:val="003E5362"/>
    <w:rsid w:val="003E5444"/>
    <w:rsid w:val="003F6A63"/>
    <w:rsid w:val="004010D7"/>
    <w:rsid w:val="004163CA"/>
    <w:rsid w:val="0041737F"/>
    <w:rsid w:val="00430117"/>
    <w:rsid w:val="00446260"/>
    <w:rsid w:val="00446F39"/>
    <w:rsid w:val="004513E7"/>
    <w:rsid w:val="004541E5"/>
    <w:rsid w:val="00462F5A"/>
    <w:rsid w:val="00485CCB"/>
    <w:rsid w:val="004D0C85"/>
    <w:rsid w:val="004D3F65"/>
    <w:rsid w:val="004E0B7B"/>
    <w:rsid w:val="00513A9D"/>
    <w:rsid w:val="0051564B"/>
    <w:rsid w:val="00527E08"/>
    <w:rsid w:val="00534265"/>
    <w:rsid w:val="00556605"/>
    <w:rsid w:val="00561EBA"/>
    <w:rsid w:val="00576C56"/>
    <w:rsid w:val="0058636D"/>
    <w:rsid w:val="005943A9"/>
    <w:rsid w:val="005973C3"/>
    <w:rsid w:val="005A6FFA"/>
    <w:rsid w:val="005B43D0"/>
    <w:rsid w:val="005B7588"/>
    <w:rsid w:val="005D6580"/>
    <w:rsid w:val="005F500C"/>
    <w:rsid w:val="005F7B46"/>
    <w:rsid w:val="00614344"/>
    <w:rsid w:val="00615330"/>
    <w:rsid w:val="00623D5F"/>
    <w:rsid w:val="0063658C"/>
    <w:rsid w:val="00643088"/>
    <w:rsid w:val="006648B7"/>
    <w:rsid w:val="00675460"/>
    <w:rsid w:val="0068449F"/>
    <w:rsid w:val="006869D9"/>
    <w:rsid w:val="006A3942"/>
    <w:rsid w:val="006A6C29"/>
    <w:rsid w:val="006A7608"/>
    <w:rsid w:val="006B4FFD"/>
    <w:rsid w:val="006D0C13"/>
    <w:rsid w:val="006E02C3"/>
    <w:rsid w:val="006F729F"/>
    <w:rsid w:val="0071663C"/>
    <w:rsid w:val="007265EF"/>
    <w:rsid w:val="0076325F"/>
    <w:rsid w:val="0079060F"/>
    <w:rsid w:val="007953A6"/>
    <w:rsid w:val="007B4A78"/>
    <w:rsid w:val="00815A1C"/>
    <w:rsid w:val="00821FA6"/>
    <w:rsid w:val="00823FD5"/>
    <w:rsid w:val="008448B9"/>
    <w:rsid w:val="00866EAC"/>
    <w:rsid w:val="008708D1"/>
    <w:rsid w:val="00884380"/>
    <w:rsid w:val="008F7BFB"/>
    <w:rsid w:val="00927D9E"/>
    <w:rsid w:val="00952F89"/>
    <w:rsid w:val="0099334C"/>
    <w:rsid w:val="009A2506"/>
    <w:rsid w:val="009E3165"/>
    <w:rsid w:val="009F1047"/>
    <w:rsid w:val="00A0722F"/>
    <w:rsid w:val="00A07533"/>
    <w:rsid w:val="00A1524E"/>
    <w:rsid w:val="00A55C16"/>
    <w:rsid w:val="00A57FF4"/>
    <w:rsid w:val="00A62807"/>
    <w:rsid w:val="00A738E5"/>
    <w:rsid w:val="00AA4420"/>
    <w:rsid w:val="00AB5B27"/>
    <w:rsid w:val="00AD4854"/>
    <w:rsid w:val="00AF0C8A"/>
    <w:rsid w:val="00B264B8"/>
    <w:rsid w:val="00B446D6"/>
    <w:rsid w:val="00B52054"/>
    <w:rsid w:val="00B549BA"/>
    <w:rsid w:val="00B87244"/>
    <w:rsid w:val="00B8791E"/>
    <w:rsid w:val="00B9590E"/>
    <w:rsid w:val="00BB681F"/>
    <w:rsid w:val="00BB756F"/>
    <w:rsid w:val="00BC1593"/>
    <w:rsid w:val="00BC5140"/>
    <w:rsid w:val="00BC7262"/>
    <w:rsid w:val="00BE4034"/>
    <w:rsid w:val="00BF7454"/>
    <w:rsid w:val="00C062DE"/>
    <w:rsid w:val="00C136AC"/>
    <w:rsid w:val="00C24A46"/>
    <w:rsid w:val="00C55882"/>
    <w:rsid w:val="00C8678E"/>
    <w:rsid w:val="00CA1A2C"/>
    <w:rsid w:val="00CA4C1C"/>
    <w:rsid w:val="00CD5BBB"/>
    <w:rsid w:val="00CE48CF"/>
    <w:rsid w:val="00CE6EB2"/>
    <w:rsid w:val="00CF1757"/>
    <w:rsid w:val="00CF73D1"/>
    <w:rsid w:val="00D067DF"/>
    <w:rsid w:val="00D22DBD"/>
    <w:rsid w:val="00D74560"/>
    <w:rsid w:val="00D7522E"/>
    <w:rsid w:val="00D82BB3"/>
    <w:rsid w:val="00D8504C"/>
    <w:rsid w:val="00D86E3F"/>
    <w:rsid w:val="00D870C4"/>
    <w:rsid w:val="00DA7871"/>
    <w:rsid w:val="00DB422D"/>
    <w:rsid w:val="00DC556D"/>
    <w:rsid w:val="00DD22C8"/>
    <w:rsid w:val="00DE6660"/>
    <w:rsid w:val="00E255F6"/>
    <w:rsid w:val="00E4282C"/>
    <w:rsid w:val="00E46045"/>
    <w:rsid w:val="00E5242E"/>
    <w:rsid w:val="00E624E7"/>
    <w:rsid w:val="00E63837"/>
    <w:rsid w:val="00E728A5"/>
    <w:rsid w:val="00E748B5"/>
    <w:rsid w:val="00E934DB"/>
    <w:rsid w:val="00E973F0"/>
    <w:rsid w:val="00EA28D1"/>
    <w:rsid w:val="00EA515B"/>
    <w:rsid w:val="00EB6C6B"/>
    <w:rsid w:val="00EC3528"/>
    <w:rsid w:val="00EC5C67"/>
    <w:rsid w:val="00ED2B67"/>
    <w:rsid w:val="00F109C3"/>
    <w:rsid w:val="00F37368"/>
    <w:rsid w:val="00F54FF3"/>
    <w:rsid w:val="00F61111"/>
    <w:rsid w:val="00F775E5"/>
    <w:rsid w:val="00F77835"/>
    <w:rsid w:val="00F855AB"/>
    <w:rsid w:val="00F946EA"/>
    <w:rsid w:val="00FB7F7C"/>
    <w:rsid w:val="00FC33A8"/>
    <w:rsid w:val="00FE708D"/>
    <w:rsid w:val="00FF2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F2A18"/>
  <w15:docId w15:val="{3AD3A5EA-5C40-4583-AB96-B03B2243A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GB" w:eastAsia="en-GB" w:bidi="ar-SA"/>
      </w:rPr>
    </w:rPrDefault>
    <w:pPrDefault>
      <w:pPr>
        <w:widowControl w:val="0"/>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outlineLvl w:val="0"/>
    </w:pPr>
    <w:rPr>
      <w:b/>
      <w:color w:val="345A8A"/>
      <w:sz w:val="32"/>
      <w:szCs w:val="32"/>
    </w:rPr>
  </w:style>
  <w:style w:type="paragraph" w:styleId="Heading2">
    <w:name w:val="heading 2"/>
    <w:basedOn w:val="Normal"/>
    <w:next w:val="Normal"/>
    <w:pPr>
      <w:spacing w:before="200"/>
      <w:outlineLvl w:val="1"/>
    </w:pPr>
    <w:rPr>
      <w:b/>
      <w:color w:val="4F81BD"/>
      <w:sz w:val="26"/>
      <w:szCs w:val="26"/>
    </w:rPr>
  </w:style>
  <w:style w:type="paragraph" w:styleId="Heading3">
    <w:name w:val="heading 3"/>
    <w:basedOn w:val="Normal"/>
    <w:next w:val="Normal"/>
    <w:pPr>
      <w:spacing w:before="200"/>
      <w:outlineLvl w:val="2"/>
    </w:pPr>
    <w:rPr>
      <w:b/>
      <w:color w:val="4F81BD"/>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D85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658C"/>
    <w:rPr>
      <w:color w:val="0000FF" w:themeColor="hyperlink"/>
      <w:u w:val="single"/>
    </w:rPr>
  </w:style>
  <w:style w:type="character" w:customStyle="1" w:styleId="UnresolvedMention1">
    <w:name w:val="Unresolved Mention1"/>
    <w:basedOn w:val="DefaultParagraphFont"/>
    <w:uiPriority w:val="99"/>
    <w:semiHidden/>
    <w:unhideWhenUsed/>
    <w:rsid w:val="0063658C"/>
    <w:rPr>
      <w:color w:val="808080"/>
      <w:shd w:val="clear" w:color="auto" w:fill="E6E6E6"/>
    </w:rPr>
  </w:style>
  <w:style w:type="paragraph" w:styleId="HTMLPreformatted">
    <w:name w:val="HTML Preformatted"/>
    <w:basedOn w:val="Normal"/>
    <w:link w:val="HTMLPreformattedChar"/>
    <w:uiPriority w:val="99"/>
    <w:semiHidden/>
    <w:unhideWhenUsed/>
    <w:rsid w:val="001026A5"/>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026A5"/>
    <w:rPr>
      <w:rFonts w:ascii="Courier New" w:eastAsia="Times New Roman" w:hAnsi="Courier New" w:cs="Courier New"/>
      <w:color w:val="auto"/>
      <w:sz w:val="20"/>
      <w:szCs w:val="20"/>
    </w:rPr>
  </w:style>
  <w:style w:type="paragraph" w:styleId="NormalWeb">
    <w:name w:val="Normal (Web)"/>
    <w:basedOn w:val="Normal"/>
    <w:uiPriority w:val="99"/>
    <w:unhideWhenUsed/>
    <w:rsid w:val="002C37DD"/>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large">
    <w:name w:val="large"/>
    <w:basedOn w:val="DefaultParagraphFont"/>
    <w:rsid w:val="002C37DD"/>
  </w:style>
  <w:style w:type="paragraph" w:styleId="ListParagraph">
    <w:name w:val="List Paragraph"/>
    <w:basedOn w:val="Normal"/>
    <w:uiPriority w:val="34"/>
    <w:qFormat/>
    <w:rsid w:val="00017B76"/>
    <w:pPr>
      <w:ind w:left="720"/>
      <w:contextualSpacing/>
    </w:pPr>
  </w:style>
  <w:style w:type="character" w:customStyle="1" w:styleId="UnresolvedMention">
    <w:name w:val="Unresolved Mention"/>
    <w:basedOn w:val="DefaultParagraphFont"/>
    <w:uiPriority w:val="99"/>
    <w:semiHidden/>
    <w:unhideWhenUsed/>
    <w:rsid w:val="00623D5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024397">
      <w:bodyDiv w:val="1"/>
      <w:marLeft w:val="0"/>
      <w:marRight w:val="0"/>
      <w:marTop w:val="0"/>
      <w:marBottom w:val="0"/>
      <w:divBdr>
        <w:top w:val="none" w:sz="0" w:space="0" w:color="auto"/>
        <w:left w:val="none" w:sz="0" w:space="0" w:color="auto"/>
        <w:bottom w:val="none" w:sz="0" w:space="0" w:color="auto"/>
        <w:right w:val="none" w:sz="0" w:space="0" w:color="auto"/>
      </w:divBdr>
    </w:div>
    <w:div w:id="1170218402">
      <w:bodyDiv w:val="1"/>
      <w:marLeft w:val="0"/>
      <w:marRight w:val="0"/>
      <w:marTop w:val="0"/>
      <w:marBottom w:val="0"/>
      <w:divBdr>
        <w:top w:val="none" w:sz="0" w:space="0" w:color="auto"/>
        <w:left w:val="none" w:sz="0" w:space="0" w:color="auto"/>
        <w:bottom w:val="none" w:sz="0" w:space="0" w:color="auto"/>
        <w:right w:val="none" w:sz="0" w:space="0" w:color="auto"/>
      </w:divBdr>
    </w:div>
    <w:div w:id="1276979523">
      <w:bodyDiv w:val="1"/>
      <w:marLeft w:val="0"/>
      <w:marRight w:val="0"/>
      <w:marTop w:val="0"/>
      <w:marBottom w:val="0"/>
      <w:divBdr>
        <w:top w:val="none" w:sz="0" w:space="0" w:color="auto"/>
        <w:left w:val="none" w:sz="0" w:space="0" w:color="auto"/>
        <w:bottom w:val="none" w:sz="0" w:space="0" w:color="auto"/>
        <w:right w:val="none" w:sz="0" w:space="0" w:color="auto"/>
      </w:divBdr>
      <w:divsChild>
        <w:div w:id="1474979859">
          <w:marLeft w:val="-115"/>
          <w:marRight w:val="0"/>
          <w:marTop w:val="0"/>
          <w:marBottom w:val="0"/>
          <w:divBdr>
            <w:top w:val="none" w:sz="0" w:space="0" w:color="auto"/>
            <w:left w:val="none" w:sz="0" w:space="0" w:color="auto"/>
            <w:bottom w:val="none" w:sz="0" w:space="0" w:color="auto"/>
            <w:right w:val="none" w:sz="0" w:space="0" w:color="auto"/>
          </w:divBdr>
        </w:div>
        <w:div w:id="529535433">
          <w:marLeft w:val="-115"/>
          <w:marRight w:val="0"/>
          <w:marTop w:val="0"/>
          <w:marBottom w:val="0"/>
          <w:divBdr>
            <w:top w:val="none" w:sz="0" w:space="0" w:color="auto"/>
            <w:left w:val="none" w:sz="0" w:space="0" w:color="auto"/>
            <w:bottom w:val="none" w:sz="0" w:space="0" w:color="auto"/>
            <w:right w:val="none" w:sz="0" w:space="0" w:color="auto"/>
          </w:divBdr>
        </w:div>
      </w:divsChild>
    </w:div>
    <w:div w:id="1816411286">
      <w:bodyDiv w:val="1"/>
      <w:marLeft w:val="0"/>
      <w:marRight w:val="0"/>
      <w:marTop w:val="0"/>
      <w:marBottom w:val="0"/>
      <w:divBdr>
        <w:top w:val="none" w:sz="0" w:space="0" w:color="auto"/>
        <w:left w:val="none" w:sz="0" w:space="0" w:color="auto"/>
        <w:bottom w:val="none" w:sz="0" w:space="0" w:color="auto"/>
        <w:right w:val="none" w:sz="0" w:space="0" w:color="auto"/>
      </w:divBdr>
    </w:div>
    <w:div w:id="1898514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packwell.hol.es/billymaths/profile_pics/"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hyperlink" Target="mailto:Jim@jimson.com"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hyperlink" Target="mailto:test@testing.com"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Jim@jimson.com"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fsa@fsa.com"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E9654B96</Template>
  <TotalTime>2488</TotalTime>
  <Pages>94</Pages>
  <Words>18008</Words>
  <Characters>102648</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dc:creator>
  <cp:lastModifiedBy>Elderfield, Billy - 16086419</cp:lastModifiedBy>
  <cp:revision>44</cp:revision>
  <dcterms:created xsi:type="dcterms:W3CDTF">2017-12-09T20:47:00Z</dcterms:created>
  <dcterms:modified xsi:type="dcterms:W3CDTF">2017-12-13T14:06:00Z</dcterms:modified>
</cp:coreProperties>
</file>